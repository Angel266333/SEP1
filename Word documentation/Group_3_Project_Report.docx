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8762B" w14:textId="77777777" w:rsidR="00244D41" w:rsidRPr="00047A74" w:rsidRDefault="00244D41" w:rsidP="00244D41">
      <w:pPr>
        <w:spacing w:after="120"/>
        <w:jc w:val="both"/>
        <w:rPr>
          <w:lang w:val="bg-BG"/>
        </w:rPr>
      </w:pPr>
      <w:bookmarkStart w:id="0" w:name="_GoBack"/>
      <w:bookmarkEnd w:id="0"/>
    </w:p>
    <w:p w14:paraId="720A5909" w14:textId="77777777" w:rsidR="00244D41" w:rsidRDefault="00244D41" w:rsidP="00244D41">
      <w:pPr>
        <w:spacing w:after="120"/>
        <w:jc w:val="both"/>
      </w:pPr>
    </w:p>
    <w:p w14:paraId="1206B392" w14:textId="77777777" w:rsidR="00244D41" w:rsidRDefault="00244D41" w:rsidP="00244D41">
      <w:pPr>
        <w:spacing w:line="360" w:lineRule="auto"/>
        <w:rPr>
          <w:rFonts w:ascii="Arial" w:eastAsia="Arial" w:hAnsi="Arial" w:cs="Arial"/>
          <w:b/>
          <w:sz w:val="22"/>
          <w:szCs w:val="22"/>
        </w:rPr>
      </w:pPr>
    </w:p>
    <w:p w14:paraId="2623A0E9" w14:textId="77777777" w:rsidR="00244D41" w:rsidRDefault="00244D41" w:rsidP="00244D41">
      <w:pPr>
        <w:spacing w:line="360" w:lineRule="auto"/>
        <w:rPr>
          <w:rFonts w:ascii="Arial" w:eastAsia="Arial" w:hAnsi="Arial" w:cs="Arial"/>
          <w:b/>
          <w:sz w:val="22"/>
          <w:szCs w:val="22"/>
        </w:rPr>
      </w:pPr>
    </w:p>
    <w:tbl>
      <w:tblPr>
        <w:tblStyle w:val="4"/>
        <w:tblW w:w="7407" w:type="dxa"/>
        <w:jc w:val="right"/>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244D41" w14:paraId="31A0F3C7" w14:textId="77777777" w:rsidTr="001C64FC">
        <w:trPr>
          <w:jc w:val="right"/>
        </w:trPr>
        <w:tc>
          <w:tcPr>
            <w:tcW w:w="7407" w:type="dxa"/>
          </w:tcPr>
          <w:p w14:paraId="3FE0DF50" w14:textId="77777777" w:rsidR="00244D41" w:rsidRDefault="00244D41" w:rsidP="001C64FC">
            <w:pPr>
              <w:spacing w:after="120"/>
              <w:rPr>
                <w:b/>
                <w:sz w:val="56"/>
                <w:szCs w:val="56"/>
              </w:rPr>
            </w:pPr>
            <w:r>
              <w:rPr>
                <w:b/>
                <w:sz w:val="48"/>
                <w:szCs w:val="48"/>
              </w:rPr>
              <w:t>VIPASSANA MANAGEMENT SYSTEM – VIA</w:t>
            </w:r>
          </w:p>
          <w:p w14:paraId="30E3E3A5" w14:textId="77777777" w:rsidR="00244D41" w:rsidRDefault="00244D41" w:rsidP="001C64FC">
            <w:pPr>
              <w:spacing w:after="120"/>
              <w:jc w:val="right"/>
              <w:rPr>
                <w:b/>
              </w:rPr>
            </w:pPr>
            <w:r>
              <w:rPr>
                <w:b/>
                <w:sz w:val="28"/>
                <w:szCs w:val="28"/>
              </w:rPr>
              <w:t>SEP1 project report</w:t>
            </w:r>
          </w:p>
        </w:tc>
      </w:tr>
    </w:tbl>
    <w:p w14:paraId="06B4F409" w14:textId="77777777" w:rsidR="00244D41" w:rsidRDefault="00244D41" w:rsidP="00244D41">
      <w:pPr>
        <w:spacing w:after="120" w:line="360" w:lineRule="auto"/>
        <w:jc w:val="both"/>
        <w:rPr>
          <w:rFonts w:ascii="Arial" w:eastAsia="Arial" w:hAnsi="Arial" w:cs="Arial"/>
          <w:b/>
          <w:sz w:val="22"/>
          <w:szCs w:val="22"/>
        </w:rPr>
      </w:pPr>
    </w:p>
    <w:p w14:paraId="6702AF78" w14:textId="77777777" w:rsidR="00244D41" w:rsidRDefault="00244D41" w:rsidP="00244D41">
      <w:pPr>
        <w:spacing w:after="120"/>
        <w:jc w:val="both"/>
      </w:pPr>
    </w:p>
    <w:p w14:paraId="6D128341" w14:textId="77777777" w:rsidR="00244D41" w:rsidRDefault="00244D41" w:rsidP="00244D41"/>
    <w:p w14:paraId="7A424DB2" w14:textId="77777777" w:rsidR="00244D41" w:rsidRDefault="00244D41" w:rsidP="00244D41">
      <w:pPr>
        <w:spacing w:after="120"/>
        <w:jc w:val="center"/>
        <w:rPr>
          <w:b/>
          <w:sz w:val="28"/>
          <w:szCs w:val="28"/>
          <w:u w:val="single"/>
        </w:rPr>
      </w:pPr>
      <w:r>
        <w:rPr>
          <w:b/>
          <w:sz w:val="28"/>
          <w:szCs w:val="28"/>
          <w:u w:val="single"/>
        </w:rPr>
        <w:t>Supervisors:</w:t>
      </w:r>
    </w:p>
    <w:p w14:paraId="5CAB93E2" w14:textId="77777777" w:rsidR="00244D41" w:rsidRDefault="00244D41" w:rsidP="00244D41">
      <w:pPr>
        <w:spacing w:after="120"/>
        <w:jc w:val="center"/>
        <w:rPr>
          <w:sz w:val="28"/>
          <w:szCs w:val="28"/>
        </w:rPr>
      </w:pPr>
    </w:p>
    <w:p w14:paraId="3D55266F" w14:textId="77777777" w:rsidR="00244D41" w:rsidRDefault="00244D41" w:rsidP="00244D41">
      <w:pPr>
        <w:spacing w:after="120"/>
        <w:jc w:val="center"/>
        <w:rPr>
          <w:sz w:val="28"/>
          <w:szCs w:val="28"/>
        </w:rPr>
      </w:pPr>
      <w:r>
        <w:rPr>
          <w:sz w:val="28"/>
          <w:szCs w:val="28"/>
        </w:rPr>
        <w:t>Mona Wendel Andersen</w:t>
      </w:r>
    </w:p>
    <w:p w14:paraId="06B0484B" w14:textId="77777777" w:rsidR="00244D41" w:rsidRDefault="00244D41" w:rsidP="00244D41">
      <w:pPr>
        <w:spacing w:after="120"/>
        <w:jc w:val="center"/>
        <w:rPr>
          <w:sz w:val="28"/>
          <w:szCs w:val="28"/>
        </w:rPr>
      </w:pPr>
      <w:r>
        <w:rPr>
          <w:sz w:val="28"/>
          <w:szCs w:val="28"/>
        </w:rPr>
        <w:t>Michael Viuff</w:t>
      </w:r>
    </w:p>
    <w:p w14:paraId="33D2222A" w14:textId="77777777" w:rsidR="00244D41" w:rsidRDefault="00244D41" w:rsidP="00244D41">
      <w:pPr>
        <w:spacing w:after="120"/>
        <w:jc w:val="both"/>
        <w:rPr>
          <w:b/>
          <w:sz w:val="16"/>
          <w:szCs w:val="16"/>
        </w:rPr>
      </w:pPr>
    </w:p>
    <w:p w14:paraId="1F757296" w14:textId="77777777" w:rsidR="00244D41" w:rsidRDefault="00244D41" w:rsidP="00244D41">
      <w:pPr>
        <w:spacing w:after="120"/>
        <w:jc w:val="center"/>
        <w:rPr>
          <w:sz w:val="28"/>
          <w:szCs w:val="28"/>
        </w:rPr>
      </w:pPr>
      <w:r>
        <w:rPr>
          <w:sz w:val="28"/>
          <w:szCs w:val="28"/>
        </w:rPr>
        <w:t>19 / 12 / 2017</w:t>
      </w:r>
    </w:p>
    <w:p w14:paraId="77B9A959" w14:textId="77777777" w:rsidR="00244D41" w:rsidRDefault="00244D41" w:rsidP="00244D41"/>
    <w:p w14:paraId="28A2B8C4" w14:textId="77777777" w:rsidR="00244D41" w:rsidRDefault="00244D41" w:rsidP="00244D41"/>
    <w:p w14:paraId="0596ED61" w14:textId="77777777" w:rsidR="00244D41" w:rsidRDefault="00244D41" w:rsidP="00244D41"/>
    <w:p w14:paraId="0A1D623B" w14:textId="77777777" w:rsidR="00244D41" w:rsidRDefault="00244D41" w:rsidP="00244D41">
      <w:pPr>
        <w:spacing w:after="120"/>
        <w:jc w:val="both"/>
        <w:rPr>
          <w:rFonts w:ascii="Arial" w:eastAsia="Arial" w:hAnsi="Arial" w:cs="Arial"/>
          <w:b/>
          <w:sz w:val="16"/>
          <w:szCs w:val="16"/>
        </w:rPr>
      </w:pPr>
      <w:r>
        <w:rPr>
          <w:rFonts w:ascii="Arial" w:eastAsia="Arial" w:hAnsi="Arial" w:cs="Arial"/>
          <w:b/>
          <w:sz w:val="16"/>
          <w:szCs w:val="16"/>
        </w:rPr>
        <w:t>Version history</w:t>
      </w:r>
    </w:p>
    <w:tbl>
      <w:tblPr>
        <w:tblStyle w:val="3"/>
        <w:tblW w:w="9088" w:type="dxa"/>
        <w:tblBorders>
          <w:top w:val="single" w:sz="6" w:space="0" w:color="000080"/>
          <w:left w:val="single" w:sz="6" w:space="0" w:color="000080"/>
          <w:bottom w:val="single" w:sz="6" w:space="0" w:color="000080"/>
          <w:right w:val="single" w:sz="6" w:space="0" w:color="000080"/>
          <w:insideH w:val="single" w:sz="4" w:space="0" w:color="000000"/>
          <w:insideV w:val="single" w:sz="6" w:space="0" w:color="000080"/>
        </w:tblBorders>
        <w:tblLayout w:type="fixed"/>
        <w:tblLook w:val="0400" w:firstRow="0" w:lastRow="0" w:firstColumn="0" w:lastColumn="0" w:noHBand="0" w:noVBand="1"/>
      </w:tblPr>
      <w:tblGrid>
        <w:gridCol w:w="4198"/>
        <w:gridCol w:w="846"/>
        <w:gridCol w:w="919"/>
        <w:gridCol w:w="988"/>
        <w:gridCol w:w="1094"/>
        <w:gridCol w:w="1043"/>
      </w:tblGrid>
      <w:tr w:rsidR="00244D41" w14:paraId="5D857C93" w14:textId="77777777" w:rsidTr="001C64FC">
        <w:tc>
          <w:tcPr>
            <w:tcW w:w="4199" w:type="dxa"/>
            <w:shd w:val="clear" w:color="auto" w:fill="auto"/>
            <w:tcMar>
              <w:left w:w="108" w:type="dxa"/>
            </w:tcMar>
          </w:tcPr>
          <w:p w14:paraId="244E298F"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Description</w:t>
            </w:r>
          </w:p>
        </w:tc>
        <w:tc>
          <w:tcPr>
            <w:tcW w:w="846" w:type="dxa"/>
            <w:shd w:val="clear" w:color="auto" w:fill="auto"/>
            <w:tcMar>
              <w:left w:w="108" w:type="dxa"/>
            </w:tcMar>
          </w:tcPr>
          <w:p w14:paraId="659D084C"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Version</w:t>
            </w:r>
          </w:p>
        </w:tc>
        <w:tc>
          <w:tcPr>
            <w:tcW w:w="919" w:type="dxa"/>
            <w:shd w:val="clear" w:color="auto" w:fill="auto"/>
            <w:tcMar>
              <w:left w:w="108" w:type="dxa"/>
            </w:tcMar>
          </w:tcPr>
          <w:p w14:paraId="54543209"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Init</w:t>
            </w:r>
          </w:p>
        </w:tc>
        <w:tc>
          <w:tcPr>
            <w:tcW w:w="988" w:type="dxa"/>
            <w:shd w:val="clear" w:color="auto" w:fill="auto"/>
            <w:tcMar>
              <w:left w:w="108" w:type="dxa"/>
            </w:tcMar>
          </w:tcPr>
          <w:p w14:paraId="3D1068B9"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Revised</w:t>
            </w:r>
          </w:p>
        </w:tc>
        <w:tc>
          <w:tcPr>
            <w:tcW w:w="1094" w:type="dxa"/>
            <w:shd w:val="clear" w:color="auto" w:fill="auto"/>
            <w:tcMar>
              <w:left w:w="108" w:type="dxa"/>
            </w:tcMar>
          </w:tcPr>
          <w:p w14:paraId="398E58CD"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Approved</w:t>
            </w:r>
          </w:p>
        </w:tc>
        <w:tc>
          <w:tcPr>
            <w:tcW w:w="1043" w:type="dxa"/>
            <w:shd w:val="clear" w:color="auto" w:fill="auto"/>
            <w:tcMar>
              <w:left w:w="108" w:type="dxa"/>
            </w:tcMar>
          </w:tcPr>
          <w:p w14:paraId="24F170EA" w14:textId="77777777" w:rsidR="00244D41" w:rsidRDefault="00244D41" w:rsidP="001C64FC">
            <w:pPr>
              <w:spacing w:after="120"/>
              <w:jc w:val="both"/>
              <w:rPr>
                <w:rFonts w:ascii="Arial" w:eastAsia="Arial" w:hAnsi="Arial" w:cs="Arial"/>
                <w:sz w:val="16"/>
                <w:szCs w:val="16"/>
              </w:rPr>
            </w:pPr>
            <w:r>
              <w:rPr>
                <w:rFonts w:ascii="Arial" w:eastAsia="Arial" w:hAnsi="Arial" w:cs="Arial"/>
                <w:sz w:val="16"/>
                <w:szCs w:val="16"/>
              </w:rPr>
              <w:t>Date</w:t>
            </w:r>
          </w:p>
        </w:tc>
      </w:tr>
      <w:tr w:rsidR="00244D41" w14:paraId="7971F345" w14:textId="77777777" w:rsidTr="001C64FC">
        <w:tc>
          <w:tcPr>
            <w:tcW w:w="4199" w:type="dxa"/>
            <w:shd w:val="clear" w:color="auto" w:fill="auto"/>
            <w:tcMar>
              <w:left w:w="108" w:type="dxa"/>
            </w:tcMar>
          </w:tcPr>
          <w:p w14:paraId="6508FCC0"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Start of document</w:t>
            </w:r>
          </w:p>
        </w:tc>
        <w:tc>
          <w:tcPr>
            <w:tcW w:w="846" w:type="dxa"/>
            <w:shd w:val="clear" w:color="auto" w:fill="auto"/>
            <w:tcMar>
              <w:left w:w="108" w:type="dxa"/>
            </w:tcMar>
          </w:tcPr>
          <w:p w14:paraId="24D53A6D"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0.1.0</w:t>
            </w:r>
          </w:p>
        </w:tc>
        <w:tc>
          <w:tcPr>
            <w:tcW w:w="919" w:type="dxa"/>
            <w:shd w:val="clear" w:color="auto" w:fill="auto"/>
            <w:tcMar>
              <w:left w:w="108" w:type="dxa"/>
            </w:tcMar>
          </w:tcPr>
          <w:p w14:paraId="232F37EC"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IHA</w:t>
            </w:r>
          </w:p>
        </w:tc>
        <w:tc>
          <w:tcPr>
            <w:tcW w:w="988" w:type="dxa"/>
            <w:shd w:val="clear" w:color="auto" w:fill="auto"/>
            <w:tcMar>
              <w:left w:w="108" w:type="dxa"/>
            </w:tcMar>
          </w:tcPr>
          <w:p w14:paraId="658127C8"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&lt;INIT&gt;</w:t>
            </w:r>
          </w:p>
        </w:tc>
        <w:tc>
          <w:tcPr>
            <w:tcW w:w="1094" w:type="dxa"/>
            <w:shd w:val="clear" w:color="auto" w:fill="auto"/>
            <w:tcMar>
              <w:left w:w="108" w:type="dxa"/>
            </w:tcMar>
          </w:tcPr>
          <w:p w14:paraId="26E015B3"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&lt;INIT&gt;</w:t>
            </w:r>
          </w:p>
        </w:tc>
        <w:tc>
          <w:tcPr>
            <w:tcW w:w="1043" w:type="dxa"/>
            <w:shd w:val="clear" w:color="auto" w:fill="auto"/>
            <w:tcMar>
              <w:left w:w="108" w:type="dxa"/>
            </w:tcMar>
          </w:tcPr>
          <w:p w14:paraId="7DAD3908"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2017-01-31</w:t>
            </w:r>
          </w:p>
        </w:tc>
      </w:tr>
      <w:tr w:rsidR="00244D41" w14:paraId="796EC439" w14:textId="77777777" w:rsidTr="001C64FC">
        <w:tc>
          <w:tcPr>
            <w:tcW w:w="4199" w:type="dxa"/>
            <w:shd w:val="clear" w:color="auto" w:fill="auto"/>
            <w:tcMar>
              <w:left w:w="108" w:type="dxa"/>
            </w:tcMar>
          </w:tcPr>
          <w:p w14:paraId="238E9894"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Small corrections</w:t>
            </w:r>
          </w:p>
        </w:tc>
        <w:tc>
          <w:tcPr>
            <w:tcW w:w="846" w:type="dxa"/>
            <w:shd w:val="clear" w:color="auto" w:fill="auto"/>
            <w:tcMar>
              <w:left w:w="108" w:type="dxa"/>
            </w:tcMar>
          </w:tcPr>
          <w:p w14:paraId="308018A5"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0.2.0</w:t>
            </w:r>
          </w:p>
        </w:tc>
        <w:tc>
          <w:tcPr>
            <w:tcW w:w="919" w:type="dxa"/>
            <w:shd w:val="clear" w:color="auto" w:fill="auto"/>
            <w:tcMar>
              <w:left w:w="108" w:type="dxa"/>
            </w:tcMar>
          </w:tcPr>
          <w:p w14:paraId="3D3E323B"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IHA</w:t>
            </w:r>
          </w:p>
        </w:tc>
        <w:tc>
          <w:tcPr>
            <w:tcW w:w="988" w:type="dxa"/>
            <w:shd w:val="clear" w:color="auto" w:fill="auto"/>
            <w:tcMar>
              <w:left w:w="108" w:type="dxa"/>
            </w:tcMar>
          </w:tcPr>
          <w:p w14:paraId="1619D56E"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MWA</w:t>
            </w:r>
          </w:p>
        </w:tc>
        <w:tc>
          <w:tcPr>
            <w:tcW w:w="1094" w:type="dxa"/>
            <w:shd w:val="clear" w:color="auto" w:fill="auto"/>
            <w:tcMar>
              <w:left w:w="108" w:type="dxa"/>
            </w:tcMar>
          </w:tcPr>
          <w:p w14:paraId="781DA830" w14:textId="77777777" w:rsidR="00244D41" w:rsidRDefault="00244D41" w:rsidP="001C64FC">
            <w:pPr>
              <w:spacing w:after="120"/>
              <w:jc w:val="both"/>
              <w:rPr>
                <w:rFonts w:ascii="Arial" w:eastAsia="Arial" w:hAnsi="Arial" w:cs="Arial"/>
                <w:b w:val="0"/>
                <w:sz w:val="16"/>
                <w:szCs w:val="16"/>
              </w:rPr>
            </w:pPr>
          </w:p>
        </w:tc>
        <w:tc>
          <w:tcPr>
            <w:tcW w:w="1043" w:type="dxa"/>
            <w:shd w:val="clear" w:color="auto" w:fill="auto"/>
            <w:tcMar>
              <w:left w:w="108" w:type="dxa"/>
            </w:tcMar>
          </w:tcPr>
          <w:p w14:paraId="24CA215D"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2017-02-01</w:t>
            </w:r>
          </w:p>
        </w:tc>
      </w:tr>
      <w:tr w:rsidR="00244D41" w14:paraId="24C17837" w14:textId="77777777" w:rsidTr="001C64FC">
        <w:tc>
          <w:tcPr>
            <w:tcW w:w="4199" w:type="dxa"/>
            <w:shd w:val="clear" w:color="auto" w:fill="auto"/>
            <w:tcMar>
              <w:left w:w="108" w:type="dxa"/>
            </w:tcMar>
          </w:tcPr>
          <w:p w14:paraId="296ABDF0"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Revisions made in workshop meeting</w:t>
            </w:r>
          </w:p>
        </w:tc>
        <w:tc>
          <w:tcPr>
            <w:tcW w:w="846" w:type="dxa"/>
            <w:shd w:val="clear" w:color="auto" w:fill="auto"/>
            <w:tcMar>
              <w:left w:w="108" w:type="dxa"/>
            </w:tcMar>
          </w:tcPr>
          <w:p w14:paraId="7F056425"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1.0.0</w:t>
            </w:r>
          </w:p>
        </w:tc>
        <w:tc>
          <w:tcPr>
            <w:tcW w:w="919" w:type="dxa"/>
            <w:shd w:val="clear" w:color="auto" w:fill="auto"/>
            <w:tcMar>
              <w:left w:w="108" w:type="dxa"/>
            </w:tcMar>
          </w:tcPr>
          <w:p w14:paraId="0CDFD5FB"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MWA/IHA</w:t>
            </w:r>
          </w:p>
        </w:tc>
        <w:tc>
          <w:tcPr>
            <w:tcW w:w="988" w:type="dxa"/>
            <w:shd w:val="clear" w:color="auto" w:fill="auto"/>
            <w:tcMar>
              <w:left w:w="108" w:type="dxa"/>
            </w:tcMar>
          </w:tcPr>
          <w:p w14:paraId="0220BF73"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All</w:t>
            </w:r>
          </w:p>
        </w:tc>
        <w:tc>
          <w:tcPr>
            <w:tcW w:w="1094" w:type="dxa"/>
            <w:shd w:val="clear" w:color="auto" w:fill="auto"/>
            <w:tcMar>
              <w:left w:w="108" w:type="dxa"/>
            </w:tcMar>
          </w:tcPr>
          <w:p w14:paraId="3D5D5A45"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ICT</w:t>
            </w:r>
          </w:p>
        </w:tc>
        <w:tc>
          <w:tcPr>
            <w:tcW w:w="1043" w:type="dxa"/>
            <w:shd w:val="clear" w:color="auto" w:fill="auto"/>
            <w:tcMar>
              <w:left w:w="108" w:type="dxa"/>
            </w:tcMar>
          </w:tcPr>
          <w:p w14:paraId="415CEB73"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2017-08-19</w:t>
            </w:r>
          </w:p>
        </w:tc>
      </w:tr>
    </w:tbl>
    <w:p w14:paraId="2D2D9CDD" w14:textId="77777777" w:rsidR="00244D41" w:rsidRDefault="00244D41" w:rsidP="00244D41">
      <w:pPr>
        <w:spacing w:after="120"/>
        <w:jc w:val="both"/>
      </w:pPr>
    </w:p>
    <w:p w14:paraId="49E79DAE" w14:textId="77777777" w:rsidR="00244D41" w:rsidRDefault="00244D41" w:rsidP="00244D41">
      <w:pPr>
        <w:spacing w:after="120"/>
        <w:jc w:val="both"/>
        <w:rPr>
          <w:rFonts w:ascii="Arial" w:eastAsia="Arial" w:hAnsi="Arial" w:cs="Arial"/>
          <w:b/>
          <w:sz w:val="16"/>
          <w:szCs w:val="16"/>
        </w:rPr>
      </w:pPr>
      <w:r>
        <w:rPr>
          <w:rFonts w:ascii="Arial" w:eastAsia="Arial" w:hAnsi="Arial" w:cs="Arial"/>
          <w:b/>
          <w:sz w:val="16"/>
          <w:szCs w:val="16"/>
        </w:rPr>
        <w:t>Group 3</w:t>
      </w:r>
    </w:p>
    <w:tbl>
      <w:tblPr>
        <w:tblStyle w:val="2"/>
        <w:tblW w:w="9088" w:type="dxa"/>
        <w:tblBorders>
          <w:top w:val="single" w:sz="6" w:space="0" w:color="000080"/>
          <w:left w:val="single" w:sz="6" w:space="0" w:color="000080"/>
          <w:bottom w:val="single" w:sz="6" w:space="0" w:color="000080"/>
          <w:right w:val="single" w:sz="6" w:space="0" w:color="000080"/>
          <w:insideH w:val="single" w:sz="4" w:space="0" w:color="000000"/>
          <w:insideV w:val="single" w:sz="6" w:space="0" w:color="000080"/>
        </w:tblBorders>
        <w:tblLayout w:type="fixed"/>
        <w:tblLook w:val="0400" w:firstRow="0" w:lastRow="0" w:firstColumn="0" w:lastColumn="0" w:noHBand="0" w:noVBand="1"/>
      </w:tblPr>
      <w:tblGrid>
        <w:gridCol w:w="7083"/>
        <w:gridCol w:w="2005"/>
      </w:tblGrid>
      <w:tr w:rsidR="00244D41" w14:paraId="6AA97EC9" w14:textId="77777777" w:rsidTr="001C64FC">
        <w:tc>
          <w:tcPr>
            <w:tcW w:w="7083" w:type="dxa"/>
            <w:shd w:val="clear" w:color="auto" w:fill="auto"/>
            <w:tcMar>
              <w:left w:w="108" w:type="dxa"/>
            </w:tcMar>
          </w:tcPr>
          <w:p w14:paraId="5598FC6B" w14:textId="77777777" w:rsidR="00244D41" w:rsidRDefault="00244D41" w:rsidP="001C64FC">
            <w:pPr>
              <w:spacing w:after="120"/>
              <w:jc w:val="both"/>
              <w:rPr>
                <w:rFonts w:ascii="Arial" w:eastAsia="Arial" w:hAnsi="Arial" w:cs="Arial"/>
                <w:sz w:val="16"/>
                <w:szCs w:val="16"/>
              </w:rPr>
            </w:pPr>
            <w:r>
              <w:rPr>
                <w:rFonts w:ascii="Arial" w:eastAsia="Arial" w:hAnsi="Arial" w:cs="Arial"/>
                <w:b w:val="0"/>
                <w:sz w:val="16"/>
                <w:szCs w:val="16"/>
              </w:rPr>
              <w:t>Student Name</w:t>
            </w:r>
          </w:p>
        </w:tc>
        <w:tc>
          <w:tcPr>
            <w:tcW w:w="2005" w:type="dxa"/>
            <w:shd w:val="clear" w:color="auto" w:fill="auto"/>
            <w:tcMar>
              <w:left w:w="108" w:type="dxa"/>
            </w:tcMar>
          </w:tcPr>
          <w:p w14:paraId="69187766" w14:textId="77777777" w:rsidR="00244D41" w:rsidRDefault="00244D41" w:rsidP="001C64FC">
            <w:pPr>
              <w:spacing w:after="120"/>
              <w:jc w:val="both"/>
              <w:rPr>
                <w:rFonts w:ascii="Arial" w:eastAsia="Arial" w:hAnsi="Arial" w:cs="Arial"/>
                <w:sz w:val="16"/>
                <w:szCs w:val="16"/>
              </w:rPr>
            </w:pPr>
            <w:r>
              <w:rPr>
                <w:rFonts w:ascii="Arial" w:eastAsia="Arial" w:hAnsi="Arial" w:cs="Arial"/>
                <w:b w:val="0"/>
                <w:sz w:val="16"/>
                <w:szCs w:val="16"/>
              </w:rPr>
              <w:t>Student No</w:t>
            </w:r>
          </w:p>
        </w:tc>
      </w:tr>
      <w:tr w:rsidR="00244D41" w14:paraId="04738217" w14:textId="77777777" w:rsidTr="001C64FC">
        <w:tc>
          <w:tcPr>
            <w:tcW w:w="7083" w:type="dxa"/>
            <w:shd w:val="clear" w:color="auto" w:fill="auto"/>
            <w:tcMar>
              <w:left w:w="108" w:type="dxa"/>
            </w:tcMar>
          </w:tcPr>
          <w:p w14:paraId="0371D318"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Angel Petrov</w:t>
            </w:r>
          </w:p>
        </w:tc>
        <w:tc>
          <w:tcPr>
            <w:tcW w:w="2005" w:type="dxa"/>
            <w:shd w:val="clear" w:color="auto" w:fill="auto"/>
            <w:tcMar>
              <w:left w:w="108" w:type="dxa"/>
            </w:tcMar>
          </w:tcPr>
          <w:p w14:paraId="40BBECAD"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266489</w:t>
            </w:r>
          </w:p>
        </w:tc>
      </w:tr>
      <w:tr w:rsidR="00244D41" w14:paraId="0735C76B" w14:textId="77777777" w:rsidTr="001C64FC">
        <w:tc>
          <w:tcPr>
            <w:tcW w:w="7083" w:type="dxa"/>
            <w:shd w:val="clear" w:color="auto" w:fill="auto"/>
            <w:tcMar>
              <w:left w:w="108" w:type="dxa"/>
            </w:tcMar>
          </w:tcPr>
          <w:p w14:paraId="5E526CA4"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Diyar Hussein</w:t>
            </w:r>
          </w:p>
        </w:tc>
        <w:tc>
          <w:tcPr>
            <w:tcW w:w="2005" w:type="dxa"/>
            <w:shd w:val="clear" w:color="auto" w:fill="auto"/>
            <w:tcMar>
              <w:left w:w="108" w:type="dxa"/>
            </w:tcMar>
          </w:tcPr>
          <w:p w14:paraId="1B1EC9F0"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266352</w:t>
            </w:r>
          </w:p>
        </w:tc>
      </w:tr>
      <w:tr w:rsidR="00244D41" w14:paraId="4213CA33" w14:textId="77777777" w:rsidTr="001C64FC">
        <w:tc>
          <w:tcPr>
            <w:tcW w:w="7083" w:type="dxa"/>
            <w:shd w:val="clear" w:color="auto" w:fill="auto"/>
            <w:tcMar>
              <w:left w:w="108" w:type="dxa"/>
            </w:tcMar>
          </w:tcPr>
          <w:p w14:paraId="3530156F"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Rodrigo Pereira</w:t>
            </w:r>
          </w:p>
        </w:tc>
        <w:tc>
          <w:tcPr>
            <w:tcW w:w="2005" w:type="dxa"/>
            <w:shd w:val="clear" w:color="auto" w:fill="auto"/>
            <w:tcMar>
              <w:left w:w="108" w:type="dxa"/>
            </w:tcMar>
          </w:tcPr>
          <w:p w14:paraId="10B31AB2"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269084</w:t>
            </w:r>
          </w:p>
        </w:tc>
      </w:tr>
      <w:tr w:rsidR="00244D41" w14:paraId="22CF40D0" w14:textId="77777777" w:rsidTr="001C64FC">
        <w:tc>
          <w:tcPr>
            <w:tcW w:w="7083" w:type="dxa"/>
            <w:shd w:val="clear" w:color="auto" w:fill="auto"/>
            <w:tcMar>
              <w:left w:w="108" w:type="dxa"/>
            </w:tcMar>
          </w:tcPr>
          <w:p w14:paraId="0C40CE76" w14:textId="77777777" w:rsidR="00244D41" w:rsidRDefault="00244D41" w:rsidP="001C64FC">
            <w:pPr>
              <w:spacing w:after="120"/>
              <w:jc w:val="both"/>
              <w:rPr>
                <w:rFonts w:ascii="Arial" w:eastAsia="Arial" w:hAnsi="Arial" w:cs="Arial"/>
                <w:b w:val="0"/>
                <w:sz w:val="16"/>
                <w:szCs w:val="16"/>
              </w:rPr>
            </w:pPr>
            <w:r>
              <w:rPr>
                <w:rFonts w:ascii="Arial" w:eastAsia="Arial" w:hAnsi="Arial" w:cs="Arial"/>
                <w:b w:val="0"/>
                <w:sz w:val="16"/>
                <w:szCs w:val="16"/>
              </w:rPr>
              <w:t>Rytis Kunigiskis</w:t>
            </w:r>
          </w:p>
        </w:tc>
        <w:tc>
          <w:tcPr>
            <w:tcW w:w="2005" w:type="dxa"/>
            <w:shd w:val="clear" w:color="auto" w:fill="auto"/>
            <w:tcMar>
              <w:left w:w="108" w:type="dxa"/>
            </w:tcMar>
          </w:tcPr>
          <w:p w14:paraId="2D3D46BB" w14:textId="77777777" w:rsidR="00244D41" w:rsidRDefault="00244D41" w:rsidP="001C64FC">
            <w:pPr>
              <w:spacing w:after="120"/>
              <w:jc w:val="both"/>
              <w:rPr>
                <w:b w:val="0"/>
              </w:rPr>
            </w:pPr>
            <w:r>
              <w:rPr>
                <w:rFonts w:ascii="Arial" w:eastAsia="Arial" w:hAnsi="Arial" w:cs="Arial"/>
                <w:b w:val="0"/>
                <w:sz w:val="16"/>
                <w:szCs w:val="16"/>
              </w:rPr>
              <w:t>266109</w:t>
            </w:r>
          </w:p>
        </w:tc>
      </w:tr>
    </w:tbl>
    <w:p w14:paraId="03F62CFB" w14:textId="77777777" w:rsidR="00244D41" w:rsidRDefault="00244D41" w:rsidP="00244D41">
      <w:pPr>
        <w:widowControl w:val="0"/>
        <w:spacing w:line="276" w:lineRule="auto"/>
        <w:sectPr w:rsidR="00244D41" w:rsidSect="00244D41">
          <w:headerReference w:type="default" r:id="rId11"/>
          <w:footerReference w:type="default" r:id="rId12"/>
          <w:type w:val="continuous"/>
          <w:pgSz w:w="11906" w:h="16838"/>
          <w:pgMar w:top="1213" w:right="1106" w:bottom="1259" w:left="1701" w:header="709" w:footer="466" w:gutter="0"/>
          <w:pgNumType w:start="1"/>
          <w:cols w:space="720"/>
        </w:sectPr>
      </w:pPr>
    </w:p>
    <w:p w14:paraId="36803CE5" w14:textId="77777777" w:rsidR="00A373C2" w:rsidRPr="00164757" w:rsidRDefault="00A373C2" w:rsidP="00837B25">
      <w:pPr>
        <w:pStyle w:val="BodyText"/>
        <w:rPr>
          <w:lang w:val="en-GB"/>
        </w:rPr>
        <w:sectPr w:rsidR="00A373C2" w:rsidRPr="00164757" w:rsidSect="002D7187">
          <w:headerReference w:type="default" r:id="rId13"/>
          <w:headerReference w:type="first" r:id="rId14"/>
          <w:footerReference w:type="first" r:id="rId15"/>
          <w:type w:val="continuous"/>
          <w:pgSz w:w="11906" w:h="16838" w:code="9"/>
          <w:pgMar w:top="1213" w:right="1106" w:bottom="1259" w:left="1701" w:header="709" w:footer="490" w:gutter="0"/>
          <w:cols w:space="708"/>
          <w:titlePg/>
          <w:docGrid w:linePitch="360"/>
        </w:sectPr>
      </w:pPr>
    </w:p>
    <w:p w14:paraId="2499F9AB" w14:textId="77777777" w:rsidR="003E64DE" w:rsidRDefault="00D863AF" w:rsidP="00BA3025">
      <w:pPr>
        <w:pStyle w:val="Heading"/>
        <w:rPr>
          <w:noProof/>
        </w:rPr>
      </w:pPr>
      <w:r w:rsidRPr="00164757">
        <w:rPr>
          <w:lang w:val="en-GB"/>
        </w:rPr>
        <w:lastRenderedPageBreak/>
        <w:t>Contents</w:t>
      </w:r>
      <w:r w:rsidR="00957414" w:rsidRPr="00164757">
        <w:rPr>
          <w:lang w:val="en-GB"/>
        </w:rPr>
        <w:fldChar w:fldCharType="begin"/>
      </w:r>
      <w:r w:rsidR="00957414" w:rsidRPr="00164757">
        <w:rPr>
          <w:lang w:val="en-GB"/>
        </w:rPr>
        <w:instrText xml:space="preserve"> TOC \o "1-3" \h \z \u \t "Heading 7;1" </w:instrText>
      </w:r>
      <w:r w:rsidR="00957414" w:rsidRPr="00164757">
        <w:rPr>
          <w:lang w:val="en-GB"/>
        </w:rPr>
        <w:fldChar w:fldCharType="separate"/>
      </w:r>
    </w:p>
    <w:p w14:paraId="420BC899" w14:textId="0AB9FFD4"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18" w:history="1">
        <w:r w:rsidR="003E64DE" w:rsidRPr="0025543B">
          <w:rPr>
            <w:rStyle w:val="Hyperlink"/>
            <w:noProof/>
            <w:lang w:val="en-GB"/>
          </w:rPr>
          <w:t>1</w:t>
        </w:r>
        <w:r w:rsidR="003E64DE">
          <w:rPr>
            <w:rFonts w:asciiTheme="minorHAnsi" w:eastAsiaTheme="minorEastAsia" w:hAnsiTheme="minorHAnsi" w:cstheme="minorBidi"/>
            <w:noProof/>
            <w:sz w:val="22"/>
            <w:szCs w:val="22"/>
            <w:lang w:eastAsia="en-US"/>
          </w:rPr>
          <w:tab/>
        </w:r>
        <w:r w:rsidR="003E64DE" w:rsidRPr="0025543B">
          <w:rPr>
            <w:rStyle w:val="Hyperlink"/>
            <w:noProof/>
            <w:lang w:val="en-GB"/>
          </w:rPr>
          <w:t>Introduction</w:t>
        </w:r>
        <w:r w:rsidR="003E64DE">
          <w:rPr>
            <w:noProof/>
            <w:webHidden/>
          </w:rPr>
          <w:tab/>
        </w:r>
        <w:r w:rsidR="003E64DE">
          <w:rPr>
            <w:noProof/>
            <w:webHidden/>
          </w:rPr>
          <w:fldChar w:fldCharType="begin"/>
        </w:r>
        <w:r w:rsidR="003E64DE">
          <w:rPr>
            <w:noProof/>
            <w:webHidden/>
          </w:rPr>
          <w:instrText xml:space="preserve"> PAGEREF _Toc501430418 \h </w:instrText>
        </w:r>
        <w:r w:rsidR="003E64DE">
          <w:rPr>
            <w:noProof/>
            <w:webHidden/>
          </w:rPr>
        </w:r>
        <w:r w:rsidR="003E64DE">
          <w:rPr>
            <w:noProof/>
            <w:webHidden/>
          </w:rPr>
          <w:fldChar w:fldCharType="separate"/>
        </w:r>
        <w:r w:rsidR="00F041ED">
          <w:rPr>
            <w:noProof/>
            <w:webHidden/>
          </w:rPr>
          <w:t>3</w:t>
        </w:r>
        <w:r w:rsidR="003E64DE">
          <w:rPr>
            <w:noProof/>
            <w:webHidden/>
          </w:rPr>
          <w:fldChar w:fldCharType="end"/>
        </w:r>
      </w:hyperlink>
    </w:p>
    <w:p w14:paraId="591B6741" w14:textId="378DD064"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19" w:history="1">
        <w:r w:rsidR="003E64DE" w:rsidRPr="0025543B">
          <w:rPr>
            <w:rStyle w:val="Hyperlink"/>
            <w:noProof/>
            <w:lang w:val="en-GB"/>
          </w:rPr>
          <w:t>2</w:t>
        </w:r>
        <w:r w:rsidR="003E64DE">
          <w:rPr>
            <w:rFonts w:asciiTheme="minorHAnsi" w:eastAsiaTheme="minorEastAsia" w:hAnsiTheme="minorHAnsi" w:cstheme="minorBidi"/>
            <w:noProof/>
            <w:sz w:val="22"/>
            <w:szCs w:val="22"/>
            <w:lang w:eastAsia="en-US"/>
          </w:rPr>
          <w:tab/>
        </w:r>
        <w:r w:rsidR="003E64DE" w:rsidRPr="0025543B">
          <w:rPr>
            <w:rStyle w:val="Hyperlink"/>
            <w:noProof/>
            <w:lang w:val="en-GB"/>
          </w:rPr>
          <w:t>Requirements</w:t>
        </w:r>
        <w:r w:rsidR="003E64DE">
          <w:rPr>
            <w:noProof/>
            <w:webHidden/>
          </w:rPr>
          <w:tab/>
        </w:r>
        <w:r w:rsidR="003E64DE">
          <w:rPr>
            <w:noProof/>
            <w:webHidden/>
          </w:rPr>
          <w:fldChar w:fldCharType="begin"/>
        </w:r>
        <w:r w:rsidR="003E64DE">
          <w:rPr>
            <w:noProof/>
            <w:webHidden/>
          </w:rPr>
          <w:instrText xml:space="preserve"> PAGEREF _Toc501430419 \h </w:instrText>
        </w:r>
        <w:r w:rsidR="003E64DE">
          <w:rPr>
            <w:noProof/>
            <w:webHidden/>
          </w:rPr>
        </w:r>
        <w:r w:rsidR="003E64DE">
          <w:rPr>
            <w:noProof/>
            <w:webHidden/>
          </w:rPr>
          <w:fldChar w:fldCharType="separate"/>
        </w:r>
        <w:r w:rsidR="00F041ED">
          <w:rPr>
            <w:noProof/>
            <w:webHidden/>
          </w:rPr>
          <w:t>4</w:t>
        </w:r>
        <w:r w:rsidR="003E64DE">
          <w:rPr>
            <w:noProof/>
            <w:webHidden/>
          </w:rPr>
          <w:fldChar w:fldCharType="end"/>
        </w:r>
      </w:hyperlink>
    </w:p>
    <w:p w14:paraId="0B550202" w14:textId="16F63022" w:rsidR="003E64DE" w:rsidRDefault="004A1871">
      <w:pPr>
        <w:pStyle w:val="TOC2"/>
        <w:tabs>
          <w:tab w:val="left" w:pos="660"/>
          <w:tab w:val="right" w:leader="dot" w:pos="8494"/>
        </w:tabs>
        <w:rPr>
          <w:rFonts w:asciiTheme="minorHAnsi" w:eastAsiaTheme="minorEastAsia" w:hAnsiTheme="minorHAnsi" w:cstheme="minorBidi"/>
          <w:noProof/>
          <w:sz w:val="22"/>
          <w:szCs w:val="22"/>
          <w:lang w:eastAsia="en-US"/>
        </w:rPr>
      </w:pPr>
      <w:hyperlink w:anchor="_Toc501430420" w:history="1">
        <w:r w:rsidR="003E64DE" w:rsidRPr="0025543B">
          <w:rPr>
            <w:rStyle w:val="Hyperlink"/>
            <w:noProof/>
          </w:rPr>
          <w:t>1.</w:t>
        </w:r>
        <w:r w:rsidR="003E64DE">
          <w:rPr>
            <w:rFonts w:asciiTheme="minorHAnsi" w:eastAsiaTheme="minorEastAsia" w:hAnsiTheme="minorHAnsi" w:cstheme="minorBidi"/>
            <w:noProof/>
            <w:sz w:val="22"/>
            <w:szCs w:val="22"/>
            <w:lang w:eastAsia="en-US"/>
          </w:rPr>
          <w:tab/>
        </w:r>
        <w:r w:rsidR="003E64DE" w:rsidRPr="0025543B">
          <w:rPr>
            <w:rStyle w:val="Hyperlink"/>
            <w:noProof/>
          </w:rPr>
          <w:t>Functional Requirements</w:t>
        </w:r>
        <w:r w:rsidR="003E64DE">
          <w:rPr>
            <w:noProof/>
            <w:webHidden/>
          </w:rPr>
          <w:tab/>
        </w:r>
        <w:r w:rsidR="003E64DE">
          <w:rPr>
            <w:noProof/>
            <w:webHidden/>
          </w:rPr>
          <w:fldChar w:fldCharType="begin"/>
        </w:r>
        <w:r w:rsidR="003E64DE">
          <w:rPr>
            <w:noProof/>
            <w:webHidden/>
          </w:rPr>
          <w:instrText xml:space="preserve"> PAGEREF _Toc501430420 \h </w:instrText>
        </w:r>
        <w:r w:rsidR="003E64DE">
          <w:rPr>
            <w:noProof/>
            <w:webHidden/>
          </w:rPr>
        </w:r>
        <w:r w:rsidR="003E64DE">
          <w:rPr>
            <w:noProof/>
            <w:webHidden/>
          </w:rPr>
          <w:fldChar w:fldCharType="separate"/>
        </w:r>
        <w:r w:rsidR="00F041ED">
          <w:rPr>
            <w:noProof/>
            <w:webHidden/>
          </w:rPr>
          <w:t>4</w:t>
        </w:r>
        <w:r w:rsidR="003E64DE">
          <w:rPr>
            <w:noProof/>
            <w:webHidden/>
          </w:rPr>
          <w:fldChar w:fldCharType="end"/>
        </w:r>
      </w:hyperlink>
    </w:p>
    <w:p w14:paraId="573AAE96" w14:textId="2DA0A444" w:rsidR="003E64DE" w:rsidRDefault="004A1871">
      <w:pPr>
        <w:pStyle w:val="TOC2"/>
        <w:tabs>
          <w:tab w:val="left" w:pos="660"/>
          <w:tab w:val="right" w:leader="dot" w:pos="8494"/>
        </w:tabs>
        <w:rPr>
          <w:rFonts w:asciiTheme="minorHAnsi" w:eastAsiaTheme="minorEastAsia" w:hAnsiTheme="minorHAnsi" w:cstheme="minorBidi"/>
          <w:noProof/>
          <w:sz w:val="22"/>
          <w:szCs w:val="22"/>
          <w:lang w:eastAsia="en-US"/>
        </w:rPr>
      </w:pPr>
      <w:hyperlink w:anchor="_Toc501430421" w:history="1">
        <w:r w:rsidR="003E64DE" w:rsidRPr="0025543B">
          <w:rPr>
            <w:rStyle w:val="Hyperlink"/>
            <w:noProof/>
          </w:rPr>
          <w:t>2.</w:t>
        </w:r>
        <w:r w:rsidR="003E64DE">
          <w:rPr>
            <w:rFonts w:asciiTheme="minorHAnsi" w:eastAsiaTheme="minorEastAsia" w:hAnsiTheme="minorHAnsi" w:cstheme="minorBidi"/>
            <w:noProof/>
            <w:sz w:val="22"/>
            <w:szCs w:val="22"/>
            <w:lang w:eastAsia="en-US"/>
          </w:rPr>
          <w:tab/>
        </w:r>
        <w:r w:rsidR="003E64DE" w:rsidRPr="0025543B">
          <w:rPr>
            <w:rStyle w:val="Hyperlink"/>
            <w:noProof/>
          </w:rPr>
          <w:t>Non-Functional Requirements</w:t>
        </w:r>
        <w:r w:rsidR="003E64DE">
          <w:rPr>
            <w:noProof/>
            <w:webHidden/>
          </w:rPr>
          <w:tab/>
        </w:r>
        <w:r w:rsidR="003E64DE">
          <w:rPr>
            <w:noProof/>
            <w:webHidden/>
          </w:rPr>
          <w:fldChar w:fldCharType="begin"/>
        </w:r>
        <w:r w:rsidR="003E64DE">
          <w:rPr>
            <w:noProof/>
            <w:webHidden/>
          </w:rPr>
          <w:instrText xml:space="preserve"> PAGEREF _Toc501430421 \h </w:instrText>
        </w:r>
        <w:r w:rsidR="003E64DE">
          <w:rPr>
            <w:noProof/>
            <w:webHidden/>
          </w:rPr>
        </w:r>
        <w:r w:rsidR="003E64DE">
          <w:rPr>
            <w:noProof/>
            <w:webHidden/>
          </w:rPr>
          <w:fldChar w:fldCharType="separate"/>
        </w:r>
        <w:r w:rsidR="00F041ED">
          <w:rPr>
            <w:noProof/>
            <w:webHidden/>
          </w:rPr>
          <w:t>4</w:t>
        </w:r>
        <w:r w:rsidR="003E64DE">
          <w:rPr>
            <w:noProof/>
            <w:webHidden/>
          </w:rPr>
          <w:fldChar w:fldCharType="end"/>
        </w:r>
      </w:hyperlink>
    </w:p>
    <w:p w14:paraId="0148A29D" w14:textId="251758D8"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2" w:history="1">
        <w:r w:rsidR="003E64DE" w:rsidRPr="0025543B">
          <w:rPr>
            <w:rStyle w:val="Hyperlink"/>
            <w:noProof/>
            <w:lang w:val="en-GB"/>
          </w:rPr>
          <w:t>3</w:t>
        </w:r>
        <w:r w:rsidR="003E64DE">
          <w:rPr>
            <w:rFonts w:asciiTheme="minorHAnsi" w:eastAsiaTheme="minorEastAsia" w:hAnsiTheme="minorHAnsi" w:cstheme="minorBidi"/>
            <w:noProof/>
            <w:sz w:val="22"/>
            <w:szCs w:val="22"/>
            <w:lang w:eastAsia="en-US"/>
          </w:rPr>
          <w:tab/>
        </w:r>
        <w:r w:rsidR="003E64DE" w:rsidRPr="0025543B">
          <w:rPr>
            <w:rStyle w:val="Hyperlink"/>
            <w:noProof/>
            <w:lang w:val="en-GB"/>
          </w:rPr>
          <w:t>Analysis</w:t>
        </w:r>
        <w:r w:rsidR="003E64DE">
          <w:rPr>
            <w:noProof/>
            <w:webHidden/>
          </w:rPr>
          <w:tab/>
        </w:r>
        <w:r w:rsidR="003E64DE">
          <w:rPr>
            <w:noProof/>
            <w:webHidden/>
          </w:rPr>
          <w:fldChar w:fldCharType="begin"/>
        </w:r>
        <w:r w:rsidR="003E64DE">
          <w:rPr>
            <w:noProof/>
            <w:webHidden/>
          </w:rPr>
          <w:instrText xml:space="preserve"> PAGEREF _Toc501430422 \h </w:instrText>
        </w:r>
        <w:r w:rsidR="003E64DE">
          <w:rPr>
            <w:noProof/>
            <w:webHidden/>
          </w:rPr>
        </w:r>
        <w:r w:rsidR="003E64DE">
          <w:rPr>
            <w:noProof/>
            <w:webHidden/>
          </w:rPr>
          <w:fldChar w:fldCharType="separate"/>
        </w:r>
        <w:r w:rsidR="00F041ED">
          <w:rPr>
            <w:noProof/>
            <w:webHidden/>
          </w:rPr>
          <w:t>5</w:t>
        </w:r>
        <w:r w:rsidR="003E64DE">
          <w:rPr>
            <w:noProof/>
            <w:webHidden/>
          </w:rPr>
          <w:fldChar w:fldCharType="end"/>
        </w:r>
      </w:hyperlink>
    </w:p>
    <w:p w14:paraId="5A9306A6" w14:textId="31593872"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3" w:history="1">
        <w:r w:rsidR="003E64DE" w:rsidRPr="0025543B">
          <w:rPr>
            <w:rStyle w:val="Hyperlink"/>
            <w:noProof/>
          </w:rPr>
          <w:t>4</w:t>
        </w:r>
        <w:r w:rsidR="003E64DE">
          <w:rPr>
            <w:rFonts w:asciiTheme="minorHAnsi" w:eastAsiaTheme="minorEastAsia" w:hAnsiTheme="minorHAnsi" w:cstheme="minorBidi"/>
            <w:noProof/>
            <w:sz w:val="22"/>
            <w:szCs w:val="22"/>
            <w:lang w:eastAsia="en-US"/>
          </w:rPr>
          <w:tab/>
        </w:r>
        <w:r w:rsidR="003E64DE" w:rsidRPr="0025543B">
          <w:rPr>
            <w:rStyle w:val="Hyperlink"/>
            <w:noProof/>
          </w:rPr>
          <w:t>Design</w:t>
        </w:r>
        <w:r w:rsidR="003E64DE">
          <w:rPr>
            <w:noProof/>
            <w:webHidden/>
          </w:rPr>
          <w:tab/>
        </w:r>
        <w:r w:rsidR="003E64DE">
          <w:rPr>
            <w:noProof/>
            <w:webHidden/>
          </w:rPr>
          <w:fldChar w:fldCharType="begin"/>
        </w:r>
        <w:r w:rsidR="003E64DE">
          <w:rPr>
            <w:noProof/>
            <w:webHidden/>
          </w:rPr>
          <w:instrText xml:space="preserve"> PAGEREF _Toc501430423 \h </w:instrText>
        </w:r>
        <w:r w:rsidR="003E64DE">
          <w:rPr>
            <w:noProof/>
            <w:webHidden/>
          </w:rPr>
        </w:r>
        <w:r w:rsidR="003E64DE">
          <w:rPr>
            <w:noProof/>
            <w:webHidden/>
          </w:rPr>
          <w:fldChar w:fldCharType="separate"/>
        </w:r>
        <w:r w:rsidR="00F041ED">
          <w:rPr>
            <w:noProof/>
            <w:webHidden/>
          </w:rPr>
          <w:t>9</w:t>
        </w:r>
        <w:r w:rsidR="003E64DE">
          <w:rPr>
            <w:noProof/>
            <w:webHidden/>
          </w:rPr>
          <w:fldChar w:fldCharType="end"/>
        </w:r>
      </w:hyperlink>
    </w:p>
    <w:p w14:paraId="08D77CB0" w14:textId="49B332DB" w:rsidR="00EC3273" w:rsidRPr="00EC3273" w:rsidRDefault="004A1871" w:rsidP="00EC3273">
      <w:pPr>
        <w:pStyle w:val="TOC1"/>
        <w:tabs>
          <w:tab w:val="left" w:pos="480"/>
          <w:tab w:val="right" w:leader="dot" w:pos="8494"/>
        </w:tabs>
        <w:rPr>
          <w:noProof/>
          <w:color w:val="0000FF"/>
          <w:u w:val="single"/>
        </w:rPr>
      </w:pPr>
      <w:hyperlink w:anchor="_Toc501430424" w:history="1">
        <w:r w:rsidR="003E64DE" w:rsidRPr="0025543B">
          <w:rPr>
            <w:rStyle w:val="Hyperlink"/>
            <w:noProof/>
          </w:rPr>
          <w:t>5</w:t>
        </w:r>
        <w:r w:rsidR="003E64DE">
          <w:rPr>
            <w:rFonts w:asciiTheme="minorHAnsi" w:eastAsiaTheme="minorEastAsia" w:hAnsiTheme="minorHAnsi" w:cstheme="minorBidi"/>
            <w:noProof/>
            <w:sz w:val="22"/>
            <w:szCs w:val="22"/>
            <w:lang w:eastAsia="en-US"/>
          </w:rPr>
          <w:tab/>
        </w:r>
        <w:r w:rsidR="003E64DE" w:rsidRPr="0025543B">
          <w:rPr>
            <w:rStyle w:val="Hyperlink"/>
            <w:noProof/>
          </w:rPr>
          <w:t>Implementation</w:t>
        </w:r>
        <w:r w:rsidR="003E64DE">
          <w:rPr>
            <w:noProof/>
            <w:webHidden/>
          </w:rPr>
          <w:tab/>
        </w:r>
        <w:r w:rsidR="003E64DE">
          <w:rPr>
            <w:noProof/>
            <w:webHidden/>
          </w:rPr>
          <w:fldChar w:fldCharType="begin"/>
        </w:r>
        <w:r w:rsidR="003E64DE">
          <w:rPr>
            <w:noProof/>
            <w:webHidden/>
          </w:rPr>
          <w:instrText xml:space="preserve"> PAGEREF _Toc501430424 \h </w:instrText>
        </w:r>
        <w:r w:rsidR="003E64DE">
          <w:rPr>
            <w:noProof/>
            <w:webHidden/>
          </w:rPr>
        </w:r>
        <w:r w:rsidR="003E64DE">
          <w:rPr>
            <w:noProof/>
            <w:webHidden/>
          </w:rPr>
          <w:fldChar w:fldCharType="separate"/>
        </w:r>
        <w:r w:rsidR="00F041ED">
          <w:rPr>
            <w:noProof/>
            <w:webHidden/>
          </w:rPr>
          <w:t>13</w:t>
        </w:r>
        <w:r w:rsidR="003E64DE">
          <w:rPr>
            <w:noProof/>
            <w:webHidden/>
          </w:rPr>
          <w:fldChar w:fldCharType="end"/>
        </w:r>
      </w:hyperlink>
    </w:p>
    <w:p w14:paraId="2CF143B8" w14:textId="3BFBE158" w:rsidR="00EC3273" w:rsidRPr="00EC3273" w:rsidRDefault="004A1871" w:rsidP="00EC3273">
      <w:pPr>
        <w:pStyle w:val="TOC1"/>
        <w:tabs>
          <w:tab w:val="left" w:pos="480"/>
          <w:tab w:val="right" w:leader="dot" w:pos="8494"/>
        </w:tabs>
        <w:rPr>
          <w:noProof/>
          <w:color w:val="0000FF"/>
          <w:u w:val="single"/>
        </w:rPr>
      </w:pPr>
      <w:hyperlink w:anchor="_Toc501430425" w:history="1">
        <w:r w:rsidR="003E64DE" w:rsidRPr="0025543B">
          <w:rPr>
            <w:rStyle w:val="Hyperlink"/>
            <w:noProof/>
          </w:rPr>
          <w:t>6</w:t>
        </w:r>
        <w:r w:rsidR="003E64DE">
          <w:rPr>
            <w:rFonts w:asciiTheme="minorHAnsi" w:eastAsiaTheme="minorEastAsia" w:hAnsiTheme="minorHAnsi" w:cstheme="minorBidi"/>
            <w:noProof/>
            <w:sz w:val="22"/>
            <w:szCs w:val="22"/>
            <w:lang w:eastAsia="en-US"/>
          </w:rPr>
          <w:tab/>
        </w:r>
        <w:r w:rsidR="003E64DE" w:rsidRPr="0025543B">
          <w:rPr>
            <w:rStyle w:val="Hyperlink"/>
            <w:noProof/>
          </w:rPr>
          <w:t>Test</w:t>
        </w:r>
        <w:r w:rsidR="003E64DE">
          <w:rPr>
            <w:noProof/>
            <w:webHidden/>
          </w:rPr>
          <w:tab/>
        </w:r>
        <w:r w:rsidR="003E64DE">
          <w:rPr>
            <w:noProof/>
            <w:webHidden/>
          </w:rPr>
          <w:fldChar w:fldCharType="begin"/>
        </w:r>
        <w:r w:rsidR="003E64DE">
          <w:rPr>
            <w:noProof/>
            <w:webHidden/>
          </w:rPr>
          <w:instrText xml:space="preserve"> PAGEREF _Toc501430425 \h </w:instrText>
        </w:r>
        <w:r w:rsidR="003E64DE">
          <w:rPr>
            <w:noProof/>
            <w:webHidden/>
          </w:rPr>
        </w:r>
        <w:r w:rsidR="003E64DE">
          <w:rPr>
            <w:noProof/>
            <w:webHidden/>
          </w:rPr>
          <w:fldChar w:fldCharType="separate"/>
        </w:r>
        <w:r w:rsidR="00F041ED">
          <w:rPr>
            <w:noProof/>
            <w:webHidden/>
          </w:rPr>
          <w:t>15</w:t>
        </w:r>
        <w:r w:rsidR="003E64DE">
          <w:rPr>
            <w:noProof/>
            <w:webHidden/>
          </w:rPr>
          <w:fldChar w:fldCharType="end"/>
        </w:r>
      </w:hyperlink>
    </w:p>
    <w:p w14:paraId="2E9DD0DD" w14:textId="3E4ABFB3"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6" w:history="1">
        <w:r w:rsidR="003E64DE" w:rsidRPr="0025543B">
          <w:rPr>
            <w:rStyle w:val="Hyperlink"/>
            <w:noProof/>
            <w:lang w:val="en-GB"/>
          </w:rPr>
          <w:t>7.</w:t>
        </w:r>
        <w:r w:rsidR="003E64DE">
          <w:rPr>
            <w:rFonts w:asciiTheme="minorHAnsi" w:eastAsiaTheme="minorEastAsia" w:hAnsiTheme="minorHAnsi" w:cstheme="minorBidi"/>
            <w:noProof/>
            <w:sz w:val="22"/>
            <w:szCs w:val="22"/>
            <w:lang w:eastAsia="en-US"/>
          </w:rPr>
          <w:tab/>
        </w:r>
        <w:r w:rsidR="003E64DE" w:rsidRPr="0025543B">
          <w:rPr>
            <w:rStyle w:val="Hyperlink"/>
            <w:noProof/>
            <w:lang w:val="en-GB"/>
          </w:rPr>
          <w:t>Results and Discussion</w:t>
        </w:r>
        <w:r w:rsidR="003E64DE">
          <w:rPr>
            <w:noProof/>
            <w:webHidden/>
          </w:rPr>
          <w:tab/>
        </w:r>
        <w:r w:rsidR="003E64DE">
          <w:rPr>
            <w:noProof/>
            <w:webHidden/>
          </w:rPr>
          <w:fldChar w:fldCharType="begin"/>
        </w:r>
        <w:r w:rsidR="003E64DE">
          <w:rPr>
            <w:noProof/>
            <w:webHidden/>
          </w:rPr>
          <w:instrText xml:space="preserve"> PAGEREF _Toc501430426 \h </w:instrText>
        </w:r>
        <w:r w:rsidR="003E64DE">
          <w:rPr>
            <w:noProof/>
            <w:webHidden/>
          </w:rPr>
        </w:r>
        <w:r w:rsidR="003E64DE">
          <w:rPr>
            <w:noProof/>
            <w:webHidden/>
          </w:rPr>
          <w:fldChar w:fldCharType="separate"/>
        </w:r>
        <w:r w:rsidR="00F041ED">
          <w:rPr>
            <w:noProof/>
            <w:webHidden/>
          </w:rPr>
          <w:t>17</w:t>
        </w:r>
        <w:r w:rsidR="003E64DE">
          <w:rPr>
            <w:noProof/>
            <w:webHidden/>
          </w:rPr>
          <w:fldChar w:fldCharType="end"/>
        </w:r>
      </w:hyperlink>
    </w:p>
    <w:p w14:paraId="776268A7" w14:textId="730C5DC0"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7" w:history="1">
        <w:r w:rsidR="003E64DE" w:rsidRPr="0025543B">
          <w:rPr>
            <w:rStyle w:val="Hyperlink"/>
            <w:noProof/>
            <w:lang w:val="en-GB"/>
          </w:rPr>
          <w:t>8</w:t>
        </w:r>
        <w:r w:rsidR="003E64DE">
          <w:rPr>
            <w:rFonts w:asciiTheme="minorHAnsi" w:eastAsiaTheme="minorEastAsia" w:hAnsiTheme="minorHAnsi" w:cstheme="minorBidi"/>
            <w:noProof/>
            <w:sz w:val="22"/>
            <w:szCs w:val="22"/>
            <w:lang w:eastAsia="en-US"/>
          </w:rPr>
          <w:tab/>
        </w:r>
        <w:r w:rsidR="003E64DE" w:rsidRPr="0025543B">
          <w:rPr>
            <w:rStyle w:val="Hyperlink"/>
            <w:noProof/>
            <w:lang w:val="en-GB"/>
          </w:rPr>
          <w:t>Conclusion</w:t>
        </w:r>
        <w:r w:rsidR="003E64DE">
          <w:rPr>
            <w:noProof/>
            <w:webHidden/>
          </w:rPr>
          <w:tab/>
        </w:r>
        <w:r w:rsidR="003E64DE">
          <w:rPr>
            <w:noProof/>
            <w:webHidden/>
          </w:rPr>
          <w:fldChar w:fldCharType="begin"/>
        </w:r>
        <w:r w:rsidR="003E64DE">
          <w:rPr>
            <w:noProof/>
            <w:webHidden/>
          </w:rPr>
          <w:instrText xml:space="preserve"> PAGEREF _Toc501430427 \h </w:instrText>
        </w:r>
        <w:r w:rsidR="003E64DE">
          <w:rPr>
            <w:noProof/>
            <w:webHidden/>
          </w:rPr>
        </w:r>
        <w:r w:rsidR="003E64DE">
          <w:rPr>
            <w:noProof/>
            <w:webHidden/>
          </w:rPr>
          <w:fldChar w:fldCharType="separate"/>
        </w:r>
        <w:r w:rsidR="00F041ED">
          <w:rPr>
            <w:noProof/>
            <w:webHidden/>
          </w:rPr>
          <w:t>18</w:t>
        </w:r>
        <w:r w:rsidR="003E64DE">
          <w:rPr>
            <w:noProof/>
            <w:webHidden/>
          </w:rPr>
          <w:fldChar w:fldCharType="end"/>
        </w:r>
      </w:hyperlink>
    </w:p>
    <w:p w14:paraId="1555BB9E" w14:textId="04C07AFA"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8" w:history="1">
        <w:r w:rsidR="003E64DE" w:rsidRPr="0025543B">
          <w:rPr>
            <w:rStyle w:val="Hyperlink"/>
            <w:noProof/>
          </w:rPr>
          <w:t>9</w:t>
        </w:r>
        <w:r w:rsidR="003E64DE">
          <w:rPr>
            <w:rFonts w:asciiTheme="minorHAnsi" w:eastAsiaTheme="minorEastAsia" w:hAnsiTheme="minorHAnsi" w:cstheme="minorBidi"/>
            <w:noProof/>
            <w:sz w:val="22"/>
            <w:szCs w:val="22"/>
            <w:lang w:eastAsia="en-US"/>
          </w:rPr>
          <w:tab/>
        </w:r>
        <w:r w:rsidR="003E64DE" w:rsidRPr="0025543B">
          <w:rPr>
            <w:rStyle w:val="Hyperlink"/>
            <w:noProof/>
          </w:rPr>
          <w:t>Project future</w:t>
        </w:r>
        <w:r w:rsidR="003E64DE">
          <w:rPr>
            <w:noProof/>
            <w:webHidden/>
          </w:rPr>
          <w:tab/>
        </w:r>
        <w:r w:rsidR="003E64DE">
          <w:rPr>
            <w:noProof/>
            <w:webHidden/>
          </w:rPr>
          <w:fldChar w:fldCharType="begin"/>
        </w:r>
        <w:r w:rsidR="003E64DE">
          <w:rPr>
            <w:noProof/>
            <w:webHidden/>
          </w:rPr>
          <w:instrText xml:space="preserve"> PAGEREF _Toc501430428 \h </w:instrText>
        </w:r>
        <w:r w:rsidR="003E64DE">
          <w:rPr>
            <w:noProof/>
            <w:webHidden/>
          </w:rPr>
        </w:r>
        <w:r w:rsidR="003E64DE">
          <w:rPr>
            <w:noProof/>
            <w:webHidden/>
          </w:rPr>
          <w:fldChar w:fldCharType="separate"/>
        </w:r>
        <w:r w:rsidR="00F041ED">
          <w:rPr>
            <w:noProof/>
            <w:webHidden/>
          </w:rPr>
          <w:t>19</w:t>
        </w:r>
        <w:r w:rsidR="003E64DE">
          <w:rPr>
            <w:noProof/>
            <w:webHidden/>
          </w:rPr>
          <w:fldChar w:fldCharType="end"/>
        </w:r>
      </w:hyperlink>
    </w:p>
    <w:p w14:paraId="150B5413" w14:textId="4B93CC33" w:rsidR="003E64DE" w:rsidRDefault="004A1871">
      <w:pPr>
        <w:pStyle w:val="TOC1"/>
        <w:tabs>
          <w:tab w:val="left" w:pos="480"/>
          <w:tab w:val="right" w:leader="dot" w:pos="8494"/>
        </w:tabs>
        <w:rPr>
          <w:rFonts w:asciiTheme="minorHAnsi" w:eastAsiaTheme="minorEastAsia" w:hAnsiTheme="minorHAnsi" w:cstheme="minorBidi"/>
          <w:noProof/>
          <w:sz w:val="22"/>
          <w:szCs w:val="22"/>
          <w:lang w:eastAsia="en-US"/>
        </w:rPr>
      </w:pPr>
      <w:hyperlink w:anchor="_Toc501430429" w:history="1">
        <w:r w:rsidR="003E64DE" w:rsidRPr="0025543B">
          <w:rPr>
            <w:rStyle w:val="Hyperlink"/>
            <w:noProof/>
          </w:rPr>
          <w:t>10</w:t>
        </w:r>
        <w:r w:rsidR="003E64DE">
          <w:rPr>
            <w:rFonts w:asciiTheme="minorHAnsi" w:eastAsiaTheme="minorEastAsia" w:hAnsiTheme="minorHAnsi" w:cstheme="minorBidi"/>
            <w:noProof/>
            <w:sz w:val="22"/>
            <w:szCs w:val="22"/>
            <w:lang w:eastAsia="en-US"/>
          </w:rPr>
          <w:tab/>
        </w:r>
        <w:r w:rsidR="003E64DE" w:rsidRPr="0025543B">
          <w:rPr>
            <w:rStyle w:val="Hyperlink"/>
            <w:noProof/>
          </w:rPr>
          <w:t>References</w:t>
        </w:r>
        <w:r w:rsidR="003E64DE">
          <w:rPr>
            <w:noProof/>
            <w:webHidden/>
          </w:rPr>
          <w:tab/>
        </w:r>
        <w:r w:rsidR="003E64DE">
          <w:rPr>
            <w:noProof/>
            <w:webHidden/>
          </w:rPr>
          <w:fldChar w:fldCharType="begin"/>
        </w:r>
        <w:r w:rsidR="003E64DE">
          <w:rPr>
            <w:noProof/>
            <w:webHidden/>
          </w:rPr>
          <w:instrText xml:space="preserve"> PAGEREF _Toc501430429 \h </w:instrText>
        </w:r>
        <w:r w:rsidR="003E64DE">
          <w:rPr>
            <w:noProof/>
            <w:webHidden/>
          </w:rPr>
        </w:r>
        <w:r w:rsidR="003E64DE">
          <w:rPr>
            <w:noProof/>
            <w:webHidden/>
          </w:rPr>
          <w:fldChar w:fldCharType="separate"/>
        </w:r>
        <w:r w:rsidR="00F041ED">
          <w:rPr>
            <w:noProof/>
            <w:webHidden/>
          </w:rPr>
          <w:t>20</w:t>
        </w:r>
        <w:r w:rsidR="003E64DE">
          <w:rPr>
            <w:noProof/>
            <w:webHidden/>
          </w:rPr>
          <w:fldChar w:fldCharType="end"/>
        </w:r>
      </w:hyperlink>
    </w:p>
    <w:p w14:paraId="216407C6" w14:textId="27A81A23" w:rsidR="00865B5A" w:rsidRPr="005A2C4E" w:rsidRDefault="004A1871" w:rsidP="005A2C4E">
      <w:pPr>
        <w:pStyle w:val="TOC1"/>
        <w:tabs>
          <w:tab w:val="left" w:pos="480"/>
          <w:tab w:val="right" w:leader="dot" w:pos="8494"/>
        </w:tabs>
        <w:rPr>
          <w:noProof/>
          <w:color w:val="0000FF"/>
          <w:u w:val="single"/>
        </w:rPr>
      </w:pPr>
      <w:hyperlink w:anchor="_Toc501430430" w:history="1">
        <w:r w:rsidR="003E64DE" w:rsidRPr="0025543B">
          <w:rPr>
            <w:rStyle w:val="Hyperlink"/>
            <w:noProof/>
          </w:rPr>
          <w:t>11</w:t>
        </w:r>
        <w:r w:rsidR="003E64DE">
          <w:rPr>
            <w:rFonts w:asciiTheme="minorHAnsi" w:eastAsiaTheme="minorEastAsia" w:hAnsiTheme="minorHAnsi" w:cstheme="minorBidi"/>
            <w:noProof/>
            <w:sz w:val="22"/>
            <w:szCs w:val="22"/>
            <w:lang w:eastAsia="en-US"/>
          </w:rPr>
          <w:tab/>
        </w:r>
        <w:r w:rsidR="003E64DE" w:rsidRPr="0025543B">
          <w:rPr>
            <w:rStyle w:val="Hyperlink"/>
            <w:noProof/>
          </w:rPr>
          <w:t>List of Appendixes</w:t>
        </w:r>
        <w:r w:rsidR="003E64DE">
          <w:rPr>
            <w:noProof/>
            <w:webHidden/>
          </w:rPr>
          <w:tab/>
        </w:r>
        <w:r w:rsidR="003E64DE">
          <w:rPr>
            <w:noProof/>
            <w:webHidden/>
          </w:rPr>
          <w:fldChar w:fldCharType="begin"/>
        </w:r>
        <w:r w:rsidR="003E64DE">
          <w:rPr>
            <w:noProof/>
            <w:webHidden/>
          </w:rPr>
          <w:instrText xml:space="preserve"> PAGEREF _Toc501430430 \h </w:instrText>
        </w:r>
        <w:r w:rsidR="003E64DE">
          <w:rPr>
            <w:noProof/>
            <w:webHidden/>
          </w:rPr>
        </w:r>
        <w:r w:rsidR="003E64DE">
          <w:rPr>
            <w:noProof/>
            <w:webHidden/>
          </w:rPr>
          <w:fldChar w:fldCharType="separate"/>
        </w:r>
        <w:r w:rsidR="00F041ED">
          <w:rPr>
            <w:noProof/>
            <w:webHidden/>
          </w:rPr>
          <w:t>21</w:t>
        </w:r>
        <w:r w:rsidR="003E64DE">
          <w:rPr>
            <w:noProof/>
            <w:webHidden/>
          </w:rPr>
          <w:fldChar w:fldCharType="end"/>
        </w:r>
      </w:hyperlink>
      <w:r w:rsidR="00957414" w:rsidRPr="00164757">
        <w:rPr>
          <w:lang w:val="en-GB"/>
        </w:rPr>
        <w:fldChar w:fldCharType="end"/>
      </w:r>
      <w:r w:rsidR="00865B5A" w:rsidRPr="00164757">
        <w:rPr>
          <w:lang w:val="en-GB"/>
        </w:rPr>
        <w:br w:type="page"/>
      </w:r>
    </w:p>
    <w:p w14:paraId="158AEB28" w14:textId="77777777" w:rsidR="0080773E" w:rsidRPr="00164757" w:rsidRDefault="0080773E" w:rsidP="00A546F6">
      <w:pPr>
        <w:pStyle w:val="BodyText"/>
        <w:rPr>
          <w:rFonts w:ascii="Arial" w:hAnsi="Arial"/>
          <w:b/>
          <w:sz w:val="32"/>
          <w:lang w:val="en-GB"/>
        </w:rPr>
      </w:pPr>
      <w:r w:rsidRPr="00164757">
        <w:rPr>
          <w:rFonts w:ascii="Arial" w:hAnsi="Arial"/>
          <w:b/>
          <w:sz w:val="32"/>
          <w:lang w:val="en-GB"/>
        </w:rPr>
        <w:lastRenderedPageBreak/>
        <w:t>Abstract</w:t>
      </w:r>
    </w:p>
    <w:p w14:paraId="46D2775D" w14:textId="77028455" w:rsidR="00105BD4" w:rsidRDefault="00105BD4" w:rsidP="003E64DE">
      <w:pPr>
        <w:pStyle w:val="BodyText"/>
        <w:rPr>
          <w:i/>
          <w:lang w:val="en-GB"/>
        </w:rPr>
      </w:pPr>
    </w:p>
    <w:p w14:paraId="008FD6E7" w14:textId="13339C6D" w:rsidR="00EC3273" w:rsidRDefault="00EC3273" w:rsidP="003E64DE">
      <w:pPr>
        <w:pStyle w:val="BodyText"/>
        <w:rPr>
          <w:i/>
          <w:lang w:val="en-GB"/>
        </w:rPr>
      </w:pPr>
      <w:r>
        <w:rPr>
          <w:i/>
          <w:lang w:val="en-GB"/>
        </w:rPr>
        <w:t xml:space="preserve">The objectives of the project are to construct a system for the client company – Vipassana Insight Awareness (VIA) that will perform </w:t>
      </w:r>
      <w:r w:rsidR="00105BD4">
        <w:rPr>
          <w:i/>
          <w:lang w:val="en-GB"/>
        </w:rPr>
        <w:t xml:space="preserve">the requirements that clients request and which will address the way that the company operates and how it works with information management. The technical choices behind constructing the system are that it must follow a set of predefined requirements, must be able to function, given those requirements and must satisfy the needs of the clients. The results of this are a system that not only provides proper functionality, but also, passes almost all testing criteria’s and can be put into use. </w:t>
      </w:r>
    </w:p>
    <w:p w14:paraId="3D453A03" w14:textId="1ED0BA24" w:rsidR="00F359B2" w:rsidRDefault="00F359B2" w:rsidP="00BD59CD">
      <w:pPr>
        <w:pStyle w:val="Heading1"/>
        <w:rPr>
          <w:lang w:val="en-GB"/>
        </w:rPr>
      </w:pPr>
      <w:bookmarkStart w:id="1" w:name="_Toc501430418"/>
      <w:r>
        <w:rPr>
          <w:lang w:val="en-GB"/>
        </w:rPr>
        <w:lastRenderedPageBreak/>
        <w:t>Introduction</w:t>
      </w:r>
      <w:bookmarkEnd w:id="1"/>
    </w:p>
    <w:p w14:paraId="4881B9C4" w14:textId="43B4535D" w:rsidR="00244D41" w:rsidRDefault="00244D41" w:rsidP="00244D41">
      <w:pPr>
        <w:pStyle w:val="BodyText"/>
        <w:rPr>
          <w:lang w:val="en-GB"/>
        </w:rPr>
      </w:pPr>
    </w:p>
    <w:p w14:paraId="30E3BC0E" w14:textId="77777777" w:rsidR="00244D41" w:rsidRDefault="00244D41" w:rsidP="00244D41">
      <w:pPr>
        <w:jc w:val="both"/>
      </w:pPr>
      <w:r>
        <w:t>Vipassanā - Insight Awareness (VIA) is a centre for spiritual events originally with a base in the Buddhist principles of meditation as an insight with awareness of what is happening as it happens. They organize spiritual events, send out newsletters and sometimes articles to their members.</w:t>
      </w:r>
    </w:p>
    <w:p w14:paraId="2BB22AC5" w14:textId="77777777" w:rsidR="00244D41" w:rsidRDefault="00244D41" w:rsidP="00244D41">
      <w:pPr>
        <w:jc w:val="both"/>
      </w:pPr>
    </w:p>
    <w:p w14:paraId="6D1F9E8E" w14:textId="77777777" w:rsidR="00244D41" w:rsidRDefault="00244D41" w:rsidP="00244D41">
      <w:pPr>
        <w:jc w:val="both"/>
      </w:pPr>
      <w:r>
        <w:t xml:space="preserve">Vipassanā does not store any trace of lecturers, members, plans for events, work done by its council or whom they promised advertisements free of charge. This gives the rise of a potential loss of clients which in turn opens a liability in the way that the organisation operates, its potential achievements and overall stability. </w:t>
      </w:r>
    </w:p>
    <w:p w14:paraId="7112A95D" w14:textId="77777777" w:rsidR="00244D41" w:rsidRDefault="00244D41" w:rsidP="00244D41">
      <w:pPr>
        <w:jc w:val="both"/>
      </w:pPr>
    </w:p>
    <w:p w14:paraId="73F857AF" w14:textId="6F4030C2" w:rsidR="00244D41" w:rsidRDefault="00244D41" w:rsidP="00244D41">
      <w:pPr>
        <w:jc w:val="both"/>
      </w:pPr>
      <w:r>
        <w:t xml:space="preserve">Studies have proven that Vipassanã’s meditation is rewarding to the individual - benefits such as improvement of psychological health caused the means to solve the problem in the current situation of Vipassanã, the project will benefit a wide audience of people </w:t>
      </w:r>
      <w:r>
        <w:rPr>
          <w:rFonts w:ascii="Arial" w:eastAsia="Arial" w:hAnsi="Arial" w:cs="Arial"/>
          <w:b/>
          <w:i/>
          <w:color w:val="404040"/>
          <w:sz w:val="16"/>
          <w:szCs w:val="16"/>
        </w:rPr>
        <w:t>(</w:t>
      </w:r>
      <w:r>
        <w:rPr>
          <w:rFonts w:ascii="Arial" w:eastAsia="Arial" w:hAnsi="Arial" w:cs="Arial"/>
          <w:b/>
          <w:i/>
          <w:color w:val="404040"/>
          <w:sz w:val="16"/>
          <w:szCs w:val="16"/>
          <w:highlight w:val="white"/>
        </w:rPr>
        <w:t>Szeke</w:t>
      </w:r>
      <w:r w:rsidR="009A4E0F">
        <w:rPr>
          <w:rFonts w:ascii="Arial" w:eastAsia="Arial" w:hAnsi="Arial" w:cs="Arial"/>
          <w:b/>
          <w:i/>
          <w:color w:val="404040"/>
          <w:sz w:val="16"/>
          <w:szCs w:val="16"/>
          <w:highlight w:val="white"/>
        </w:rPr>
        <w:t>res, R. A., and Wertheim, E. H.</w:t>
      </w:r>
      <w:r>
        <w:rPr>
          <w:rFonts w:ascii="Arial" w:eastAsia="Arial" w:hAnsi="Arial" w:cs="Arial"/>
          <w:b/>
          <w:i/>
          <w:color w:val="404040"/>
          <w:sz w:val="16"/>
          <w:szCs w:val="16"/>
        </w:rPr>
        <w:t>)</w:t>
      </w:r>
      <w:r>
        <w:rPr>
          <w:rFonts w:ascii="Arial" w:eastAsia="Arial" w:hAnsi="Arial" w:cs="Arial"/>
          <w:b/>
          <w:i/>
          <w:sz w:val="16"/>
          <w:szCs w:val="16"/>
        </w:rPr>
        <w:t xml:space="preserve">. </w:t>
      </w:r>
      <w:r>
        <w:t>Furthermore, the end results for an individual who undergoes one of the company’s offered courses yields an increase in positivity, balance, cooperativeness and</w:t>
      </w:r>
      <w:r>
        <w:rPr>
          <w:highlight w:val="white"/>
        </w:rPr>
        <w:t xml:space="preserve"> improvements in mindfulness.</w:t>
      </w:r>
      <w:r>
        <w:t xml:space="preserve"> </w:t>
      </w:r>
      <w:r>
        <w:rPr>
          <w:rFonts w:ascii="Arial" w:eastAsia="Arial" w:hAnsi="Arial" w:cs="Arial"/>
          <w:b/>
          <w:i/>
          <w:color w:val="404040"/>
          <w:sz w:val="16"/>
          <w:szCs w:val="16"/>
        </w:rPr>
        <w:t>(</w:t>
      </w:r>
      <w:r w:rsidR="009A4E0F">
        <w:rPr>
          <w:rFonts w:ascii="Arial" w:eastAsia="Arial" w:hAnsi="Arial" w:cs="Arial"/>
          <w:b/>
          <w:i/>
          <w:color w:val="404040"/>
          <w:sz w:val="16"/>
          <w:szCs w:val="16"/>
          <w:highlight w:val="white"/>
        </w:rPr>
        <w:t>Front Psychol</w:t>
      </w:r>
      <w:r>
        <w:rPr>
          <w:rFonts w:ascii="Arial" w:eastAsia="Arial" w:hAnsi="Arial" w:cs="Arial"/>
          <w:b/>
          <w:i/>
          <w:color w:val="404040"/>
          <w:sz w:val="16"/>
          <w:szCs w:val="16"/>
          <w:highlight w:val="white"/>
        </w:rPr>
        <w:t>)</w:t>
      </w:r>
      <w:r>
        <w:rPr>
          <w:rFonts w:ascii="Arial" w:eastAsia="Arial" w:hAnsi="Arial" w:cs="Arial"/>
          <w:sz w:val="18"/>
          <w:szCs w:val="18"/>
          <w:highlight w:val="white"/>
        </w:rPr>
        <w:t>.</w:t>
      </w:r>
    </w:p>
    <w:p w14:paraId="1948BB01" w14:textId="77777777" w:rsidR="00244D41" w:rsidRDefault="00244D41" w:rsidP="00244D41">
      <w:pPr>
        <w:jc w:val="both"/>
      </w:pPr>
    </w:p>
    <w:p w14:paraId="77EF01DB" w14:textId="163AD488" w:rsidR="00244D41" w:rsidRPr="00244D41" w:rsidRDefault="00244D41" w:rsidP="00244D41">
      <w:pPr>
        <w:pStyle w:val="BodyText"/>
        <w:rPr>
          <w:lang w:val="en-GB"/>
        </w:rPr>
      </w:pPr>
      <w:r>
        <w:t>The company has provided key information at the interview in regards to improving their internal data management system and how the company would like to work with and manage information in a way so that it can keep track of members, events, lecturers and work which is done by its council in a simplistic way so that they are able to improve their business strategy prosperity and efficiency whilst addressing their current liability in how the organisation operates.</w:t>
      </w:r>
    </w:p>
    <w:p w14:paraId="16244051" w14:textId="61B77F07" w:rsidR="00A373C2" w:rsidRDefault="00A373C2" w:rsidP="00BD59CD">
      <w:pPr>
        <w:pStyle w:val="Heading1"/>
        <w:rPr>
          <w:lang w:val="en-GB"/>
        </w:rPr>
      </w:pPr>
      <w:bookmarkStart w:id="2" w:name="_Toc501430419"/>
      <w:r w:rsidRPr="00164757">
        <w:rPr>
          <w:lang w:val="en-GB"/>
        </w:rPr>
        <w:lastRenderedPageBreak/>
        <w:t>Requirements</w:t>
      </w:r>
      <w:bookmarkEnd w:id="2"/>
    </w:p>
    <w:p w14:paraId="5791210F" w14:textId="77777777" w:rsidR="00CF5E95" w:rsidRPr="00CF5E95" w:rsidRDefault="00CF5E95" w:rsidP="00CF5E95">
      <w:pPr>
        <w:pStyle w:val="BodyText"/>
        <w:rPr>
          <w:lang w:val="en-GB"/>
        </w:rPr>
      </w:pPr>
    </w:p>
    <w:p w14:paraId="520F1B79" w14:textId="03CCD052" w:rsidR="00244D41" w:rsidRPr="00244D41" w:rsidRDefault="00244D41" w:rsidP="00244D41">
      <w:pPr>
        <w:rPr>
          <w:rFonts w:ascii="Arial" w:eastAsia="Arial" w:hAnsi="Arial" w:cs="Arial"/>
        </w:rPr>
      </w:pPr>
      <w:r>
        <w:rPr>
          <w:rFonts w:ascii="Arial" w:eastAsia="Arial" w:hAnsi="Arial" w:cs="Arial"/>
        </w:rPr>
        <w:t>Requirements concerning system practicality and functionality are as follows:</w:t>
      </w:r>
    </w:p>
    <w:p w14:paraId="36A829B5" w14:textId="181788EE" w:rsidR="005D1C97" w:rsidRDefault="005D1C97" w:rsidP="00BD59CD">
      <w:pPr>
        <w:pStyle w:val="Heading2"/>
      </w:pPr>
      <w:bookmarkStart w:id="3" w:name="_Toc501430420"/>
      <w:r>
        <w:t>Functional Requirements</w:t>
      </w:r>
      <w:bookmarkEnd w:id="3"/>
    </w:p>
    <w:p w14:paraId="1E2B1140" w14:textId="77777777" w:rsidR="00244D41" w:rsidRPr="00244D41" w:rsidRDefault="00244D41" w:rsidP="00244D41">
      <w:pPr>
        <w:pStyle w:val="BodyText"/>
        <w:rPr>
          <w:lang w:val="en-GB"/>
        </w:rPr>
      </w:pPr>
    </w:p>
    <w:p w14:paraId="47343E14"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create, modify and remove events within the system.</w:t>
      </w:r>
      <w:r>
        <w:rPr>
          <w:rFonts w:ascii="Arial" w:eastAsia="Arial" w:hAnsi="Arial" w:cs="Arial"/>
        </w:rPr>
        <w:br/>
      </w:r>
    </w:p>
    <w:p w14:paraId="3A3E6FD0"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 xml:space="preserve">The system should be able to store the customer’s name, phone number, payment year, date of membership and e-mail address. </w:t>
      </w:r>
    </w:p>
    <w:p w14:paraId="085463A5" w14:textId="77777777" w:rsidR="00244D41" w:rsidRDefault="00244D41" w:rsidP="00244D41">
      <w:pPr>
        <w:ind w:left="720"/>
      </w:pPr>
    </w:p>
    <w:p w14:paraId="287F65B1"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system should be able to list all events.</w:t>
      </w:r>
      <w:r>
        <w:rPr>
          <w:rFonts w:ascii="Arial" w:eastAsia="Arial" w:hAnsi="Arial" w:cs="Arial"/>
        </w:rPr>
        <w:br/>
      </w:r>
    </w:p>
    <w:p w14:paraId="3A6D0C58"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system should provide the user the possibility to leave feedback on events on behalf of customers.</w:t>
      </w:r>
      <w:r>
        <w:rPr>
          <w:rFonts w:ascii="Arial" w:eastAsia="Arial" w:hAnsi="Arial" w:cs="Arial"/>
        </w:rPr>
        <w:br/>
      </w:r>
    </w:p>
    <w:p w14:paraId="047F6C08"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book events within the system.</w:t>
      </w:r>
      <w:r>
        <w:rPr>
          <w:rFonts w:ascii="Arial" w:eastAsia="Arial" w:hAnsi="Arial" w:cs="Arial"/>
        </w:rPr>
        <w:br/>
      </w:r>
    </w:p>
    <w:p w14:paraId="27601D24"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system should have a member list that includes name, phone number, date of membership and year of payment, and optionally an e-mail address.</w:t>
      </w:r>
    </w:p>
    <w:p w14:paraId="2D4AA454" w14:textId="77777777" w:rsidR="00244D41" w:rsidRDefault="00244D41" w:rsidP="00244D41">
      <w:pPr>
        <w:ind w:left="720"/>
      </w:pPr>
    </w:p>
    <w:p w14:paraId="238EF17A"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search for lecturers and events within the system.</w:t>
      </w:r>
      <w:r>
        <w:rPr>
          <w:rFonts w:ascii="Arial" w:eastAsia="Arial" w:hAnsi="Arial" w:cs="Arial"/>
        </w:rPr>
        <w:br/>
      </w:r>
    </w:p>
    <w:p w14:paraId="3DD28952"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search in a specific category within the system.</w:t>
      </w:r>
      <w:r>
        <w:rPr>
          <w:rFonts w:ascii="Arial" w:eastAsia="Arial" w:hAnsi="Arial" w:cs="Arial"/>
        </w:rPr>
        <w:br/>
      </w:r>
    </w:p>
    <w:p w14:paraId="50EAEAE0"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modify member and lecturer information within the system.</w:t>
      </w:r>
      <w:r>
        <w:rPr>
          <w:rFonts w:ascii="Arial" w:eastAsia="Arial" w:hAnsi="Arial" w:cs="Arial"/>
        </w:rPr>
        <w:br/>
      </w:r>
    </w:p>
    <w:p w14:paraId="5F417647"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list all members within the system.</w:t>
      </w:r>
      <w:r>
        <w:rPr>
          <w:rFonts w:ascii="Arial" w:eastAsia="Arial" w:hAnsi="Arial" w:cs="Arial"/>
        </w:rPr>
        <w:br/>
      </w:r>
    </w:p>
    <w:p w14:paraId="6D637900"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add new members and lecturers within the system.</w:t>
      </w:r>
      <w:r>
        <w:rPr>
          <w:rFonts w:ascii="Arial" w:eastAsia="Arial" w:hAnsi="Arial" w:cs="Arial"/>
        </w:rPr>
        <w:br/>
      </w:r>
    </w:p>
    <w:p w14:paraId="1C25F4D5" w14:textId="77777777" w:rsidR="00244D41" w:rsidRDefault="00244D41" w:rsidP="00244D41">
      <w:pPr>
        <w:numPr>
          <w:ilvl w:val="0"/>
          <w:numId w:val="7"/>
        </w:numPr>
        <w:pBdr>
          <w:top w:val="nil"/>
          <w:left w:val="nil"/>
          <w:bottom w:val="nil"/>
          <w:right w:val="nil"/>
          <w:between w:val="nil"/>
        </w:pBdr>
        <w:contextualSpacing/>
      </w:pPr>
      <w:r>
        <w:rPr>
          <w:rFonts w:ascii="Arial" w:eastAsia="Arial" w:hAnsi="Arial" w:cs="Arial"/>
        </w:rPr>
        <w:t>The user should be able to finalize events within the system.</w:t>
      </w:r>
      <w:r>
        <w:rPr>
          <w:rFonts w:ascii="Arial" w:eastAsia="Arial" w:hAnsi="Arial" w:cs="Arial"/>
        </w:rPr>
        <w:br/>
      </w:r>
    </w:p>
    <w:p w14:paraId="5D678F5B" w14:textId="72998FAD" w:rsidR="00244D41" w:rsidRPr="00CF5E95" w:rsidRDefault="00244D41" w:rsidP="00244D41">
      <w:pPr>
        <w:numPr>
          <w:ilvl w:val="0"/>
          <w:numId w:val="7"/>
        </w:numPr>
        <w:pBdr>
          <w:top w:val="nil"/>
          <w:left w:val="nil"/>
          <w:bottom w:val="nil"/>
          <w:right w:val="nil"/>
          <w:between w:val="nil"/>
        </w:pBdr>
        <w:contextualSpacing/>
      </w:pPr>
      <w:r>
        <w:rPr>
          <w:rFonts w:ascii="Arial" w:eastAsia="Arial" w:hAnsi="Arial" w:cs="Arial"/>
        </w:rPr>
        <w:t>The system should be able to display feedback from events to sponsors.</w:t>
      </w:r>
      <w:bookmarkStart w:id="4" w:name="_2s8eyo1" w:colFirst="0" w:colLast="0"/>
      <w:bookmarkEnd w:id="4"/>
    </w:p>
    <w:p w14:paraId="5DDDE055" w14:textId="665829EE" w:rsidR="00CF5E95" w:rsidRDefault="00CF5E95" w:rsidP="00EC3273">
      <w:pPr>
        <w:pStyle w:val="Heading2"/>
      </w:pPr>
      <w:bookmarkStart w:id="5" w:name="_Toc501425774"/>
      <w:bookmarkStart w:id="6" w:name="_Toc501430421"/>
      <w:r>
        <w:t>Non-Functional Requirements</w:t>
      </w:r>
      <w:bookmarkEnd w:id="5"/>
      <w:bookmarkEnd w:id="6"/>
    </w:p>
    <w:p w14:paraId="2F9D2F54" w14:textId="77777777" w:rsidR="00EC3273" w:rsidRDefault="00EC3273" w:rsidP="00EC3273">
      <w:pPr>
        <w:pStyle w:val="Heading1"/>
        <w:pageBreakBefore w:val="0"/>
        <w:numPr>
          <w:ilvl w:val="0"/>
          <w:numId w:val="8"/>
        </w:numPr>
        <w:pBdr>
          <w:top w:val="nil"/>
          <w:left w:val="nil"/>
          <w:bottom w:val="nil"/>
          <w:right w:val="nil"/>
          <w:between w:val="nil"/>
        </w:pBdr>
        <w:rPr>
          <w:b w:val="0"/>
          <w:sz w:val="24"/>
          <w:szCs w:val="24"/>
        </w:rPr>
      </w:pPr>
      <w:bookmarkStart w:id="7" w:name="_Toc501425775"/>
      <w:r>
        <w:rPr>
          <w:b w:val="0"/>
          <w:sz w:val="24"/>
          <w:szCs w:val="24"/>
        </w:rPr>
        <w:t>The system needs to answer within 3 seconds 95% of the time.</w:t>
      </w:r>
      <w:bookmarkEnd w:id="7"/>
    </w:p>
    <w:p w14:paraId="3C2D6EC0" w14:textId="77777777" w:rsidR="00EC3273" w:rsidRDefault="00EC3273" w:rsidP="00EC3273">
      <w:pPr>
        <w:pStyle w:val="Heading1"/>
        <w:pageBreakBefore w:val="0"/>
        <w:numPr>
          <w:ilvl w:val="0"/>
          <w:numId w:val="8"/>
        </w:numPr>
        <w:pBdr>
          <w:top w:val="nil"/>
          <w:left w:val="nil"/>
          <w:bottom w:val="nil"/>
          <w:right w:val="nil"/>
          <w:between w:val="nil"/>
        </w:pBdr>
        <w:rPr>
          <w:b w:val="0"/>
          <w:sz w:val="24"/>
          <w:szCs w:val="24"/>
        </w:rPr>
      </w:pPr>
      <w:bookmarkStart w:id="8" w:name="_Toc501425776"/>
      <w:r>
        <w:rPr>
          <w:b w:val="0"/>
          <w:sz w:val="24"/>
          <w:szCs w:val="24"/>
        </w:rPr>
        <w:t>The system has to be implemented in Java.</w:t>
      </w:r>
      <w:bookmarkEnd w:id="8"/>
    </w:p>
    <w:p w14:paraId="35FE8F4C" w14:textId="77777777" w:rsidR="00EC3273" w:rsidRDefault="00EC3273" w:rsidP="00EC3273">
      <w:pPr>
        <w:pStyle w:val="Heading1"/>
        <w:pageBreakBefore w:val="0"/>
        <w:numPr>
          <w:ilvl w:val="0"/>
          <w:numId w:val="8"/>
        </w:numPr>
        <w:pBdr>
          <w:top w:val="nil"/>
          <w:left w:val="nil"/>
          <w:bottom w:val="nil"/>
          <w:right w:val="nil"/>
          <w:between w:val="nil"/>
        </w:pBdr>
        <w:rPr>
          <w:b w:val="0"/>
          <w:sz w:val="24"/>
          <w:szCs w:val="24"/>
        </w:rPr>
      </w:pPr>
      <w:bookmarkStart w:id="9" w:name="_Toc501425777"/>
      <w:r>
        <w:rPr>
          <w:b w:val="0"/>
          <w:sz w:val="24"/>
          <w:szCs w:val="24"/>
        </w:rPr>
        <w:t>The system development process must fit in within the customer's budget and needs.</w:t>
      </w:r>
      <w:bookmarkEnd w:id="9"/>
    </w:p>
    <w:p w14:paraId="66A6D917" w14:textId="0F367DE3" w:rsidR="00EC3273" w:rsidRPr="009A4E0F" w:rsidRDefault="00EC3273" w:rsidP="00EC3273">
      <w:pPr>
        <w:numPr>
          <w:ilvl w:val="0"/>
          <w:numId w:val="8"/>
        </w:numPr>
        <w:pBdr>
          <w:top w:val="nil"/>
          <w:left w:val="nil"/>
          <w:bottom w:val="nil"/>
          <w:right w:val="nil"/>
          <w:between w:val="nil"/>
        </w:pBdr>
        <w:contextualSpacing/>
        <w:rPr>
          <w:rFonts w:ascii="Arial" w:eastAsia="Arial" w:hAnsi="Arial" w:cs="Arial"/>
        </w:rPr>
      </w:pPr>
      <w:r>
        <w:rPr>
          <w:rFonts w:ascii="Arial" w:eastAsia="Arial" w:hAnsi="Arial" w:cs="Arial"/>
        </w:rPr>
        <w:t>The system should be able to read and save to secondary storage based on the Java loose coupling.</w:t>
      </w:r>
    </w:p>
    <w:p w14:paraId="579E6BD4" w14:textId="77777777" w:rsidR="00736E96" w:rsidRDefault="00736E96" w:rsidP="00BD59CD">
      <w:pPr>
        <w:pStyle w:val="Heading1"/>
        <w:rPr>
          <w:lang w:val="en-GB"/>
        </w:rPr>
      </w:pPr>
      <w:bookmarkStart w:id="10" w:name="_1t3h5sf" w:colFirst="0" w:colLast="0"/>
      <w:bookmarkStart w:id="11" w:name="_4d34og8" w:colFirst="0" w:colLast="0"/>
      <w:bookmarkStart w:id="12" w:name="_Toc501430422"/>
      <w:bookmarkEnd w:id="10"/>
      <w:bookmarkEnd w:id="11"/>
      <w:r>
        <w:rPr>
          <w:lang w:val="en-GB"/>
        </w:rPr>
        <w:lastRenderedPageBreak/>
        <w:t>Analysis</w:t>
      </w:r>
      <w:bookmarkEnd w:id="12"/>
    </w:p>
    <w:p w14:paraId="7654A2DF" w14:textId="2E63A711" w:rsidR="00A21B07" w:rsidRDefault="00A21B07" w:rsidP="00736E96">
      <w:pPr>
        <w:pStyle w:val="BodyText"/>
        <w:rPr>
          <w:lang w:val="en-GB"/>
        </w:rPr>
      </w:pPr>
    </w:p>
    <w:p w14:paraId="354CED40" w14:textId="52BC90E3" w:rsidR="00244D41" w:rsidRPr="00244D41" w:rsidRDefault="00244D41" w:rsidP="00244D41">
      <w:pPr>
        <w:pStyle w:val="ListParagraph"/>
        <w:numPr>
          <w:ilvl w:val="0"/>
          <w:numId w:val="9"/>
        </w:numPr>
        <w:pBdr>
          <w:top w:val="nil"/>
          <w:left w:val="nil"/>
          <w:bottom w:val="nil"/>
          <w:right w:val="nil"/>
          <w:between w:val="nil"/>
        </w:pBdr>
        <w:spacing w:after="120"/>
        <w:jc w:val="both"/>
        <w:rPr>
          <w:b/>
          <w:vanish/>
          <w:sz w:val="28"/>
        </w:rPr>
      </w:pPr>
    </w:p>
    <w:p w14:paraId="3B098C4F" w14:textId="77777777" w:rsidR="00244D41" w:rsidRPr="00244D41" w:rsidRDefault="00244D41" w:rsidP="00244D41">
      <w:pPr>
        <w:pStyle w:val="ListParagraph"/>
        <w:numPr>
          <w:ilvl w:val="0"/>
          <w:numId w:val="9"/>
        </w:numPr>
        <w:pBdr>
          <w:top w:val="nil"/>
          <w:left w:val="nil"/>
          <w:bottom w:val="nil"/>
          <w:right w:val="nil"/>
          <w:between w:val="nil"/>
        </w:pBdr>
        <w:spacing w:after="120"/>
        <w:jc w:val="both"/>
        <w:rPr>
          <w:b/>
          <w:vanish/>
          <w:sz w:val="28"/>
        </w:rPr>
      </w:pPr>
    </w:p>
    <w:p w14:paraId="76D82A07" w14:textId="77777777" w:rsidR="00244D41" w:rsidRPr="00244D41" w:rsidRDefault="00244D41" w:rsidP="00244D41">
      <w:pPr>
        <w:pStyle w:val="ListParagraph"/>
        <w:numPr>
          <w:ilvl w:val="0"/>
          <w:numId w:val="9"/>
        </w:numPr>
        <w:pBdr>
          <w:top w:val="nil"/>
          <w:left w:val="nil"/>
          <w:bottom w:val="nil"/>
          <w:right w:val="nil"/>
          <w:between w:val="nil"/>
        </w:pBdr>
        <w:spacing w:after="120"/>
        <w:jc w:val="both"/>
        <w:rPr>
          <w:b/>
          <w:vanish/>
          <w:sz w:val="28"/>
        </w:rPr>
      </w:pPr>
    </w:p>
    <w:p w14:paraId="70D4675A" w14:textId="7858844B" w:rsidR="00244D41" w:rsidRPr="00244D41" w:rsidRDefault="00244D41" w:rsidP="00244D41">
      <w:pPr>
        <w:pStyle w:val="ListParagraph"/>
        <w:numPr>
          <w:ilvl w:val="1"/>
          <w:numId w:val="9"/>
        </w:numPr>
        <w:pBdr>
          <w:top w:val="nil"/>
          <w:left w:val="nil"/>
          <w:bottom w:val="nil"/>
          <w:right w:val="nil"/>
          <w:between w:val="nil"/>
        </w:pBdr>
        <w:spacing w:after="120"/>
        <w:jc w:val="both"/>
        <w:rPr>
          <w:b/>
          <w:sz w:val="28"/>
        </w:rPr>
      </w:pPr>
      <w:r w:rsidRPr="00537FE6">
        <w:rPr>
          <w:b/>
          <w:sz w:val="28"/>
        </w:rPr>
        <w:t>Use Case Diagram</w:t>
      </w:r>
    </w:p>
    <w:p w14:paraId="7E0088DD" w14:textId="7DC99A5A" w:rsidR="00244D41" w:rsidRDefault="009A4E0F" w:rsidP="00244D41">
      <w:pPr>
        <w:spacing w:after="120"/>
        <w:jc w:val="both"/>
        <w:rPr>
          <w:b/>
        </w:rPr>
      </w:pPr>
      <w:r w:rsidRPr="00537FE6">
        <w:rPr>
          <w:noProof/>
          <w:lang w:eastAsia="en-US"/>
        </w:rPr>
        <w:drawing>
          <wp:anchor distT="0" distB="0" distL="114300" distR="114300" simplePos="0" relativeHeight="251659264" behindDoc="0" locked="0" layoutInCell="1" allowOverlap="1" wp14:anchorId="0C07A516" wp14:editId="1D29368D">
            <wp:simplePos x="0" y="0"/>
            <wp:positionH relativeFrom="margin">
              <wp:align>center</wp:align>
            </wp:positionH>
            <wp:positionV relativeFrom="page">
              <wp:posOffset>1531620</wp:posOffset>
            </wp:positionV>
            <wp:extent cx="3255010" cy="4899660"/>
            <wp:effectExtent l="0" t="0" r="2540" b="0"/>
            <wp:wrapNone/>
            <wp:docPr id="3" name="Picture 3" descr="C:\Users\angel\Desktop\Group 3 - VIA Management System\Diagrams\VIA_EV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esktop\Group 3 - VIA Management System\Diagrams\VIA_EVENT_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5010" cy="4899660"/>
                    </a:xfrm>
                    <a:prstGeom prst="rect">
                      <a:avLst/>
                    </a:prstGeom>
                    <a:noFill/>
                    <a:ln>
                      <a:noFill/>
                    </a:ln>
                  </pic:spPr>
                </pic:pic>
              </a:graphicData>
            </a:graphic>
          </wp:anchor>
        </w:drawing>
      </w:r>
    </w:p>
    <w:p w14:paraId="758F7D32" w14:textId="1F22314A" w:rsidR="00244D41" w:rsidRDefault="00244D41" w:rsidP="00244D41">
      <w:pPr>
        <w:spacing w:after="120"/>
        <w:jc w:val="both"/>
        <w:rPr>
          <w:b/>
        </w:rPr>
      </w:pPr>
    </w:p>
    <w:p w14:paraId="1CC2CB32" w14:textId="3F9E200C" w:rsidR="00244D41" w:rsidRDefault="00244D41" w:rsidP="00244D41">
      <w:pPr>
        <w:spacing w:after="120"/>
        <w:jc w:val="both"/>
        <w:rPr>
          <w:b/>
        </w:rPr>
      </w:pPr>
    </w:p>
    <w:p w14:paraId="77FA0385" w14:textId="52467441" w:rsidR="00244D41" w:rsidRDefault="00244D41" w:rsidP="00244D41">
      <w:pPr>
        <w:spacing w:after="120"/>
        <w:jc w:val="both"/>
        <w:rPr>
          <w:b/>
        </w:rPr>
      </w:pPr>
    </w:p>
    <w:p w14:paraId="4D65F4A9" w14:textId="77777777" w:rsidR="00244D41" w:rsidRDefault="00244D41" w:rsidP="00244D41">
      <w:pPr>
        <w:spacing w:after="120"/>
        <w:jc w:val="both"/>
        <w:rPr>
          <w:b/>
        </w:rPr>
      </w:pPr>
    </w:p>
    <w:p w14:paraId="5B67CE3C" w14:textId="77777777" w:rsidR="00244D41" w:rsidRDefault="00244D41" w:rsidP="00244D41">
      <w:pPr>
        <w:spacing w:after="120"/>
        <w:jc w:val="both"/>
        <w:rPr>
          <w:b/>
        </w:rPr>
      </w:pPr>
    </w:p>
    <w:p w14:paraId="385FC1A4" w14:textId="77777777" w:rsidR="00244D41" w:rsidRDefault="00244D41" w:rsidP="00244D41">
      <w:pPr>
        <w:spacing w:after="120"/>
        <w:jc w:val="both"/>
        <w:rPr>
          <w:b/>
        </w:rPr>
      </w:pPr>
    </w:p>
    <w:p w14:paraId="4C94955B" w14:textId="77777777" w:rsidR="00244D41" w:rsidRDefault="00244D41" w:rsidP="00244D41">
      <w:pPr>
        <w:spacing w:after="120"/>
        <w:jc w:val="both"/>
        <w:rPr>
          <w:b/>
        </w:rPr>
      </w:pPr>
    </w:p>
    <w:p w14:paraId="7B32A9A8" w14:textId="3459A8D9" w:rsidR="00244D41" w:rsidRDefault="00244D41" w:rsidP="00244D41">
      <w:pPr>
        <w:spacing w:after="120"/>
        <w:jc w:val="both"/>
        <w:rPr>
          <w:b/>
        </w:rPr>
      </w:pPr>
    </w:p>
    <w:p w14:paraId="61A39DEC" w14:textId="77777777" w:rsidR="00244D41" w:rsidRDefault="00244D41" w:rsidP="00244D41">
      <w:pPr>
        <w:spacing w:after="120"/>
        <w:jc w:val="both"/>
        <w:rPr>
          <w:b/>
        </w:rPr>
      </w:pPr>
    </w:p>
    <w:p w14:paraId="5CEE455E" w14:textId="429ACF60" w:rsidR="00244D41" w:rsidRDefault="00244D41" w:rsidP="00244D41">
      <w:pPr>
        <w:spacing w:after="120"/>
        <w:jc w:val="both"/>
        <w:rPr>
          <w:b/>
        </w:rPr>
      </w:pPr>
    </w:p>
    <w:p w14:paraId="48126DB1" w14:textId="17DBC01F" w:rsidR="00244D41" w:rsidRDefault="00244D41" w:rsidP="00244D41">
      <w:pPr>
        <w:spacing w:after="120"/>
        <w:jc w:val="both"/>
        <w:rPr>
          <w:b/>
        </w:rPr>
      </w:pPr>
    </w:p>
    <w:p w14:paraId="64662300" w14:textId="471564D3" w:rsidR="00244D41" w:rsidRDefault="00244D41" w:rsidP="00244D41">
      <w:pPr>
        <w:spacing w:after="120"/>
        <w:jc w:val="both"/>
        <w:rPr>
          <w:b/>
        </w:rPr>
      </w:pPr>
    </w:p>
    <w:p w14:paraId="1AC9DDCD" w14:textId="54951D54" w:rsidR="00244D41" w:rsidRDefault="00244D41" w:rsidP="00244D41">
      <w:pPr>
        <w:spacing w:after="120"/>
        <w:jc w:val="both"/>
        <w:rPr>
          <w:b/>
        </w:rPr>
      </w:pPr>
    </w:p>
    <w:p w14:paraId="7792F741" w14:textId="0DB18BE7" w:rsidR="00244D41" w:rsidRDefault="00244D41" w:rsidP="00244D41">
      <w:pPr>
        <w:spacing w:after="120"/>
        <w:jc w:val="both"/>
        <w:rPr>
          <w:b/>
        </w:rPr>
      </w:pPr>
    </w:p>
    <w:p w14:paraId="6F50E0CD" w14:textId="6203A261" w:rsidR="00244D41" w:rsidRDefault="00244D41" w:rsidP="00244D41">
      <w:pPr>
        <w:spacing w:after="120"/>
        <w:jc w:val="both"/>
        <w:rPr>
          <w:b/>
        </w:rPr>
      </w:pPr>
    </w:p>
    <w:p w14:paraId="40795ECC" w14:textId="422C14AC" w:rsidR="00244D41" w:rsidRDefault="00244D41" w:rsidP="00244D41">
      <w:pPr>
        <w:spacing w:after="120"/>
        <w:jc w:val="both"/>
        <w:rPr>
          <w:b/>
        </w:rPr>
      </w:pPr>
    </w:p>
    <w:p w14:paraId="3021EDD7" w14:textId="42C8FE4F" w:rsidR="00244D41" w:rsidRDefault="00244D41" w:rsidP="00244D41">
      <w:pPr>
        <w:spacing w:after="120"/>
        <w:jc w:val="both"/>
        <w:rPr>
          <w:b/>
        </w:rPr>
      </w:pPr>
    </w:p>
    <w:p w14:paraId="33D107B3" w14:textId="77777777" w:rsidR="00244D41" w:rsidRDefault="00244D41" w:rsidP="00244D41">
      <w:pPr>
        <w:spacing w:after="120"/>
        <w:jc w:val="both"/>
        <w:rPr>
          <w:b/>
        </w:rPr>
      </w:pPr>
    </w:p>
    <w:p w14:paraId="7FEC31B6" w14:textId="2E97B706" w:rsidR="00244D41" w:rsidRDefault="00244D41" w:rsidP="00244D41">
      <w:pPr>
        <w:tabs>
          <w:tab w:val="left" w:pos="3516"/>
        </w:tabs>
        <w:spacing w:after="120"/>
        <w:jc w:val="both"/>
        <w:rPr>
          <w:b/>
        </w:rPr>
      </w:pPr>
      <w:r>
        <w:rPr>
          <w:b/>
        </w:rPr>
        <w:tab/>
      </w:r>
    </w:p>
    <w:p w14:paraId="3BE810CC" w14:textId="77777777" w:rsidR="00244D41" w:rsidRDefault="00244D41" w:rsidP="00244D41">
      <w:pPr>
        <w:spacing w:after="160" w:line="259" w:lineRule="auto"/>
        <w:jc w:val="center"/>
        <w:rPr>
          <w:b/>
          <w:i/>
          <w:color w:val="404040"/>
          <w:sz w:val="16"/>
          <w:szCs w:val="16"/>
        </w:rPr>
      </w:pPr>
      <w:r>
        <w:rPr>
          <w:b/>
          <w:i/>
          <w:color w:val="404040"/>
          <w:sz w:val="16"/>
          <w:szCs w:val="16"/>
        </w:rPr>
        <w:t>Figure 1 – Use Case diagram</w:t>
      </w:r>
    </w:p>
    <w:p w14:paraId="50D9404B" w14:textId="77777777" w:rsidR="00244D41" w:rsidRDefault="00244D41" w:rsidP="00244D41">
      <w:pPr>
        <w:spacing w:after="160" w:line="259" w:lineRule="auto"/>
        <w:jc w:val="center"/>
        <w:rPr>
          <w:b/>
          <w:i/>
          <w:color w:val="404040"/>
          <w:sz w:val="16"/>
          <w:szCs w:val="16"/>
        </w:rPr>
      </w:pPr>
    </w:p>
    <w:p w14:paraId="39846373" w14:textId="77777777" w:rsidR="00244D41" w:rsidRDefault="00244D41" w:rsidP="00244D41">
      <w:pPr>
        <w:spacing w:after="120"/>
        <w:jc w:val="both"/>
      </w:pPr>
      <w:r>
        <w:t>The figure above shows the Use Case diagram which represents system functionalities of the program. Within the diagram, the user has the possibility to make use of the corresponding Use Cases. The “User” can be any staff personnel such as “employee” or “staff” that the client company associates with the use of the system.</w:t>
      </w:r>
    </w:p>
    <w:p w14:paraId="26E80354" w14:textId="7A965F54" w:rsidR="00244D41" w:rsidRDefault="00244D41" w:rsidP="00244D41">
      <w:pPr>
        <w:spacing w:after="120"/>
        <w:jc w:val="both"/>
      </w:pPr>
    </w:p>
    <w:p w14:paraId="4EF3F95F" w14:textId="5678719F" w:rsidR="00244D41" w:rsidRDefault="00244D41" w:rsidP="00244D41">
      <w:pPr>
        <w:spacing w:after="120"/>
        <w:jc w:val="both"/>
      </w:pPr>
    </w:p>
    <w:p w14:paraId="65ABC803" w14:textId="77777777" w:rsidR="00CF5E95" w:rsidRDefault="00CF5E95" w:rsidP="00244D41">
      <w:pPr>
        <w:spacing w:after="120"/>
        <w:jc w:val="both"/>
      </w:pPr>
    </w:p>
    <w:p w14:paraId="7FF53E83" w14:textId="211EB00F" w:rsidR="00244D41" w:rsidRDefault="00244D41" w:rsidP="00244D41">
      <w:pPr>
        <w:spacing w:after="120"/>
        <w:jc w:val="both"/>
      </w:pPr>
    </w:p>
    <w:p w14:paraId="3154FE5A" w14:textId="6C0275CB" w:rsidR="009A4E0F" w:rsidRDefault="009A4E0F" w:rsidP="00244D41">
      <w:pPr>
        <w:spacing w:after="120"/>
        <w:jc w:val="both"/>
      </w:pPr>
    </w:p>
    <w:p w14:paraId="356DD6B2" w14:textId="5B421EDD" w:rsidR="009A4E0F" w:rsidRDefault="009A4E0F" w:rsidP="00244D41">
      <w:pPr>
        <w:spacing w:after="120"/>
        <w:jc w:val="both"/>
      </w:pPr>
    </w:p>
    <w:p w14:paraId="12A6E086" w14:textId="77777777" w:rsidR="009A4E0F" w:rsidRDefault="009A4E0F" w:rsidP="00244D41">
      <w:pPr>
        <w:spacing w:after="120"/>
        <w:jc w:val="both"/>
      </w:pPr>
    </w:p>
    <w:p w14:paraId="2DD46B1C" w14:textId="77777777" w:rsidR="00244D41" w:rsidRDefault="00244D41" w:rsidP="00244D41">
      <w:pPr>
        <w:pStyle w:val="ListParagraph"/>
        <w:numPr>
          <w:ilvl w:val="1"/>
          <w:numId w:val="9"/>
        </w:numPr>
        <w:pBdr>
          <w:top w:val="nil"/>
          <w:left w:val="nil"/>
          <w:bottom w:val="nil"/>
          <w:right w:val="nil"/>
          <w:between w:val="nil"/>
        </w:pBdr>
        <w:spacing w:after="120"/>
        <w:jc w:val="both"/>
        <w:rPr>
          <w:b/>
        </w:rPr>
      </w:pPr>
      <w:r w:rsidRPr="00537FE6">
        <w:rPr>
          <w:b/>
        </w:rPr>
        <w:lastRenderedPageBreak/>
        <w:t>Description of Use Cases</w:t>
      </w:r>
    </w:p>
    <w:p w14:paraId="491DD07C" w14:textId="77777777" w:rsidR="00244D41" w:rsidRDefault="00244D41" w:rsidP="00244D41">
      <w:pPr>
        <w:pStyle w:val="ListParagraph"/>
        <w:spacing w:after="120"/>
        <w:ind w:left="576"/>
        <w:jc w:val="both"/>
      </w:pPr>
    </w:p>
    <w:p w14:paraId="17D4118C" w14:textId="77777777" w:rsidR="00244D41" w:rsidRDefault="00244D41" w:rsidP="00244D41">
      <w:pPr>
        <w:spacing w:after="120"/>
        <w:ind w:firstLine="576"/>
        <w:jc w:val="both"/>
      </w:pPr>
      <w:r>
        <w:t>The description of every Use Case is as follows:</w:t>
      </w:r>
    </w:p>
    <w:p w14:paraId="3DB1DBEF" w14:textId="77777777" w:rsidR="00244D41" w:rsidRDefault="00244D41" w:rsidP="00244D41">
      <w:pPr>
        <w:pStyle w:val="ListParagraph"/>
        <w:numPr>
          <w:ilvl w:val="0"/>
          <w:numId w:val="10"/>
        </w:numPr>
        <w:pBdr>
          <w:top w:val="nil"/>
          <w:left w:val="nil"/>
          <w:bottom w:val="nil"/>
          <w:right w:val="nil"/>
          <w:between w:val="nil"/>
        </w:pBdr>
        <w:spacing w:after="120"/>
        <w:jc w:val="both"/>
      </w:pPr>
      <w:r w:rsidRPr="00BA2617">
        <w:rPr>
          <w:b/>
          <w:bCs/>
        </w:rPr>
        <w:t>Create an event:</w:t>
      </w:r>
      <w:r>
        <w:t xml:space="preserve"> For creating a new event and storing it in the system.</w:t>
      </w:r>
    </w:p>
    <w:p w14:paraId="6B4F42E1" w14:textId="77777777" w:rsidR="00244D41" w:rsidRDefault="00244D41" w:rsidP="00244D41">
      <w:pPr>
        <w:pStyle w:val="ListParagraph"/>
        <w:numPr>
          <w:ilvl w:val="0"/>
          <w:numId w:val="10"/>
        </w:numPr>
        <w:pBdr>
          <w:top w:val="nil"/>
          <w:left w:val="nil"/>
          <w:bottom w:val="nil"/>
          <w:right w:val="nil"/>
          <w:between w:val="nil"/>
        </w:pBdr>
        <w:spacing w:after="120"/>
        <w:jc w:val="both"/>
      </w:pPr>
      <w:r w:rsidRPr="00BA2617">
        <w:rPr>
          <w:b/>
          <w:bCs/>
        </w:rPr>
        <w:t>Add lecturers and members:</w:t>
      </w:r>
      <w:r>
        <w:t xml:space="preserve"> For adding lecturers and members to the system.</w:t>
      </w:r>
    </w:p>
    <w:p w14:paraId="5AC59085" w14:textId="77777777" w:rsidR="00244D41" w:rsidRDefault="00244D41" w:rsidP="00244D41">
      <w:pPr>
        <w:pStyle w:val="ListParagraph"/>
        <w:numPr>
          <w:ilvl w:val="0"/>
          <w:numId w:val="10"/>
        </w:numPr>
        <w:pBdr>
          <w:top w:val="nil"/>
          <w:left w:val="nil"/>
          <w:bottom w:val="nil"/>
          <w:right w:val="nil"/>
          <w:between w:val="nil"/>
        </w:pBdr>
        <w:spacing w:after="120"/>
        <w:jc w:val="both"/>
      </w:pPr>
      <w:r w:rsidRPr="00537FE6">
        <w:rPr>
          <w:b/>
        </w:rPr>
        <w:t>Book an event</w:t>
      </w:r>
      <w:r>
        <w:t>: Books an event for a member and stores the booking in the system.</w:t>
      </w:r>
    </w:p>
    <w:p w14:paraId="684635FA" w14:textId="77777777" w:rsidR="00244D41" w:rsidRDefault="00244D41" w:rsidP="00244D41">
      <w:pPr>
        <w:pStyle w:val="ListParagraph"/>
        <w:numPr>
          <w:ilvl w:val="0"/>
          <w:numId w:val="10"/>
        </w:numPr>
        <w:pBdr>
          <w:top w:val="nil"/>
          <w:left w:val="nil"/>
          <w:bottom w:val="nil"/>
          <w:right w:val="nil"/>
          <w:between w:val="nil"/>
        </w:pBdr>
        <w:spacing w:after="120"/>
        <w:jc w:val="both"/>
      </w:pPr>
      <w:r w:rsidRPr="00BA2617">
        <w:rPr>
          <w:b/>
          <w:bCs/>
        </w:rPr>
        <w:t>Search and manage member information:</w:t>
      </w:r>
      <w:r>
        <w:t xml:space="preserve"> for searching and editing information about an existing member in the system.</w:t>
      </w:r>
    </w:p>
    <w:p w14:paraId="689194BB" w14:textId="77777777" w:rsidR="00244D41" w:rsidRDefault="00244D41" w:rsidP="00244D41">
      <w:pPr>
        <w:pStyle w:val="ListParagraph"/>
        <w:numPr>
          <w:ilvl w:val="0"/>
          <w:numId w:val="10"/>
        </w:numPr>
        <w:pBdr>
          <w:top w:val="nil"/>
          <w:left w:val="nil"/>
          <w:bottom w:val="nil"/>
          <w:right w:val="nil"/>
          <w:between w:val="nil"/>
        </w:pBdr>
        <w:spacing w:after="120"/>
        <w:jc w:val="both"/>
      </w:pPr>
      <w:r w:rsidRPr="00BA2617">
        <w:rPr>
          <w:b/>
          <w:bCs/>
        </w:rPr>
        <w:t>Search and modify lecturers:</w:t>
      </w:r>
      <w:r>
        <w:t xml:space="preserve"> for searching and editing information about a specific lecturer in the system. </w:t>
      </w:r>
    </w:p>
    <w:p w14:paraId="3403ACC4" w14:textId="77777777" w:rsidR="00244D41" w:rsidRDefault="00244D41" w:rsidP="00244D41">
      <w:pPr>
        <w:pStyle w:val="ListParagraph"/>
        <w:numPr>
          <w:ilvl w:val="0"/>
          <w:numId w:val="10"/>
        </w:numPr>
        <w:pBdr>
          <w:top w:val="nil"/>
          <w:left w:val="nil"/>
          <w:bottom w:val="nil"/>
          <w:right w:val="nil"/>
          <w:between w:val="nil"/>
        </w:pBdr>
        <w:spacing w:after="120"/>
        <w:jc w:val="both"/>
      </w:pPr>
      <w:r>
        <w:rPr>
          <w:b/>
        </w:rPr>
        <w:t xml:space="preserve">Search and manage events: </w:t>
      </w:r>
      <w:r>
        <w:t>Search for events, and manage saved event attributes.</w:t>
      </w:r>
    </w:p>
    <w:p w14:paraId="7528D53A" w14:textId="572F51C9" w:rsidR="00244D41" w:rsidRDefault="00244D41" w:rsidP="00736E96">
      <w:pPr>
        <w:pStyle w:val="BodyText"/>
        <w:rPr>
          <w:b/>
          <w:lang w:val="en-GB"/>
        </w:rPr>
      </w:pPr>
    </w:p>
    <w:p w14:paraId="4D617BAA" w14:textId="158D41F8" w:rsidR="00244D41" w:rsidRDefault="00244D41" w:rsidP="00736E96">
      <w:pPr>
        <w:pStyle w:val="BodyText"/>
        <w:rPr>
          <w:b/>
          <w:lang w:val="en-GB"/>
        </w:rPr>
      </w:pPr>
    </w:p>
    <w:p w14:paraId="672874CC" w14:textId="2F03717C" w:rsidR="00244D41" w:rsidRDefault="00244D41" w:rsidP="00736E96">
      <w:pPr>
        <w:pStyle w:val="BodyText"/>
        <w:rPr>
          <w:b/>
          <w:lang w:val="en-GB"/>
        </w:rPr>
      </w:pPr>
    </w:p>
    <w:p w14:paraId="32256FAC" w14:textId="6F724929" w:rsidR="00244D41" w:rsidRDefault="00244D41" w:rsidP="00736E96">
      <w:pPr>
        <w:pStyle w:val="BodyText"/>
        <w:rPr>
          <w:b/>
          <w:lang w:val="en-GB"/>
        </w:rPr>
      </w:pPr>
    </w:p>
    <w:p w14:paraId="0E6DA5C1" w14:textId="23FCA1E1" w:rsidR="00244D41" w:rsidRDefault="00244D41" w:rsidP="00736E96">
      <w:pPr>
        <w:pStyle w:val="BodyText"/>
        <w:rPr>
          <w:b/>
          <w:lang w:val="en-GB"/>
        </w:rPr>
      </w:pPr>
    </w:p>
    <w:p w14:paraId="2DDAE837" w14:textId="5FEF53EC" w:rsidR="00244D41" w:rsidRDefault="00244D41" w:rsidP="00736E96">
      <w:pPr>
        <w:pStyle w:val="BodyText"/>
        <w:rPr>
          <w:b/>
          <w:lang w:val="en-GB"/>
        </w:rPr>
      </w:pPr>
    </w:p>
    <w:p w14:paraId="7B7365C3" w14:textId="287A2E98" w:rsidR="00244D41" w:rsidRDefault="00244D41" w:rsidP="00736E96">
      <w:pPr>
        <w:pStyle w:val="BodyText"/>
        <w:rPr>
          <w:b/>
          <w:lang w:val="en-GB"/>
        </w:rPr>
      </w:pPr>
    </w:p>
    <w:p w14:paraId="725A5209" w14:textId="1EA85F5D" w:rsidR="00244D41" w:rsidRDefault="00244D41" w:rsidP="00736E96">
      <w:pPr>
        <w:pStyle w:val="BodyText"/>
        <w:rPr>
          <w:b/>
          <w:lang w:val="en-GB"/>
        </w:rPr>
      </w:pPr>
    </w:p>
    <w:p w14:paraId="5DE74179" w14:textId="2CFB86B4" w:rsidR="00244D41" w:rsidRDefault="00244D41" w:rsidP="00736E96">
      <w:pPr>
        <w:pStyle w:val="BodyText"/>
        <w:rPr>
          <w:b/>
          <w:lang w:val="en-GB"/>
        </w:rPr>
      </w:pPr>
    </w:p>
    <w:p w14:paraId="486B7936" w14:textId="45F27515" w:rsidR="00CF5E95" w:rsidRDefault="00CF5E95" w:rsidP="00736E96">
      <w:pPr>
        <w:pStyle w:val="BodyText"/>
        <w:rPr>
          <w:b/>
          <w:lang w:val="en-GB"/>
        </w:rPr>
      </w:pPr>
    </w:p>
    <w:p w14:paraId="01826E1D" w14:textId="2D34BD64" w:rsidR="00CF5E95" w:rsidRDefault="00CF5E95" w:rsidP="00736E96">
      <w:pPr>
        <w:pStyle w:val="BodyText"/>
        <w:rPr>
          <w:b/>
          <w:lang w:val="en-GB"/>
        </w:rPr>
      </w:pPr>
    </w:p>
    <w:p w14:paraId="5B526265" w14:textId="2D9215AD" w:rsidR="00CF5E95" w:rsidRDefault="00CF5E95" w:rsidP="00736E96">
      <w:pPr>
        <w:pStyle w:val="BodyText"/>
        <w:rPr>
          <w:b/>
          <w:lang w:val="en-GB"/>
        </w:rPr>
      </w:pPr>
    </w:p>
    <w:p w14:paraId="58565195" w14:textId="2EC052AB" w:rsidR="00CF5E95" w:rsidRDefault="00CF5E95" w:rsidP="00736E96">
      <w:pPr>
        <w:pStyle w:val="BodyText"/>
        <w:rPr>
          <w:b/>
          <w:lang w:val="en-GB"/>
        </w:rPr>
      </w:pPr>
    </w:p>
    <w:p w14:paraId="2330423D" w14:textId="4476215B" w:rsidR="00CF5E95" w:rsidRDefault="00CF5E95" w:rsidP="00736E96">
      <w:pPr>
        <w:pStyle w:val="BodyText"/>
        <w:rPr>
          <w:b/>
          <w:lang w:val="en-GB"/>
        </w:rPr>
      </w:pPr>
    </w:p>
    <w:p w14:paraId="02EA6CCA" w14:textId="65960F61" w:rsidR="00CF5E95" w:rsidRDefault="00CF5E95" w:rsidP="00736E96">
      <w:pPr>
        <w:pStyle w:val="BodyText"/>
        <w:rPr>
          <w:b/>
          <w:lang w:val="en-GB"/>
        </w:rPr>
      </w:pPr>
    </w:p>
    <w:p w14:paraId="48D8E6A3" w14:textId="4B9E8141" w:rsidR="00CF5E95" w:rsidRDefault="00CF5E95" w:rsidP="00736E96">
      <w:pPr>
        <w:pStyle w:val="BodyText"/>
        <w:rPr>
          <w:b/>
          <w:lang w:val="en-GB"/>
        </w:rPr>
      </w:pPr>
    </w:p>
    <w:p w14:paraId="1AD17FB2" w14:textId="4313C13C" w:rsidR="00CF5E95" w:rsidRDefault="00CF5E95" w:rsidP="00736E96">
      <w:pPr>
        <w:pStyle w:val="BodyText"/>
        <w:rPr>
          <w:b/>
          <w:lang w:val="en-GB"/>
        </w:rPr>
      </w:pPr>
    </w:p>
    <w:p w14:paraId="312E3279" w14:textId="5C7D58CF" w:rsidR="00CF5E95" w:rsidRDefault="00CF5E95" w:rsidP="00736E96">
      <w:pPr>
        <w:pStyle w:val="BodyText"/>
        <w:rPr>
          <w:b/>
          <w:lang w:val="en-GB"/>
        </w:rPr>
      </w:pPr>
    </w:p>
    <w:p w14:paraId="34E99064" w14:textId="52FDB776" w:rsidR="00244D41" w:rsidRDefault="00244D41" w:rsidP="00736E96">
      <w:pPr>
        <w:pStyle w:val="BodyText"/>
        <w:rPr>
          <w:b/>
          <w:lang w:val="en-GB"/>
        </w:rPr>
      </w:pPr>
    </w:p>
    <w:p w14:paraId="6A7411A4" w14:textId="77DA8308" w:rsidR="00244D41" w:rsidRDefault="00244D41" w:rsidP="00736E96">
      <w:pPr>
        <w:pStyle w:val="BodyText"/>
        <w:rPr>
          <w:b/>
          <w:lang w:val="en-GB"/>
        </w:rPr>
      </w:pPr>
    </w:p>
    <w:p w14:paraId="14E1BCB3" w14:textId="5DE58B1E" w:rsidR="00244D41" w:rsidRDefault="00244D41" w:rsidP="00736E96">
      <w:pPr>
        <w:pStyle w:val="BodyText"/>
        <w:rPr>
          <w:b/>
          <w:lang w:val="en-GB"/>
        </w:rPr>
      </w:pPr>
    </w:p>
    <w:p w14:paraId="6A506B08" w14:textId="30E70D3E" w:rsidR="00244D41" w:rsidRDefault="00244D41" w:rsidP="00736E96">
      <w:pPr>
        <w:pStyle w:val="BodyText"/>
        <w:rPr>
          <w:b/>
          <w:lang w:val="en-GB"/>
        </w:rPr>
      </w:pPr>
    </w:p>
    <w:p w14:paraId="2AF3D8B8" w14:textId="06F527CE" w:rsidR="009A4E0F" w:rsidRDefault="009A4E0F" w:rsidP="00736E96">
      <w:pPr>
        <w:pStyle w:val="BodyText"/>
        <w:rPr>
          <w:b/>
          <w:lang w:val="en-GB"/>
        </w:rPr>
      </w:pPr>
    </w:p>
    <w:p w14:paraId="0604CC73" w14:textId="79BCA653" w:rsidR="009A4E0F" w:rsidRDefault="009A4E0F" w:rsidP="00736E96">
      <w:pPr>
        <w:pStyle w:val="BodyText"/>
        <w:rPr>
          <w:b/>
          <w:lang w:val="en-GB"/>
        </w:rPr>
      </w:pPr>
    </w:p>
    <w:p w14:paraId="5545C83F" w14:textId="5E9EC8D0" w:rsidR="009A4E0F" w:rsidRDefault="009A4E0F" w:rsidP="00736E96">
      <w:pPr>
        <w:pStyle w:val="BodyText"/>
        <w:rPr>
          <w:b/>
          <w:lang w:val="en-GB"/>
        </w:rPr>
      </w:pPr>
    </w:p>
    <w:p w14:paraId="0C8ACB14" w14:textId="28F3F88F" w:rsidR="009A4E0F" w:rsidRDefault="009A4E0F" w:rsidP="00736E96">
      <w:pPr>
        <w:pStyle w:val="BodyText"/>
        <w:rPr>
          <w:b/>
          <w:lang w:val="en-GB"/>
        </w:rPr>
      </w:pPr>
    </w:p>
    <w:p w14:paraId="32935812" w14:textId="77777777" w:rsidR="009A4E0F" w:rsidRDefault="009A4E0F" w:rsidP="00736E96">
      <w:pPr>
        <w:pStyle w:val="BodyText"/>
        <w:rPr>
          <w:b/>
          <w:lang w:val="en-GB"/>
        </w:rPr>
      </w:pPr>
    </w:p>
    <w:p w14:paraId="27FC059C" w14:textId="7A63C151" w:rsidR="00244D41" w:rsidRDefault="00244D41" w:rsidP="00244D41">
      <w:pPr>
        <w:pStyle w:val="ListParagraph"/>
        <w:numPr>
          <w:ilvl w:val="1"/>
          <w:numId w:val="9"/>
        </w:numPr>
        <w:pBdr>
          <w:top w:val="nil"/>
          <w:left w:val="nil"/>
          <w:bottom w:val="nil"/>
          <w:right w:val="nil"/>
          <w:between w:val="nil"/>
        </w:pBdr>
        <w:spacing w:after="120"/>
        <w:jc w:val="both"/>
        <w:rPr>
          <w:b/>
          <w:bCs/>
        </w:rPr>
      </w:pPr>
      <w:r>
        <w:rPr>
          <w:b/>
          <w:bCs/>
        </w:rPr>
        <w:t>Activity</w:t>
      </w:r>
      <w:r w:rsidRPr="00BA2617">
        <w:rPr>
          <w:b/>
          <w:bCs/>
        </w:rPr>
        <w:t xml:space="preserve"> Diagram</w:t>
      </w:r>
      <w:r>
        <w:rPr>
          <w:b/>
          <w:bCs/>
        </w:rPr>
        <w:t>s</w:t>
      </w:r>
    </w:p>
    <w:p w14:paraId="5FFC37A3" w14:textId="77777777" w:rsidR="00244D41" w:rsidRDefault="00244D41" w:rsidP="00244D41">
      <w:pPr>
        <w:pStyle w:val="ListParagraph"/>
        <w:pBdr>
          <w:top w:val="nil"/>
          <w:left w:val="nil"/>
          <w:bottom w:val="nil"/>
          <w:right w:val="nil"/>
          <w:between w:val="nil"/>
        </w:pBdr>
        <w:spacing w:after="120"/>
        <w:ind w:left="576"/>
        <w:jc w:val="both"/>
        <w:rPr>
          <w:b/>
          <w:bCs/>
        </w:rPr>
      </w:pPr>
    </w:p>
    <w:p w14:paraId="23892228" w14:textId="77777777" w:rsidR="00244D41" w:rsidRDefault="00244D41" w:rsidP="00244D41">
      <w:pPr>
        <w:pStyle w:val="ListParagraph"/>
        <w:spacing w:after="120"/>
        <w:ind w:left="432"/>
        <w:jc w:val="both"/>
      </w:pPr>
      <w:r>
        <w:rPr>
          <w:noProof/>
          <w:lang w:eastAsia="en-US"/>
        </w:rPr>
        <w:drawing>
          <wp:inline distT="0" distB="0" distL="0" distR="0" wp14:anchorId="6700B6E6" wp14:editId="21757757">
            <wp:extent cx="1824374" cy="60204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9242" cy="6069500"/>
                    </a:xfrm>
                    <a:prstGeom prst="rect">
                      <a:avLst/>
                    </a:prstGeom>
                    <a:noFill/>
                    <a:ln>
                      <a:noFill/>
                    </a:ln>
                  </pic:spPr>
                </pic:pic>
              </a:graphicData>
            </a:graphic>
          </wp:inline>
        </w:drawing>
      </w:r>
      <w:r>
        <w:rPr>
          <w:noProof/>
          <w:lang w:eastAsia="en-US"/>
        </w:rPr>
        <w:drawing>
          <wp:inline distT="0" distB="0" distL="0" distR="0" wp14:anchorId="326FF9A8" wp14:editId="0CC96C97">
            <wp:extent cx="2945130" cy="6019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055" cy="6062570"/>
                    </a:xfrm>
                    <a:prstGeom prst="rect">
                      <a:avLst/>
                    </a:prstGeom>
                    <a:noFill/>
                    <a:ln>
                      <a:noFill/>
                    </a:ln>
                  </pic:spPr>
                </pic:pic>
              </a:graphicData>
            </a:graphic>
          </wp:inline>
        </w:drawing>
      </w:r>
      <w:r>
        <w:br/>
      </w:r>
    </w:p>
    <w:p w14:paraId="12AF0822" w14:textId="3770A164" w:rsidR="00244D41" w:rsidRPr="00BD59CD" w:rsidRDefault="00244D41" w:rsidP="00BD59CD">
      <w:pPr>
        <w:pStyle w:val="ListParagraph"/>
        <w:spacing w:after="120"/>
        <w:ind w:left="432"/>
        <w:jc w:val="both"/>
        <w:rPr>
          <w:b/>
          <w:bCs/>
        </w:rPr>
      </w:pPr>
      <w:r w:rsidRPr="00C14F1B">
        <w:t>The role of th</w:t>
      </w:r>
      <w:r>
        <w:t>ese</w:t>
      </w:r>
      <w:r w:rsidRPr="00C14F1B">
        <w:t xml:space="preserve"> diagram</w:t>
      </w:r>
      <w:r>
        <w:t>s</w:t>
      </w:r>
      <w:r w:rsidRPr="00C14F1B">
        <w:t xml:space="preserve"> is to </w:t>
      </w:r>
      <w:r>
        <w:t>show the detailed workflow of searching and modifying members and lecturers by the user</w:t>
      </w:r>
      <w:r w:rsidRPr="00C14F1B">
        <w:t xml:space="preserve">. </w:t>
      </w:r>
      <w:r>
        <w:t xml:space="preserve">The user would be able to search by name for members or lecturers, and can search for lecturers by category and also search for members by email. The system searches for members or lecturers which match found data within that is already within the system. If the system doesn’t find any lecturers or members with the same matching data, the user would have to search again, otherwise the system will display a list of matching results of either members or lecturers. The user will then be able to select a member or lecturer from the list in order to </w:t>
      </w:r>
      <w:r>
        <w:lastRenderedPageBreak/>
        <w:t>show and / or modify selected member or lecturer. If the user changed any information, the system will update all new information about that lecturer or member.</w:t>
      </w:r>
      <w:bookmarkStart w:id="13" w:name="_3rdcrjn" w:colFirst="0" w:colLast="0"/>
      <w:bookmarkEnd w:id="13"/>
    </w:p>
    <w:p w14:paraId="5FD7C1EA" w14:textId="77777777" w:rsidR="00244D41" w:rsidRDefault="00244D41" w:rsidP="00BD59CD">
      <w:pPr>
        <w:pStyle w:val="Heading1"/>
        <w:numPr>
          <w:ilvl w:val="0"/>
          <w:numId w:val="9"/>
        </w:numPr>
      </w:pPr>
      <w:bookmarkStart w:id="14" w:name="_Toc501425779"/>
      <w:bookmarkStart w:id="15" w:name="_Toc501430423"/>
      <w:r>
        <w:lastRenderedPageBreak/>
        <w:t>Design</w:t>
      </w:r>
      <w:bookmarkEnd w:id="14"/>
      <w:bookmarkEnd w:id="15"/>
    </w:p>
    <w:p w14:paraId="7337055F" w14:textId="77777777" w:rsidR="00244D41" w:rsidRDefault="00244D41" w:rsidP="00244D41"/>
    <w:p w14:paraId="20D605C6" w14:textId="77777777" w:rsidR="00244D41" w:rsidRDefault="00244D41" w:rsidP="00244D41"/>
    <w:p w14:paraId="4DA844EF" w14:textId="77777777" w:rsidR="00244D41" w:rsidRPr="0043377D" w:rsidRDefault="00244D41" w:rsidP="00244D41">
      <w:pPr>
        <w:pStyle w:val="ListParagraph"/>
        <w:numPr>
          <w:ilvl w:val="1"/>
          <w:numId w:val="9"/>
        </w:numPr>
        <w:pBdr>
          <w:top w:val="nil"/>
          <w:left w:val="nil"/>
          <w:bottom w:val="nil"/>
          <w:right w:val="nil"/>
          <w:between w:val="nil"/>
        </w:pBdr>
        <w:rPr>
          <w:b/>
          <w:bCs/>
        </w:rPr>
      </w:pPr>
      <w:r w:rsidRPr="00B609FE">
        <w:rPr>
          <w:b/>
          <w:bCs/>
        </w:rPr>
        <w:t>Class Diagram</w:t>
      </w:r>
    </w:p>
    <w:p w14:paraId="4B697404" w14:textId="77777777" w:rsidR="00244D41" w:rsidRDefault="00244D41" w:rsidP="00244D41"/>
    <w:p w14:paraId="2794AC93" w14:textId="77777777" w:rsidR="00244D41" w:rsidRDefault="00244D41" w:rsidP="00244D41">
      <w:r>
        <w:rPr>
          <w:noProof/>
          <w:lang w:eastAsia="en-US"/>
        </w:rPr>
        <w:drawing>
          <wp:inline distT="0" distB="0" distL="0" distR="0" wp14:anchorId="2AD1ECBA" wp14:editId="527352DE">
            <wp:extent cx="5772785" cy="3538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85" cy="3538220"/>
                    </a:xfrm>
                    <a:prstGeom prst="rect">
                      <a:avLst/>
                    </a:prstGeom>
                    <a:noFill/>
                    <a:ln>
                      <a:noFill/>
                    </a:ln>
                  </pic:spPr>
                </pic:pic>
              </a:graphicData>
            </a:graphic>
          </wp:inline>
        </w:drawing>
      </w:r>
    </w:p>
    <w:p w14:paraId="0DAD4531" w14:textId="77777777" w:rsidR="00244D41" w:rsidRDefault="00244D41" w:rsidP="00244D41"/>
    <w:p w14:paraId="4B442EB5" w14:textId="77777777" w:rsidR="00244D41" w:rsidRDefault="00244D41" w:rsidP="00244D41">
      <w:pPr>
        <w:spacing w:after="120"/>
        <w:jc w:val="both"/>
      </w:pPr>
      <w:r w:rsidRPr="00B609FE">
        <w:t xml:space="preserve">The </w:t>
      </w:r>
      <w:r>
        <w:t>simplified class diagram</w:t>
      </w:r>
      <w:r w:rsidRPr="00B609FE">
        <w:t xml:space="preserve"> above is showing the relationships between the classes. The main part of the program is the </w:t>
      </w:r>
      <w:r>
        <w:t>VIASystem</w:t>
      </w:r>
      <w:r w:rsidRPr="00B609FE">
        <w:t xml:space="preserve"> class which holds all the lists of </w:t>
      </w:r>
      <w:r>
        <w:t>lecturers</w:t>
      </w:r>
      <w:r w:rsidRPr="00B609FE">
        <w:t xml:space="preserve">, </w:t>
      </w:r>
      <w:r>
        <w:t>members</w:t>
      </w:r>
      <w:r w:rsidRPr="00B609FE">
        <w:t xml:space="preserve">, </w:t>
      </w:r>
      <w:r>
        <w:t>events</w:t>
      </w:r>
      <w:r w:rsidRPr="00B609FE">
        <w:t>, and all the methods necessary for creating, modifying, and deleting th</w:t>
      </w:r>
      <w:r>
        <w:t xml:space="preserve">ose objects. </w:t>
      </w:r>
      <w:r w:rsidRPr="00B609FE">
        <w:t xml:space="preserve">The </w:t>
      </w:r>
      <w:r>
        <w:t>event participants</w:t>
      </w:r>
      <w:r w:rsidRPr="00B609FE">
        <w:t xml:space="preserve"> are stored in </w:t>
      </w:r>
      <w:r>
        <w:t>the event class as a list of members. The relationship between events and lecturers is association as all events need to have a lecturer except events of type “Journey”.</w:t>
      </w:r>
    </w:p>
    <w:p w14:paraId="11C0C1A7" w14:textId="5B87F31B" w:rsidR="00244D41" w:rsidRDefault="00244D41" w:rsidP="00244D41">
      <w:pPr>
        <w:spacing w:after="120"/>
        <w:jc w:val="both"/>
      </w:pPr>
      <w:r>
        <w:t>T</w:t>
      </w:r>
      <w:r w:rsidRPr="00C54392">
        <w:t>he GUI class represents the graphical user interface</w:t>
      </w:r>
      <w:r>
        <w:t xml:space="preserve"> and t</w:t>
      </w:r>
      <w:r w:rsidRPr="00C54392">
        <w:t xml:space="preserve">he </w:t>
      </w:r>
      <w:r>
        <w:t>FileHandler</w:t>
      </w:r>
      <w:r w:rsidRPr="00C54392">
        <w:t xml:space="preserve"> class </w:t>
      </w:r>
      <w:r>
        <w:t>is there to handle files – create and save to them.</w:t>
      </w:r>
    </w:p>
    <w:p w14:paraId="09862861" w14:textId="212367F9" w:rsidR="00244D41" w:rsidRDefault="00244D41" w:rsidP="00244D41">
      <w:pPr>
        <w:spacing w:after="120"/>
        <w:jc w:val="both"/>
      </w:pPr>
    </w:p>
    <w:p w14:paraId="66586CC2" w14:textId="23697280" w:rsidR="00244D41" w:rsidRDefault="00244D41" w:rsidP="00244D41">
      <w:pPr>
        <w:spacing w:after="120"/>
        <w:jc w:val="both"/>
      </w:pPr>
    </w:p>
    <w:p w14:paraId="0BA66AE4" w14:textId="5B49590F" w:rsidR="00244D41" w:rsidRDefault="00244D41" w:rsidP="00244D41">
      <w:pPr>
        <w:spacing w:after="120"/>
        <w:jc w:val="both"/>
      </w:pPr>
    </w:p>
    <w:p w14:paraId="27EA74CF" w14:textId="43D8DF27" w:rsidR="00244D41" w:rsidRDefault="00244D41" w:rsidP="00244D41">
      <w:pPr>
        <w:spacing w:after="120"/>
        <w:jc w:val="both"/>
      </w:pPr>
    </w:p>
    <w:p w14:paraId="71F5A4D2" w14:textId="00E679F8" w:rsidR="00244D41" w:rsidRDefault="00244D41" w:rsidP="00244D41">
      <w:pPr>
        <w:spacing w:after="120"/>
        <w:jc w:val="both"/>
      </w:pPr>
    </w:p>
    <w:p w14:paraId="24E1CDDA" w14:textId="5430D550" w:rsidR="00244D41" w:rsidRDefault="00244D41" w:rsidP="00244D41">
      <w:pPr>
        <w:spacing w:after="120"/>
        <w:jc w:val="both"/>
      </w:pPr>
    </w:p>
    <w:p w14:paraId="173E5BBC" w14:textId="0463E5E6" w:rsidR="00244D41" w:rsidRDefault="00244D41" w:rsidP="00244D41">
      <w:pPr>
        <w:spacing w:after="120"/>
        <w:jc w:val="both"/>
      </w:pPr>
    </w:p>
    <w:p w14:paraId="0A5F51C5" w14:textId="5A1042F9" w:rsidR="00244D41" w:rsidRDefault="00244D41" w:rsidP="00244D41">
      <w:pPr>
        <w:spacing w:after="120"/>
        <w:jc w:val="both"/>
      </w:pPr>
    </w:p>
    <w:p w14:paraId="3CE6306F" w14:textId="0DC12F9B" w:rsidR="009A4E0F" w:rsidRDefault="009A4E0F" w:rsidP="00244D41">
      <w:pPr>
        <w:spacing w:after="120"/>
        <w:jc w:val="both"/>
      </w:pPr>
    </w:p>
    <w:p w14:paraId="474C0714" w14:textId="77777777" w:rsidR="009A4E0F" w:rsidRDefault="009A4E0F" w:rsidP="00244D41">
      <w:pPr>
        <w:spacing w:after="120"/>
        <w:jc w:val="both"/>
      </w:pPr>
    </w:p>
    <w:p w14:paraId="05D0BB1A" w14:textId="77777777" w:rsidR="00244D41" w:rsidRPr="00960FCA" w:rsidRDefault="00244D41" w:rsidP="00244D41">
      <w:pPr>
        <w:pStyle w:val="ListParagraph"/>
        <w:numPr>
          <w:ilvl w:val="1"/>
          <w:numId w:val="9"/>
        </w:numPr>
        <w:pBdr>
          <w:top w:val="nil"/>
          <w:left w:val="nil"/>
          <w:bottom w:val="nil"/>
          <w:right w:val="nil"/>
          <w:between w:val="nil"/>
        </w:pBdr>
        <w:spacing w:after="120"/>
        <w:jc w:val="both"/>
        <w:rPr>
          <w:b/>
          <w:bCs/>
        </w:rPr>
      </w:pPr>
      <w:r w:rsidRPr="00960FCA">
        <w:rPr>
          <w:b/>
          <w:bCs/>
        </w:rPr>
        <w:lastRenderedPageBreak/>
        <w:t>Sequence Diagram</w:t>
      </w:r>
    </w:p>
    <w:p w14:paraId="15BC45CA" w14:textId="28589F8C" w:rsidR="00244D41" w:rsidRDefault="00244D41" w:rsidP="00244D41">
      <w:pPr>
        <w:spacing w:after="120"/>
        <w:jc w:val="both"/>
      </w:pPr>
    </w:p>
    <w:p w14:paraId="72CE1ACA" w14:textId="77777777" w:rsidR="00244D41" w:rsidRDefault="00244D41" w:rsidP="00244D41">
      <w:pPr>
        <w:spacing w:after="120"/>
        <w:jc w:val="both"/>
      </w:pPr>
      <w:r>
        <w:rPr>
          <w:noProof/>
          <w:lang w:eastAsia="en-US"/>
        </w:rPr>
        <w:drawing>
          <wp:inline distT="0" distB="0" distL="0" distR="0" wp14:anchorId="659A1AB8" wp14:editId="640000B3">
            <wp:extent cx="5780405" cy="2862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0405" cy="2862580"/>
                    </a:xfrm>
                    <a:prstGeom prst="rect">
                      <a:avLst/>
                    </a:prstGeom>
                    <a:noFill/>
                    <a:ln>
                      <a:noFill/>
                    </a:ln>
                  </pic:spPr>
                </pic:pic>
              </a:graphicData>
            </a:graphic>
          </wp:inline>
        </w:drawing>
      </w:r>
    </w:p>
    <w:p w14:paraId="67E6B15D" w14:textId="77777777" w:rsidR="00244D41" w:rsidRDefault="00244D41" w:rsidP="00244D41">
      <w:pPr>
        <w:spacing w:after="120"/>
        <w:jc w:val="both"/>
      </w:pPr>
    </w:p>
    <w:p w14:paraId="0871C1BE" w14:textId="1C1BA5CB" w:rsidR="00244D41" w:rsidRDefault="00244D41" w:rsidP="00244D41">
      <w:pPr>
        <w:spacing w:after="120"/>
        <w:jc w:val="both"/>
      </w:pPr>
      <w:r>
        <w:t>In this sequence diagram, the user books an event for a member. He needs to first search for the member by name. The name will then be searched within the system storage system (members file) and the interface will show a list of matching results (if any are found). The user can then select the member who wants to book the event. When he does, a message with that specific member and the wanted event (already chosen) being sent to the main class VipassanaSystem, which sends a message to the Event class in order to make sure that the event is finalized and not sold out (number of participants is less than total seats). Finally, the chosen member should be added to the event participants list and saved to the event file.</w:t>
      </w:r>
    </w:p>
    <w:p w14:paraId="42ADBB43" w14:textId="4830B0F4" w:rsidR="00244D41" w:rsidRDefault="00244D41" w:rsidP="00244D41">
      <w:pPr>
        <w:spacing w:after="120"/>
        <w:jc w:val="both"/>
      </w:pPr>
    </w:p>
    <w:p w14:paraId="0F0157A3" w14:textId="22B48A60" w:rsidR="00BD59CD" w:rsidRDefault="00BD59CD" w:rsidP="00244D41">
      <w:pPr>
        <w:spacing w:after="120"/>
        <w:jc w:val="both"/>
      </w:pPr>
    </w:p>
    <w:p w14:paraId="032D50C8" w14:textId="342E5E35" w:rsidR="00BD59CD" w:rsidRDefault="00BD59CD" w:rsidP="00244D41">
      <w:pPr>
        <w:spacing w:after="120"/>
        <w:jc w:val="both"/>
      </w:pPr>
    </w:p>
    <w:p w14:paraId="71E0DAC3" w14:textId="4C8526DD" w:rsidR="00BD59CD" w:rsidRDefault="00BD59CD" w:rsidP="00244D41">
      <w:pPr>
        <w:spacing w:after="120"/>
        <w:jc w:val="both"/>
      </w:pPr>
    </w:p>
    <w:p w14:paraId="2B30DC74" w14:textId="709A0301" w:rsidR="00BD59CD" w:rsidRDefault="00BD59CD" w:rsidP="00244D41">
      <w:pPr>
        <w:spacing w:after="120"/>
        <w:jc w:val="both"/>
      </w:pPr>
    </w:p>
    <w:p w14:paraId="5F722E81" w14:textId="77A9B436" w:rsidR="00BD59CD" w:rsidRDefault="00BD59CD" w:rsidP="00244D41">
      <w:pPr>
        <w:spacing w:after="120"/>
        <w:jc w:val="both"/>
      </w:pPr>
    </w:p>
    <w:p w14:paraId="447380D7" w14:textId="40E2E5CA" w:rsidR="00BD59CD" w:rsidRDefault="00BD59CD" w:rsidP="00244D41">
      <w:pPr>
        <w:spacing w:after="120"/>
        <w:jc w:val="both"/>
      </w:pPr>
    </w:p>
    <w:p w14:paraId="5B9651CB" w14:textId="25CF889E" w:rsidR="00BD59CD" w:rsidRDefault="00BD59CD" w:rsidP="00244D41">
      <w:pPr>
        <w:spacing w:after="120"/>
        <w:jc w:val="both"/>
      </w:pPr>
    </w:p>
    <w:p w14:paraId="55F52164" w14:textId="0BDB06FB" w:rsidR="00BD59CD" w:rsidRDefault="00BD59CD" w:rsidP="00244D41">
      <w:pPr>
        <w:spacing w:after="120"/>
        <w:jc w:val="both"/>
      </w:pPr>
    </w:p>
    <w:p w14:paraId="6CA79057" w14:textId="7D9BE56C" w:rsidR="009A4E0F" w:rsidRDefault="009A4E0F" w:rsidP="00244D41">
      <w:pPr>
        <w:spacing w:after="120"/>
        <w:jc w:val="both"/>
      </w:pPr>
    </w:p>
    <w:p w14:paraId="60BD69CD" w14:textId="08E315FC" w:rsidR="009A4E0F" w:rsidRDefault="009A4E0F" w:rsidP="00244D41">
      <w:pPr>
        <w:spacing w:after="120"/>
        <w:jc w:val="both"/>
      </w:pPr>
    </w:p>
    <w:p w14:paraId="0ACF1FAB" w14:textId="0695E60F" w:rsidR="009A4E0F" w:rsidRDefault="009A4E0F" w:rsidP="00244D41">
      <w:pPr>
        <w:spacing w:after="120"/>
        <w:jc w:val="both"/>
      </w:pPr>
    </w:p>
    <w:p w14:paraId="3FA77F94" w14:textId="67DCBB3B" w:rsidR="009A4E0F" w:rsidRDefault="009A4E0F" w:rsidP="00244D41">
      <w:pPr>
        <w:spacing w:after="120"/>
        <w:jc w:val="both"/>
      </w:pPr>
    </w:p>
    <w:p w14:paraId="1A07A91E" w14:textId="2332EC88" w:rsidR="009A4E0F" w:rsidRDefault="009A4E0F" w:rsidP="00244D41">
      <w:pPr>
        <w:spacing w:after="120"/>
        <w:jc w:val="both"/>
      </w:pPr>
    </w:p>
    <w:p w14:paraId="73A8DE84" w14:textId="77777777" w:rsidR="009A4E0F" w:rsidRDefault="009A4E0F" w:rsidP="00244D41">
      <w:pPr>
        <w:spacing w:after="120"/>
        <w:jc w:val="both"/>
      </w:pPr>
    </w:p>
    <w:p w14:paraId="35BFBD7B" w14:textId="77777777" w:rsidR="00BD59CD" w:rsidRDefault="00BD59CD" w:rsidP="00244D41">
      <w:pPr>
        <w:spacing w:after="120"/>
        <w:jc w:val="both"/>
      </w:pPr>
    </w:p>
    <w:p w14:paraId="7899D590" w14:textId="4D5589DA" w:rsidR="00244D41" w:rsidRPr="00244D41" w:rsidRDefault="00244D41" w:rsidP="00244D41">
      <w:pPr>
        <w:pStyle w:val="ListParagraph"/>
        <w:numPr>
          <w:ilvl w:val="1"/>
          <w:numId w:val="9"/>
        </w:numPr>
        <w:pBdr>
          <w:top w:val="nil"/>
          <w:left w:val="nil"/>
          <w:bottom w:val="nil"/>
          <w:right w:val="nil"/>
          <w:between w:val="nil"/>
        </w:pBdr>
        <w:spacing w:after="120"/>
        <w:jc w:val="both"/>
        <w:rPr>
          <w:b/>
          <w:bCs/>
        </w:rPr>
      </w:pPr>
      <w:r w:rsidRPr="003F1D02">
        <w:rPr>
          <w:b/>
          <w:bCs/>
        </w:rPr>
        <w:t xml:space="preserve">GUI </w:t>
      </w:r>
    </w:p>
    <w:p w14:paraId="40A2F870" w14:textId="77777777" w:rsidR="00244D41" w:rsidRDefault="00244D41" w:rsidP="00244D41">
      <w:pPr>
        <w:spacing w:after="120"/>
        <w:jc w:val="both"/>
        <w:rPr>
          <w:b/>
          <w:bCs/>
        </w:rPr>
      </w:pPr>
      <w:r>
        <w:rPr>
          <w:noProof/>
          <w:lang w:eastAsia="en-US"/>
        </w:rPr>
        <w:drawing>
          <wp:inline distT="0" distB="0" distL="0" distR="0" wp14:anchorId="522432DE" wp14:editId="51C04B55">
            <wp:extent cx="5777865" cy="3232785"/>
            <wp:effectExtent l="0" t="0" r="0" b="571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77865" cy="3232785"/>
                    </a:xfrm>
                    <a:prstGeom prst="rect">
                      <a:avLst/>
                    </a:prstGeom>
                  </pic:spPr>
                </pic:pic>
              </a:graphicData>
            </a:graphic>
          </wp:inline>
        </w:drawing>
      </w:r>
    </w:p>
    <w:p w14:paraId="4721B5BB" w14:textId="77777777" w:rsidR="00244D41" w:rsidRDefault="00244D41" w:rsidP="00244D41">
      <w:pPr>
        <w:spacing w:after="120"/>
        <w:jc w:val="both"/>
        <w:rPr>
          <w:b/>
          <w:bCs/>
        </w:rPr>
      </w:pPr>
    </w:p>
    <w:p w14:paraId="2F7272A8" w14:textId="7CA75D51" w:rsidR="00244D41" w:rsidRDefault="00244D41" w:rsidP="00244D41">
      <w:pPr>
        <w:spacing w:after="120"/>
        <w:jc w:val="both"/>
      </w:pPr>
      <w:r>
        <w:t>The GUI was developed using Window Builder. The main window is simple and consists of two tabs, the first is called “Lecturers and members information” and it allows adding and removing new members and lecturers, as well as searching for a specific one and editing or removing them.</w:t>
      </w:r>
    </w:p>
    <w:p w14:paraId="0E7BF898" w14:textId="77777777" w:rsidR="00244D41" w:rsidRDefault="00244D41" w:rsidP="00244D41">
      <w:pPr>
        <w:spacing w:after="120"/>
        <w:jc w:val="both"/>
      </w:pPr>
    </w:p>
    <w:p w14:paraId="26B19E11" w14:textId="04042AFC" w:rsidR="00244D41" w:rsidRPr="00BD59CD" w:rsidRDefault="00244D41" w:rsidP="00244D41">
      <w:pPr>
        <w:spacing w:after="120"/>
        <w:jc w:val="both"/>
      </w:pPr>
      <w:r>
        <w:rPr>
          <w:noProof/>
          <w:lang w:eastAsia="en-US"/>
        </w:rPr>
        <w:drawing>
          <wp:inline distT="0" distB="0" distL="0" distR="0" wp14:anchorId="18588704" wp14:editId="17405A08">
            <wp:extent cx="5777865" cy="3232785"/>
            <wp:effectExtent l="0" t="0" r="0" b="571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5777865" cy="3232785"/>
                    </a:xfrm>
                    <a:prstGeom prst="rect">
                      <a:avLst/>
                    </a:prstGeom>
                  </pic:spPr>
                </pic:pic>
              </a:graphicData>
            </a:graphic>
          </wp:inline>
        </w:drawing>
      </w:r>
      <w:r>
        <w:t xml:space="preserve"> </w:t>
      </w:r>
    </w:p>
    <w:p w14:paraId="4BC906E5" w14:textId="0709A701" w:rsidR="00244D41" w:rsidRDefault="00244D41" w:rsidP="00244D41">
      <w:pPr>
        <w:spacing w:after="120"/>
        <w:jc w:val="both"/>
      </w:pPr>
      <w:r>
        <w:lastRenderedPageBreak/>
        <w:t>The other tab is called “Event information”. It allows the user to easily create a new event (either finalized or not), find events to edit, search for lecturers to add to the event, and search for members to add to the participants list of the chosen event. However, the event must be finalized to add members to its participants list, and some fields are not mandatory to fill in when creating a new event if it is unfinalized.</w:t>
      </w:r>
    </w:p>
    <w:p w14:paraId="4B5E8B73" w14:textId="5C6FF120" w:rsidR="00244D41" w:rsidRDefault="00244D41" w:rsidP="00244D41">
      <w:pPr>
        <w:spacing w:after="120"/>
        <w:jc w:val="both"/>
      </w:pPr>
    </w:p>
    <w:p w14:paraId="4D824B57" w14:textId="5911CE9E" w:rsidR="00244D41" w:rsidRDefault="00244D41" w:rsidP="00244D41">
      <w:pPr>
        <w:spacing w:after="120"/>
        <w:jc w:val="both"/>
      </w:pPr>
    </w:p>
    <w:p w14:paraId="1B3060B0" w14:textId="2AF5E89B" w:rsidR="00244D41" w:rsidRDefault="00244D41" w:rsidP="00244D41">
      <w:pPr>
        <w:spacing w:after="120"/>
        <w:jc w:val="both"/>
      </w:pPr>
    </w:p>
    <w:p w14:paraId="36E958EE" w14:textId="46651EB9" w:rsidR="00244D41" w:rsidRDefault="00244D41" w:rsidP="00244D41">
      <w:pPr>
        <w:spacing w:after="120"/>
        <w:jc w:val="both"/>
      </w:pPr>
    </w:p>
    <w:p w14:paraId="30586B43" w14:textId="33B99810" w:rsidR="00244D41" w:rsidRDefault="00244D41" w:rsidP="00244D41">
      <w:pPr>
        <w:spacing w:after="120"/>
        <w:jc w:val="both"/>
      </w:pPr>
    </w:p>
    <w:p w14:paraId="720B5BA1" w14:textId="5C8A7045" w:rsidR="00244D41" w:rsidRDefault="00244D41" w:rsidP="00244D41">
      <w:pPr>
        <w:spacing w:after="120"/>
        <w:jc w:val="both"/>
      </w:pPr>
    </w:p>
    <w:p w14:paraId="4601F6C9" w14:textId="614020C6" w:rsidR="00244D41" w:rsidRDefault="00244D41" w:rsidP="00244D41">
      <w:pPr>
        <w:spacing w:after="120"/>
        <w:jc w:val="both"/>
      </w:pPr>
    </w:p>
    <w:p w14:paraId="743647C9" w14:textId="7AFF5DB3" w:rsidR="00244D41" w:rsidRDefault="00244D41" w:rsidP="00244D41">
      <w:pPr>
        <w:spacing w:after="120"/>
        <w:jc w:val="both"/>
      </w:pPr>
    </w:p>
    <w:p w14:paraId="31BAA06D" w14:textId="6FE9D2A5" w:rsidR="00244D41" w:rsidRDefault="00244D41" w:rsidP="00244D41">
      <w:pPr>
        <w:spacing w:after="120"/>
        <w:jc w:val="both"/>
      </w:pPr>
    </w:p>
    <w:p w14:paraId="7842FEF8" w14:textId="373CE33A" w:rsidR="00244D41" w:rsidRDefault="00244D41" w:rsidP="00244D41">
      <w:pPr>
        <w:spacing w:after="120"/>
        <w:jc w:val="both"/>
      </w:pPr>
    </w:p>
    <w:p w14:paraId="35E5F3E6" w14:textId="065EFB3A" w:rsidR="00244D41" w:rsidRDefault="00244D41" w:rsidP="00244D41">
      <w:pPr>
        <w:spacing w:after="120"/>
        <w:jc w:val="both"/>
      </w:pPr>
    </w:p>
    <w:p w14:paraId="04D89666" w14:textId="77777777" w:rsidR="00244D41" w:rsidRDefault="00244D41" w:rsidP="00244D41">
      <w:pPr>
        <w:spacing w:after="120"/>
        <w:jc w:val="both"/>
      </w:pPr>
    </w:p>
    <w:p w14:paraId="05188DE0" w14:textId="77777777" w:rsidR="00244D41" w:rsidRDefault="00244D41" w:rsidP="00BD59CD">
      <w:pPr>
        <w:pStyle w:val="Heading1"/>
        <w:numPr>
          <w:ilvl w:val="0"/>
          <w:numId w:val="9"/>
        </w:numPr>
      </w:pPr>
      <w:bookmarkStart w:id="16" w:name="_36o7zmclyh5p" w:colFirst="0" w:colLast="0"/>
      <w:bookmarkStart w:id="17" w:name="_Toc501425780"/>
      <w:bookmarkStart w:id="18" w:name="_Toc501430424"/>
      <w:bookmarkEnd w:id="16"/>
      <w:r>
        <w:lastRenderedPageBreak/>
        <w:t>Implementation</w:t>
      </w:r>
      <w:bookmarkEnd w:id="17"/>
      <w:bookmarkEnd w:id="18"/>
    </w:p>
    <w:p w14:paraId="1A078EB6" w14:textId="77777777" w:rsidR="00244D41" w:rsidRDefault="00244D41" w:rsidP="00244D41">
      <w:pPr>
        <w:spacing w:after="120"/>
        <w:jc w:val="both"/>
      </w:pPr>
      <w:r>
        <w:t>The following code shows one of the most important functions in the system, which is adding a member to the participants list of an event:</w:t>
      </w:r>
    </w:p>
    <w:p w14:paraId="2EFAA8C5" w14:textId="77777777" w:rsidR="00244D41" w:rsidRDefault="00244D41" w:rsidP="00244D41">
      <w:pPr>
        <w:spacing w:after="120"/>
        <w:jc w:val="both"/>
      </w:pPr>
    </w:p>
    <w:p w14:paraId="6129606F" w14:textId="77777777" w:rsidR="00244D41" w:rsidRDefault="00244D41" w:rsidP="00244D41">
      <w:pPr>
        <w:spacing w:after="120"/>
        <w:jc w:val="both"/>
      </w:pPr>
      <w:r>
        <w:rPr>
          <w:noProof/>
          <w:lang w:eastAsia="en-US"/>
        </w:rPr>
        <w:drawing>
          <wp:inline distT="0" distB="0" distL="0" distR="0" wp14:anchorId="53CAFF80" wp14:editId="2DB8A3B3">
            <wp:extent cx="5104765" cy="504126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4765" cy="5041265"/>
                    </a:xfrm>
                    <a:prstGeom prst="rect">
                      <a:avLst/>
                    </a:prstGeom>
                    <a:noFill/>
                    <a:ln>
                      <a:noFill/>
                    </a:ln>
                  </pic:spPr>
                </pic:pic>
              </a:graphicData>
            </a:graphic>
          </wp:inline>
        </w:drawing>
      </w:r>
    </w:p>
    <w:p w14:paraId="0B657E7C" w14:textId="77777777" w:rsidR="00244D41" w:rsidRDefault="00244D41" w:rsidP="00244D41">
      <w:pPr>
        <w:spacing w:after="120"/>
        <w:jc w:val="both"/>
      </w:pPr>
    </w:p>
    <w:p w14:paraId="4FB20DB3" w14:textId="77777777" w:rsidR="00244D41" w:rsidRDefault="00244D41" w:rsidP="00244D41">
      <w:pPr>
        <w:spacing w:after="120"/>
        <w:jc w:val="both"/>
      </w:pPr>
      <w:r>
        <w:t>A member needs to be searched and selected from the list before adding them to the list (NullPointerException is cought). If the selected event has total seats less or equal to the number of participants, or the selected event is not finalized, the system shows an error message, otherwise, the system adds the selected member to the participants list of the event.</w:t>
      </w:r>
    </w:p>
    <w:p w14:paraId="0811D84A" w14:textId="2529FCC6" w:rsidR="00BD59CD" w:rsidRDefault="00BD59CD" w:rsidP="00244D41">
      <w:pPr>
        <w:spacing w:after="120"/>
        <w:jc w:val="both"/>
      </w:pPr>
    </w:p>
    <w:p w14:paraId="1C2AC224" w14:textId="77777777" w:rsidR="00244D41" w:rsidRDefault="00244D41" w:rsidP="00244D41">
      <w:pPr>
        <w:spacing w:after="120"/>
        <w:jc w:val="both"/>
      </w:pPr>
      <w:r>
        <w:t>Another important function in the system is Creating an event. The status must be defined when creating every new event (must be either finalized or unfinalized).</w:t>
      </w:r>
    </w:p>
    <w:p w14:paraId="2F6692C8" w14:textId="77777777" w:rsidR="00244D41" w:rsidRDefault="00244D41" w:rsidP="00244D41">
      <w:pPr>
        <w:spacing w:after="120"/>
        <w:jc w:val="both"/>
      </w:pPr>
    </w:p>
    <w:p w14:paraId="0D19C2E0" w14:textId="77777777" w:rsidR="00244D41" w:rsidRDefault="00244D41" w:rsidP="00244D41">
      <w:pPr>
        <w:spacing w:after="120"/>
        <w:jc w:val="both"/>
      </w:pPr>
      <w:r>
        <w:rPr>
          <w:noProof/>
          <w:lang w:eastAsia="en-US"/>
        </w:rPr>
        <w:lastRenderedPageBreak/>
        <w:drawing>
          <wp:inline distT="0" distB="0" distL="0" distR="0" wp14:anchorId="1F6CC779" wp14:editId="2B2D1E56">
            <wp:extent cx="4890135" cy="11449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0135" cy="1144905"/>
                    </a:xfrm>
                    <a:prstGeom prst="rect">
                      <a:avLst/>
                    </a:prstGeom>
                    <a:noFill/>
                    <a:ln>
                      <a:noFill/>
                    </a:ln>
                  </pic:spPr>
                </pic:pic>
              </a:graphicData>
            </a:graphic>
          </wp:inline>
        </w:drawing>
      </w:r>
      <w:r>
        <w:t xml:space="preserve"> </w:t>
      </w:r>
    </w:p>
    <w:p w14:paraId="3055B20A" w14:textId="77777777" w:rsidR="00244D41" w:rsidRDefault="00244D41" w:rsidP="00244D41">
      <w:pPr>
        <w:spacing w:after="120"/>
        <w:jc w:val="both"/>
      </w:pPr>
      <w:r>
        <w:t>When the event is finalized, the system checks if all required fields are filled in correctly as shown below, and then starts creating the new event. However, not all fields are mandatory to fill in when creating an unfinalized event.</w:t>
      </w:r>
    </w:p>
    <w:p w14:paraId="629BF8FB" w14:textId="77777777" w:rsidR="00244D41" w:rsidRDefault="00244D41" w:rsidP="00244D41">
      <w:pPr>
        <w:spacing w:after="120"/>
        <w:jc w:val="both"/>
      </w:pPr>
      <w:r>
        <w:rPr>
          <w:noProof/>
          <w:lang w:eastAsia="en-US"/>
        </w:rPr>
        <w:drawing>
          <wp:inline distT="0" distB="0" distL="0" distR="0" wp14:anchorId="7CF1979D" wp14:editId="5B526216">
            <wp:extent cx="5407025" cy="36734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025" cy="3673475"/>
                    </a:xfrm>
                    <a:prstGeom prst="rect">
                      <a:avLst/>
                    </a:prstGeom>
                    <a:noFill/>
                    <a:ln>
                      <a:noFill/>
                    </a:ln>
                  </pic:spPr>
                </pic:pic>
              </a:graphicData>
            </a:graphic>
          </wp:inline>
        </w:drawing>
      </w:r>
    </w:p>
    <w:p w14:paraId="14AB9CBD" w14:textId="77777777" w:rsidR="00244D41" w:rsidRDefault="00244D41" w:rsidP="00244D41">
      <w:pPr>
        <w:spacing w:after="120"/>
        <w:jc w:val="both"/>
      </w:pPr>
    </w:p>
    <w:p w14:paraId="16A8B330" w14:textId="77777777" w:rsidR="00244D41" w:rsidRDefault="00244D41" w:rsidP="00244D41">
      <w:pPr>
        <w:spacing w:after="120"/>
        <w:jc w:val="both"/>
      </w:pPr>
      <w:r>
        <w:rPr>
          <w:noProof/>
          <w:lang w:eastAsia="en-US"/>
        </w:rPr>
        <w:drawing>
          <wp:inline distT="0" distB="0" distL="0" distR="0" wp14:anchorId="0289D02B" wp14:editId="7C03C3DB">
            <wp:extent cx="4754880" cy="172529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1725295"/>
                    </a:xfrm>
                    <a:prstGeom prst="rect">
                      <a:avLst/>
                    </a:prstGeom>
                    <a:noFill/>
                    <a:ln>
                      <a:noFill/>
                    </a:ln>
                  </pic:spPr>
                </pic:pic>
              </a:graphicData>
            </a:graphic>
          </wp:inline>
        </w:drawing>
      </w:r>
    </w:p>
    <w:p w14:paraId="60EEF893" w14:textId="4E92D6C4" w:rsidR="00244D41" w:rsidRDefault="00244D41" w:rsidP="00244D41">
      <w:pPr>
        <w:spacing w:after="120"/>
        <w:jc w:val="both"/>
      </w:pPr>
    </w:p>
    <w:p w14:paraId="4AC30BD3" w14:textId="70D152BA" w:rsidR="00244D41" w:rsidRDefault="00244D41" w:rsidP="00244D41">
      <w:pPr>
        <w:spacing w:after="120"/>
        <w:jc w:val="both"/>
      </w:pPr>
    </w:p>
    <w:p w14:paraId="37A97120" w14:textId="77777777" w:rsidR="00244D41" w:rsidRDefault="00244D41" w:rsidP="00BD59CD">
      <w:pPr>
        <w:pStyle w:val="Heading1"/>
        <w:numPr>
          <w:ilvl w:val="0"/>
          <w:numId w:val="9"/>
        </w:numPr>
      </w:pPr>
      <w:bookmarkStart w:id="19" w:name="_wcdhuns24hl4" w:colFirst="0" w:colLast="0"/>
      <w:bookmarkStart w:id="20" w:name="_Toc501425781"/>
      <w:bookmarkStart w:id="21" w:name="_Toc501430425"/>
      <w:bookmarkEnd w:id="19"/>
      <w:r>
        <w:lastRenderedPageBreak/>
        <w:t>Test</w:t>
      </w:r>
      <w:bookmarkEnd w:id="20"/>
      <w:bookmarkEnd w:id="21"/>
    </w:p>
    <w:p w14:paraId="7A65996F" w14:textId="77777777" w:rsidR="00244D41" w:rsidRDefault="00244D41" w:rsidP="00244D41"/>
    <w:p w14:paraId="26BC3C19" w14:textId="77777777" w:rsidR="00244D41" w:rsidRPr="00E30801" w:rsidRDefault="00244D41" w:rsidP="00244D41">
      <w:pPr>
        <w:pStyle w:val="ListParagraph"/>
        <w:numPr>
          <w:ilvl w:val="1"/>
          <w:numId w:val="9"/>
        </w:numPr>
        <w:pBdr>
          <w:top w:val="nil"/>
          <w:left w:val="nil"/>
          <w:bottom w:val="nil"/>
          <w:right w:val="nil"/>
          <w:between w:val="nil"/>
        </w:pBdr>
        <w:rPr>
          <w:b/>
        </w:rPr>
      </w:pPr>
      <w:r w:rsidRPr="00E30801">
        <w:rPr>
          <w:b/>
        </w:rPr>
        <w:t xml:space="preserve">Core functionality: </w:t>
      </w:r>
    </w:p>
    <w:p w14:paraId="1E5A5FD4" w14:textId="77777777" w:rsidR="00244D41" w:rsidRDefault="00244D41" w:rsidP="00244D41"/>
    <w:tbl>
      <w:tblPr>
        <w:tblStyle w:val="TableGrid"/>
        <w:tblW w:w="0" w:type="auto"/>
        <w:tblLook w:val="04A0" w:firstRow="1" w:lastRow="0" w:firstColumn="1" w:lastColumn="0" w:noHBand="0" w:noVBand="1"/>
      </w:tblPr>
      <w:tblGrid>
        <w:gridCol w:w="355"/>
        <w:gridCol w:w="6001"/>
        <w:gridCol w:w="2138"/>
      </w:tblGrid>
      <w:tr w:rsidR="00244D41" w14:paraId="37827247" w14:textId="77777777" w:rsidTr="001C64FC">
        <w:tc>
          <w:tcPr>
            <w:tcW w:w="355" w:type="dxa"/>
            <w:shd w:val="clear" w:color="auto" w:fill="A6A6A6" w:themeFill="background1" w:themeFillShade="A6"/>
          </w:tcPr>
          <w:p w14:paraId="0C1B0C34" w14:textId="77777777" w:rsidR="00244D41" w:rsidRDefault="00244D41" w:rsidP="001C64FC">
            <w:r>
              <w:rPr>
                <w:rFonts w:ascii="Arial" w:hAnsi="Arial" w:cs="Arial"/>
                <w:color w:val="222222"/>
                <w:shd w:val="clear" w:color="auto" w:fill="FFFFFF"/>
              </w:rPr>
              <w:t>#</w:t>
            </w:r>
          </w:p>
        </w:tc>
        <w:tc>
          <w:tcPr>
            <w:tcW w:w="6480" w:type="dxa"/>
            <w:shd w:val="clear" w:color="auto" w:fill="A6A6A6" w:themeFill="background1" w:themeFillShade="A6"/>
          </w:tcPr>
          <w:p w14:paraId="04AFE59C" w14:textId="77777777" w:rsidR="00244D41" w:rsidRDefault="00244D41" w:rsidP="001C64FC">
            <w:r>
              <w:t>Functionality description</w:t>
            </w:r>
          </w:p>
        </w:tc>
        <w:tc>
          <w:tcPr>
            <w:tcW w:w="2254" w:type="dxa"/>
            <w:shd w:val="clear" w:color="auto" w:fill="A6A6A6" w:themeFill="background1" w:themeFillShade="A6"/>
          </w:tcPr>
          <w:p w14:paraId="6B08466B" w14:textId="77777777" w:rsidR="00244D41" w:rsidRDefault="00244D41" w:rsidP="001C64FC">
            <w:pPr>
              <w:jc w:val="center"/>
            </w:pPr>
            <w:r>
              <w:t>Status</w:t>
            </w:r>
          </w:p>
        </w:tc>
      </w:tr>
      <w:tr w:rsidR="00244D41" w14:paraId="7EB6A2CB" w14:textId="77777777" w:rsidTr="001C64FC">
        <w:tc>
          <w:tcPr>
            <w:tcW w:w="355" w:type="dxa"/>
          </w:tcPr>
          <w:p w14:paraId="2266EDEE" w14:textId="77777777" w:rsidR="00244D41" w:rsidRDefault="00244D41" w:rsidP="001C64FC">
            <w:r>
              <w:t>1</w:t>
            </w:r>
          </w:p>
        </w:tc>
        <w:tc>
          <w:tcPr>
            <w:tcW w:w="6480" w:type="dxa"/>
          </w:tcPr>
          <w:p w14:paraId="61C278A9" w14:textId="77777777" w:rsidR="00244D41" w:rsidRDefault="00244D41" w:rsidP="001C64FC">
            <w:r>
              <w:t>GUI window displays upon runtime of application</w:t>
            </w:r>
          </w:p>
        </w:tc>
        <w:tc>
          <w:tcPr>
            <w:tcW w:w="2254" w:type="dxa"/>
            <w:shd w:val="clear" w:color="auto" w:fill="00FF00"/>
          </w:tcPr>
          <w:p w14:paraId="7C9BC3E2" w14:textId="77777777" w:rsidR="00244D41" w:rsidRDefault="00244D41" w:rsidP="001C64FC">
            <w:pPr>
              <w:jc w:val="center"/>
            </w:pPr>
            <w:r>
              <w:t>Working</w:t>
            </w:r>
          </w:p>
        </w:tc>
      </w:tr>
      <w:tr w:rsidR="00244D41" w14:paraId="40475320" w14:textId="77777777" w:rsidTr="001C64FC">
        <w:tc>
          <w:tcPr>
            <w:tcW w:w="355" w:type="dxa"/>
          </w:tcPr>
          <w:p w14:paraId="3F9042F4" w14:textId="77777777" w:rsidR="00244D41" w:rsidRDefault="00244D41" w:rsidP="001C64FC">
            <w:r>
              <w:t>2</w:t>
            </w:r>
          </w:p>
        </w:tc>
        <w:tc>
          <w:tcPr>
            <w:tcW w:w="6480" w:type="dxa"/>
          </w:tcPr>
          <w:p w14:paraId="1C655233" w14:textId="77777777" w:rsidR="00244D41" w:rsidRDefault="00244D41" w:rsidP="001C64FC">
            <w:r>
              <w:t>System creates new storage files if previous ones are not found</w:t>
            </w:r>
          </w:p>
        </w:tc>
        <w:tc>
          <w:tcPr>
            <w:tcW w:w="2254" w:type="dxa"/>
            <w:shd w:val="clear" w:color="auto" w:fill="00FF00"/>
          </w:tcPr>
          <w:p w14:paraId="760F33E8" w14:textId="77777777" w:rsidR="00244D41" w:rsidRDefault="00244D41" w:rsidP="001C64FC">
            <w:pPr>
              <w:jc w:val="center"/>
            </w:pPr>
            <w:r>
              <w:t>Working</w:t>
            </w:r>
          </w:p>
        </w:tc>
      </w:tr>
      <w:tr w:rsidR="00244D41" w14:paraId="3EC9F2C6" w14:textId="77777777" w:rsidTr="001C64FC">
        <w:tc>
          <w:tcPr>
            <w:tcW w:w="355" w:type="dxa"/>
          </w:tcPr>
          <w:p w14:paraId="0B4CD89B" w14:textId="77777777" w:rsidR="00244D41" w:rsidRDefault="00244D41" w:rsidP="001C64FC">
            <w:r>
              <w:t>3</w:t>
            </w:r>
          </w:p>
        </w:tc>
        <w:tc>
          <w:tcPr>
            <w:tcW w:w="6480" w:type="dxa"/>
          </w:tcPr>
          <w:p w14:paraId="1E1E6DF4" w14:textId="77777777" w:rsidR="00244D41" w:rsidRDefault="00244D41" w:rsidP="001C64FC">
            <w:r>
              <w:t>Data persistence is consistent on program runtime</w:t>
            </w:r>
          </w:p>
        </w:tc>
        <w:tc>
          <w:tcPr>
            <w:tcW w:w="2254" w:type="dxa"/>
            <w:shd w:val="clear" w:color="auto" w:fill="00FF00"/>
          </w:tcPr>
          <w:p w14:paraId="106CF399" w14:textId="77777777" w:rsidR="00244D41" w:rsidRDefault="00244D41" w:rsidP="001C64FC">
            <w:pPr>
              <w:jc w:val="center"/>
            </w:pPr>
            <w:r>
              <w:t>Working</w:t>
            </w:r>
          </w:p>
        </w:tc>
      </w:tr>
      <w:tr w:rsidR="00244D41" w14:paraId="44C119B6" w14:textId="77777777" w:rsidTr="001C64FC">
        <w:tc>
          <w:tcPr>
            <w:tcW w:w="355" w:type="dxa"/>
          </w:tcPr>
          <w:p w14:paraId="647366A0" w14:textId="77777777" w:rsidR="00244D41" w:rsidRDefault="00244D41" w:rsidP="001C64FC">
            <w:r>
              <w:t>4</w:t>
            </w:r>
          </w:p>
        </w:tc>
        <w:tc>
          <w:tcPr>
            <w:tcW w:w="6480" w:type="dxa"/>
          </w:tcPr>
          <w:p w14:paraId="3A34FA04" w14:textId="77777777" w:rsidR="00244D41" w:rsidRDefault="00244D41" w:rsidP="001C64FC">
            <w:r>
              <w:t>Window size and window elements are resizable in full screen</w:t>
            </w:r>
          </w:p>
        </w:tc>
        <w:tc>
          <w:tcPr>
            <w:tcW w:w="2254" w:type="dxa"/>
            <w:shd w:val="clear" w:color="auto" w:fill="FFFF00"/>
          </w:tcPr>
          <w:p w14:paraId="1D6848E4" w14:textId="77777777" w:rsidR="00244D41" w:rsidRDefault="00244D41" w:rsidP="001C64FC">
            <w:pPr>
              <w:jc w:val="center"/>
            </w:pPr>
            <w:r>
              <w:t>Not implemented</w:t>
            </w:r>
          </w:p>
        </w:tc>
      </w:tr>
      <w:tr w:rsidR="00244D41" w14:paraId="60EDBAF2" w14:textId="77777777" w:rsidTr="001C64FC">
        <w:tc>
          <w:tcPr>
            <w:tcW w:w="355" w:type="dxa"/>
          </w:tcPr>
          <w:p w14:paraId="3F042E83" w14:textId="77777777" w:rsidR="00244D41" w:rsidRDefault="00244D41" w:rsidP="001C64FC">
            <w:r>
              <w:t>5</w:t>
            </w:r>
          </w:p>
        </w:tc>
        <w:tc>
          <w:tcPr>
            <w:tcW w:w="6480" w:type="dxa"/>
          </w:tcPr>
          <w:p w14:paraId="1E7937CD" w14:textId="77777777" w:rsidR="00244D41" w:rsidRDefault="00244D41" w:rsidP="001C64FC">
            <w:r>
              <w:t>Usage of separate JFrame windows for given sections of system</w:t>
            </w:r>
          </w:p>
        </w:tc>
        <w:tc>
          <w:tcPr>
            <w:tcW w:w="2254" w:type="dxa"/>
            <w:shd w:val="clear" w:color="auto" w:fill="FFFF00"/>
          </w:tcPr>
          <w:p w14:paraId="2B5E6FA4" w14:textId="77777777" w:rsidR="00244D41" w:rsidRDefault="00244D41" w:rsidP="001C64FC">
            <w:pPr>
              <w:jc w:val="center"/>
            </w:pPr>
            <w:r>
              <w:t>Not implemented</w:t>
            </w:r>
          </w:p>
        </w:tc>
      </w:tr>
      <w:tr w:rsidR="00244D41" w14:paraId="51DC091E" w14:textId="77777777" w:rsidTr="001C64FC">
        <w:tc>
          <w:tcPr>
            <w:tcW w:w="355" w:type="dxa"/>
          </w:tcPr>
          <w:p w14:paraId="1B29C3FC" w14:textId="77777777" w:rsidR="00244D41" w:rsidRDefault="00244D41" w:rsidP="001C64FC">
            <w:r>
              <w:t>6</w:t>
            </w:r>
          </w:p>
        </w:tc>
        <w:tc>
          <w:tcPr>
            <w:tcW w:w="6480" w:type="dxa"/>
          </w:tcPr>
          <w:p w14:paraId="2C506DDE" w14:textId="77777777" w:rsidR="00244D41" w:rsidRDefault="00244D41" w:rsidP="001C64FC">
            <w:r>
              <w:t>Invalid data input safeguards</w:t>
            </w:r>
          </w:p>
        </w:tc>
        <w:tc>
          <w:tcPr>
            <w:tcW w:w="2254" w:type="dxa"/>
            <w:shd w:val="clear" w:color="auto" w:fill="00FF00"/>
          </w:tcPr>
          <w:p w14:paraId="2493B6E4" w14:textId="77777777" w:rsidR="00244D41" w:rsidRDefault="00244D41" w:rsidP="001C64FC">
            <w:pPr>
              <w:jc w:val="center"/>
            </w:pPr>
            <w:r>
              <w:t>Working</w:t>
            </w:r>
          </w:p>
        </w:tc>
      </w:tr>
      <w:tr w:rsidR="00244D41" w14:paraId="65A09416" w14:textId="77777777" w:rsidTr="001C64FC">
        <w:tc>
          <w:tcPr>
            <w:tcW w:w="355" w:type="dxa"/>
          </w:tcPr>
          <w:p w14:paraId="015697E6" w14:textId="77777777" w:rsidR="00244D41" w:rsidRDefault="00244D41" w:rsidP="001C64FC">
            <w:r>
              <w:t>7</w:t>
            </w:r>
          </w:p>
        </w:tc>
        <w:tc>
          <w:tcPr>
            <w:tcW w:w="6480" w:type="dxa"/>
          </w:tcPr>
          <w:p w14:paraId="720DF76B" w14:textId="77777777" w:rsidR="00244D41" w:rsidRDefault="00244D41" w:rsidP="001C64FC">
            <w:r>
              <w:t>Program works with full date information</w:t>
            </w:r>
          </w:p>
        </w:tc>
        <w:tc>
          <w:tcPr>
            <w:tcW w:w="2254" w:type="dxa"/>
            <w:shd w:val="clear" w:color="auto" w:fill="FF5050"/>
          </w:tcPr>
          <w:p w14:paraId="1CD9ABCD" w14:textId="77777777" w:rsidR="00244D41" w:rsidRDefault="00244D41" w:rsidP="001C64FC">
            <w:pPr>
              <w:jc w:val="center"/>
            </w:pPr>
            <w:r>
              <w:t>Partly-implemented</w:t>
            </w:r>
          </w:p>
        </w:tc>
      </w:tr>
    </w:tbl>
    <w:p w14:paraId="5C5E0E2C" w14:textId="77777777" w:rsidR="00244D41" w:rsidRDefault="00244D41" w:rsidP="00244D41"/>
    <w:p w14:paraId="1F528354" w14:textId="77777777" w:rsidR="00244D41" w:rsidRDefault="00244D41" w:rsidP="00244D41"/>
    <w:p w14:paraId="3B850316" w14:textId="77777777" w:rsidR="00244D41" w:rsidRPr="00E30801" w:rsidRDefault="00244D41" w:rsidP="00244D41">
      <w:pPr>
        <w:pStyle w:val="ListParagraph"/>
        <w:numPr>
          <w:ilvl w:val="1"/>
          <w:numId w:val="9"/>
        </w:numPr>
        <w:pBdr>
          <w:top w:val="nil"/>
          <w:left w:val="nil"/>
          <w:bottom w:val="nil"/>
          <w:right w:val="nil"/>
          <w:between w:val="nil"/>
        </w:pBdr>
        <w:rPr>
          <w:b/>
        </w:rPr>
      </w:pPr>
      <w:r w:rsidRPr="00E30801">
        <w:rPr>
          <w:b/>
        </w:rPr>
        <w:t>“Lecturer and Member information” tab</w:t>
      </w:r>
      <w:r>
        <w:rPr>
          <w:b/>
        </w:rPr>
        <w:t>:</w:t>
      </w:r>
    </w:p>
    <w:p w14:paraId="78D42719" w14:textId="77777777" w:rsidR="00244D41" w:rsidRDefault="00244D41" w:rsidP="00244D41"/>
    <w:p w14:paraId="7DECEE8D" w14:textId="77777777" w:rsidR="00244D41" w:rsidRDefault="00244D41" w:rsidP="00244D41"/>
    <w:tbl>
      <w:tblPr>
        <w:tblStyle w:val="TableGrid"/>
        <w:tblW w:w="0" w:type="auto"/>
        <w:tblLook w:val="04A0" w:firstRow="1" w:lastRow="0" w:firstColumn="1" w:lastColumn="0" w:noHBand="0" w:noVBand="1"/>
      </w:tblPr>
      <w:tblGrid>
        <w:gridCol w:w="355"/>
        <w:gridCol w:w="6005"/>
        <w:gridCol w:w="2134"/>
      </w:tblGrid>
      <w:tr w:rsidR="00244D41" w14:paraId="6EB95137" w14:textId="77777777" w:rsidTr="001C64FC">
        <w:tc>
          <w:tcPr>
            <w:tcW w:w="355" w:type="dxa"/>
            <w:shd w:val="clear" w:color="auto" w:fill="A6A6A6" w:themeFill="background1" w:themeFillShade="A6"/>
          </w:tcPr>
          <w:p w14:paraId="05889CD3" w14:textId="77777777" w:rsidR="00244D41" w:rsidRDefault="00244D41" w:rsidP="001C64FC">
            <w:r>
              <w:rPr>
                <w:rFonts w:ascii="Arial" w:hAnsi="Arial" w:cs="Arial"/>
                <w:color w:val="222222"/>
                <w:shd w:val="clear" w:color="auto" w:fill="FFFFFF"/>
              </w:rPr>
              <w:t>#</w:t>
            </w:r>
          </w:p>
        </w:tc>
        <w:tc>
          <w:tcPr>
            <w:tcW w:w="6480" w:type="dxa"/>
            <w:shd w:val="clear" w:color="auto" w:fill="A6A6A6" w:themeFill="background1" w:themeFillShade="A6"/>
          </w:tcPr>
          <w:p w14:paraId="64F4F908" w14:textId="77777777" w:rsidR="00244D41" w:rsidRDefault="00244D41" w:rsidP="001C64FC">
            <w:r>
              <w:t>Functionality description</w:t>
            </w:r>
          </w:p>
        </w:tc>
        <w:tc>
          <w:tcPr>
            <w:tcW w:w="2254" w:type="dxa"/>
            <w:shd w:val="clear" w:color="auto" w:fill="A6A6A6" w:themeFill="background1" w:themeFillShade="A6"/>
          </w:tcPr>
          <w:p w14:paraId="25029275" w14:textId="77777777" w:rsidR="00244D41" w:rsidRDefault="00244D41" w:rsidP="001C64FC">
            <w:pPr>
              <w:jc w:val="center"/>
            </w:pPr>
            <w:r>
              <w:t>Status</w:t>
            </w:r>
          </w:p>
        </w:tc>
      </w:tr>
      <w:tr w:rsidR="00244D41" w14:paraId="37DC9EF7" w14:textId="77777777" w:rsidTr="001C64FC">
        <w:tc>
          <w:tcPr>
            <w:tcW w:w="355" w:type="dxa"/>
          </w:tcPr>
          <w:p w14:paraId="566DAC75" w14:textId="77777777" w:rsidR="00244D41" w:rsidRDefault="00244D41" w:rsidP="001C64FC">
            <w:r>
              <w:t>1</w:t>
            </w:r>
          </w:p>
        </w:tc>
        <w:tc>
          <w:tcPr>
            <w:tcW w:w="6480" w:type="dxa"/>
          </w:tcPr>
          <w:p w14:paraId="487DD98C" w14:textId="77777777" w:rsidR="00244D41" w:rsidRDefault="00244D41" w:rsidP="001C64FC">
            <w:r>
              <w:t>Reading member and lecturer information from storage system</w:t>
            </w:r>
          </w:p>
        </w:tc>
        <w:tc>
          <w:tcPr>
            <w:tcW w:w="2254" w:type="dxa"/>
            <w:shd w:val="clear" w:color="auto" w:fill="00FF00"/>
          </w:tcPr>
          <w:p w14:paraId="1F0FAFEB" w14:textId="77777777" w:rsidR="00244D41" w:rsidRDefault="00244D41" w:rsidP="001C64FC">
            <w:pPr>
              <w:jc w:val="center"/>
            </w:pPr>
            <w:r>
              <w:t>Working</w:t>
            </w:r>
          </w:p>
        </w:tc>
      </w:tr>
      <w:tr w:rsidR="00244D41" w14:paraId="634D34F4" w14:textId="77777777" w:rsidTr="001C64FC">
        <w:tc>
          <w:tcPr>
            <w:tcW w:w="355" w:type="dxa"/>
          </w:tcPr>
          <w:p w14:paraId="25CB4658" w14:textId="77777777" w:rsidR="00244D41" w:rsidRDefault="00244D41" w:rsidP="001C64FC">
            <w:r>
              <w:t>2</w:t>
            </w:r>
          </w:p>
        </w:tc>
        <w:tc>
          <w:tcPr>
            <w:tcW w:w="6480" w:type="dxa"/>
          </w:tcPr>
          <w:p w14:paraId="025664EE" w14:textId="77777777" w:rsidR="00244D41" w:rsidRDefault="00244D41" w:rsidP="001C64FC">
            <w:r>
              <w:t>Writing member and lecturer information to storage system</w:t>
            </w:r>
          </w:p>
        </w:tc>
        <w:tc>
          <w:tcPr>
            <w:tcW w:w="2254" w:type="dxa"/>
            <w:shd w:val="clear" w:color="auto" w:fill="00FF00"/>
          </w:tcPr>
          <w:p w14:paraId="476AB276" w14:textId="77777777" w:rsidR="00244D41" w:rsidRDefault="00244D41" w:rsidP="001C64FC">
            <w:pPr>
              <w:jc w:val="center"/>
            </w:pPr>
            <w:r>
              <w:t>Working</w:t>
            </w:r>
          </w:p>
        </w:tc>
      </w:tr>
      <w:tr w:rsidR="00244D41" w14:paraId="263EF2CA" w14:textId="77777777" w:rsidTr="001C64FC">
        <w:tc>
          <w:tcPr>
            <w:tcW w:w="355" w:type="dxa"/>
          </w:tcPr>
          <w:p w14:paraId="23F56E8D" w14:textId="77777777" w:rsidR="00244D41" w:rsidRDefault="00244D41" w:rsidP="001C64FC">
            <w:r>
              <w:t>3</w:t>
            </w:r>
          </w:p>
        </w:tc>
        <w:tc>
          <w:tcPr>
            <w:tcW w:w="6480" w:type="dxa"/>
          </w:tcPr>
          <w:p w14:paraId="199EDF02" w14:textId="77777777" w:rsidR="00244D41" w:rsidRDefault="00244D41" w:rsidP="001C64FC">
            <w:r>
              <w:t>Adding a member / lecturer</w:t>
            </w:r>
          </w:p>
        </w:tc>
        <w:tc>
          <w:tcPr>
            <w:tcW w:w="2254" w:type="dxa"/>
            <w:shd w:val="clear" w:color="auto" w:fill="00FF00"/>
          </w:tcPr>
          <w:p w14:paraId="7EDE03A6" w14:textId="77777777" w:rsidR="00244D41" w:rsidRDefault="00244D41" w:rsidP="001C64FC">
            <w:pPr>
              <w:jc w:val="center"/>
            </w:pPr>
            <w:r>
              <w:t>Working</w:t>
            </w:r>
          </w:p>
        </w:tc>
      </w:tr>
      <w:tr w:rsidR="00244D41" w14:paraId="6EFCAD95" w14:textId="77777777" w:rsidTr="001C64FC">
        <w:tc>
          <w:tcPr>
            <w:tcW w:w="355" w:type="dxa"/>
          </w:tcPr>
          <w:p w14:paraId="57F4F00B" w14:textId="77777777" w:rsidR="00244D41" w:rsidRDefault="00244D41" w:rsidP="001C64FC">
            <w:r>
              <w:t>4</w:t>
            </w:r>
          </w:p>
        </w:tc>
        <w:tc>
          <w:tcPr>
            <w:tcW w:w="6480" w:type="dxa"/>
          </w:tcPr>
          <w:p w14:paraId="6AA9CCD5" w14:textId="77777777" w:rsidR="00244D41" w:rsidRDefault="00244D41" w:rsidP="001C64FC">
            <w:r>
              <w:t>Finding a member / lecturer</w:t>
            </w:r>
          </w:p>
        </w:tc>
        <w:tc>
          <w:tcPr>
            <w:tcW w:w="2254" w:type="dxa"/>
            <w:shd w:val="clear" w:color="auto" w:fill="00FF00"/>
          </w:tcPr>
          <w:p w14:paraId="0F23E45E" w14:textId="77777777" w:rsidR="00244D41" w:rsidRDefault="00244D41" w:rsidP="001C64FC">
            <w:pPr>
              <w:jc w:val="center"/>
            </w:pPr>
            <w:r>
              <w:t>Working</w:t>
            </w:r>
          </w:p>
        </w:tc>
      </w:tr>
      <w:tr w:rsidR="00244D41" w14:paraId="5618D9C1" w14:textId="77777777" w:rsidTr="001C64FC">
        <w:tc>
          <w:tcPr>
            <w:tcW w:w="355" w:type="dxa"/>
          </w:tcPr>
          <w:p w14:paraId="6E9C193F" w14:textId="77777777" w:rsidR="00244D41" w:rsidRDefault="00244D41" w:rsidP="001C64FC">
            <w:r>
              <w:t>5</w:t>
            </w:r>
          </w:p>
        </w:tc>
        <w:tc>
          <w:tcPr>
            <w:tcW w:w="6480" w:type="dxa"/>
          </w:tcPr>
          <w:p w14:paraId="75818A48" w14:textId="77777777" w:rsidR="00244D41" w:rsidRDefault="00244D41" w:rsidP="001C64FC">
            <w:r>
              <w:t>View of all members / lecturers</w:t>
            </w:r>
          </w:p>
        </w:tc>
        <w:tc>
          <w:tcPr>
            <w:tcW w:w="2254" w:type="dxa"/>
            <w:shd w:val="clear" w:color="auto" w:fill="00FF00"/>
          </w:tcPr>
          <w:p w14:paraId="05A2EADD" w14:textId="77777777" w:rsidR="00244D41" w:rsidRDefault="00244D41" w:rsidP="001C64FC">
            <w:pPr>
              <w:jc w:val="center"/>
            </w:pPr>
            <w:r>
              <w:t>Working</w:t>
            </w:r>
          </w:p>
        </w:tc>
      </w:tr>
      <w:tr w:rsidR="00244D41" w14:paraId="1BEFF36B" w14:textId="77777777" w:rsidTr="001C64FC">
        <w:tc>
          <w:tcPr>
            <w:tcW w:w="355" w:type="dxa"/>
          </w:tcPr>
          <w:p w14:paraId="1266A72B" w14:textId="77777777" w:rsidR="00244D41" w:rsidRDefault="00244D41" w:rsidP="001C64FC">
            <w:r>
              <w:t>6</w:t>
            </w:r>
          </w:p>
        </w:tc>
        <w:tc>
          <w:tcPr>
            <w:tcW w:w="6480" w:type="dxa"/>
          </w:tcPr>
          <w:p w14:paraId="0727DF3C" w14:textId="77777777" w:rsidR="00244D41" w:rsidRDefault="00244D41" w:rsidP="001C64FC">
            <w:r>
              <w:t>Removing a member / lecturer</w:t>
            </w:r>
          </w:p>
        </w:tc>
        <w:tc>
          <w:tcPr>
            <w:tcW w:w="2254" w:type="dxa"/>
            <w:shd w:val="clear" w:color="auto" w:fill="00FF00"/>
          </w:tcPr>
          <w:p w14:paraId="1FABC6A2" w14:textId="77777777" w:rsidR="00244D41" w:rsidRDefault="00244D41" w:rsidP="001C64FC">
            <w:pPr>
              <w:jc w:val="center"/>
            </w:pPr>
            <w:r>
              <w:t>Working</w:t>
            </w:r>
          </w:p>
        </w:tc>
      </w:tr>
      <w:tr w:rsidR="00244D41" w14:paraId="5F2749E3" w14:textId="77777777" w:rsidTr="001C64FC">
        <w:tc>
          <w:tcPr>
            <w:tcW w:w="355" w:type="dxa"/>
          </w:tcPr>
          <w:p w14:paraId="5F5A1D0C" w14:textId="77777777" w:rsidR="00244D41" w:rsidRDefault="00244D41" w:rsidP="001C64FC">
            <w:r>
              <w:t>7</w:t>
            </w:r>
          </w:p>
        </w:tc>
        <w:tc>
          <w:tcPr>
            <w:tcW w:w="6480" w:type="dxa"/>
          </w:tcPr>
          <w:p w14:paraId="1F1932A6" w14:textId="77777777" w:rsidR="00244D41" w:rsidRDefault="00244D41" w:rsidP="001C64FC">
            <w:r>
              <w:t>Modifying current member / lecturer information</w:t>
            </w:r>
          </w:p>
        </w:tc>
        <w:tc>
          <w:tcPr>
            <w:tcW w:w="2254" w:type="dxa"/>
            <w:shd w:val="clear" w:color="auto" w:fill="00FF00"/>
          </w:tcPr>
          <w:p w14:paraId="24B8C341" w14:textId="77777777" w:rsidR="00244D41" w:rsidRDefault="00244D41" w:rsidP="001C64FC">
            <w:pPr>
              <w:jc w:val="center"/>
            </w:pPr>
            <w:r>
              <w:t>Working</w:t>
            </w:r>
          </w:p>
        </w:tc>
      </w:tr>
      <w:tr w:rsidR="00244D41" w14:paraId="72DBA6D4" w14:textId="77777777" w:rsidTr="001C64FC">
        <w:tc>
          <w:tcPr>
            <w:tcW w:w="355" w:type="dxa"/>
          </w:tcPr>
          <w:p w14:paraId="014A68ED" w14:textId="77777777" w:rsidR="00244D41" w:rsidRDefault="00244D41" w:rsidP="001C64FC">
            <w:r>
              <w:t>8</w:t>
            </w:r>
          </w:p>
        </w:tc>
        <w:tc>
          <w:tcPr>
            <w:tcW w:w="6480" w:type="dxa"/>
          </w:tcPr>
          <w:p w14:paraId="1EA80F50" w14:textId="77777777" w:rsidR="00244D41" w:rsidRDefault="00244D41" w:rsidP="001C64FC">
            <w:r>
              <w:t>Displaying member / lecturer list</w:t>
            </w:r>
          </w:p>
        </w:tc>
        <w:tc>
          <w:tcPr>
            <w:tcW w:w="2254" w:type="dxa"/>
            <w:shd w:val="clear" w:color="auto" w:fill="00FF00"/>
          </w:tcPr>
          <w:p w14:paraId="306020EB" w14:textId="77777777" w:rsidR="00244D41" w:rsidRDefault="00244D41" w:rsidP="001C64FC">
            <w:pPr>
              <w:jc w:val="center"/>
            </w:pPr>
            <w:r>
              <w:t>Working</w:t>
            </w:r>
          </w:p>
        </w:tc>
      </w:tr>
    </w:tbl>
    <w:p w14:paraId="6F9C1833" w14:textId="77777777" w:rsidR="00244D41" w:rsidRDefault="00244D41" w:rsidP="00244D41"/>
    <w:p w14:paraId="52594474" w14:textId="77777777" w:rsidR="00244D41" w:rsidRDefault="00244D41" w:rsidP="00244D41"/>
    <w:p w14:paraId="45A3ED95" w14:textId="77777777" w:rsidR="00244D41" w:rsidRDefault="00244D41" w:rsidP="00244D41">
      <w:pPr>
        <w:pStyle w:val="ListParagraph"/>
        <w:numPr>
          <w:ilvl w:val="1"/>
          <w:numId w:val="9"/>
        </w:numPr>
        <w:pBdr>
          <w:top w:val="nil"/>
          <w:left w:val="nil"/>
          <w:bottom w:val="nil"/>
          <w:right w:val="nil"/>
          <w:between w:val="nil"/>
        </w:pBdr>
        <w:rPr>
          <w:b/>
        </w:rPr>
      </w:pPr>
      <w:r>
        <w:rPr>
          <w:b/>
        </w:rPr>
        <w:t>“Event information”</w:t>
      </w:r>
      <w:r w:rsidRPr="00E30801">
        <w:rPr>
          <w:b/>
        </w:rPr>
        <w:t xml:space="preserve"> tab</w:t>
      </w:r>
      <w:r>
        <w:rPr>
          <w:b/>
        </w:rPr>
        <w:t>:</w:t>
      </w:r>
    </w:p>
    <w:p w14:paraId="3CDE45FF" w14:textId="77777777" w:rsidR="00244D41" w:rsidRDefault="00244D41" w:rsidP="00244D41">
      <w:pPr>
        <w:pStyle w:val="ListParagraph"/>
        <w:ind w:left="432"/>
        <w:rPr>
          <w:b/>
        </w:rPr>
      </w:pPr>
    </w:p>
    <w:p w14:paraId="36300B73" w14:textId="77777777" w:rsidR="00244D41" w:rsidRDefault="00244D41" w:rsidP="00244D41">
      <w:pPr>
        <w:pStyle w:val="ListParagraph"/>
        <w:ind w:left="432"/>
        <w:rPr>
          <w:b/>
        </w:rPr>
      </w:pPr>
    </w:p>
    <w:tbl>
      <w:tblPr>
        <w:tblStyle w:val="TableGrid"/>
        <w:tblW w:w="0" w:type="auto"/>
        <w:tblLook w:val="04A0" w:firstRow="1" w:lastRow="0" w:firstColumn="1" w:lastColumn="0" w:noHBand="0" w:noVBand="1"/>
      </w:tblPr>
      <w:tblGrid>
        <w:gridCol w:w="456"/>
        <w:gridCol w:w="5917"/>
        <w:gridCol w:w="2121"/>
      </w:tblGrid>
      <w:tr w:rsidR="00244D41" w14:paraId="7AA342AF" w14:textId="77777777" w:rsidTr="001C64FC">
        <w:tc>
          <w:tcPr>
            <w:tcW w:w="456" w:type="dxa"/>
            <w:shd w:val="clear" w:color="auto" w:fill="A6A6A6" w:themeFill="background1" w:themeFillShade="A6"/>
          </w:tcPr>
          <w:p w14:paraId="6C33FD03" w14:textId="77777777" w:rsidR="00244D41" w:rsidRDefault="00244D41" w:rsidP="001C64FC">
            <w:r>
              <w:rPr>
                <w:rFonts w:ascii="Arial" w:hAnsi="Arial" w:cs="Arial"/>
                <w:color w:val="222222"/>
                <w:shd w:val="clear" w:color="auto" w:fill="FFFFFF"/>
              </w:rPr>
              <w:t>#</w:t>
            </w:r>
          </w:p>
        </w:tc>
        <w:tc>
          <w:tcPr>
            <w:tcW w:w="6398" w:type="dxa"/>
            <w:shd w:val="clear" w:color="auto" w:fill="A6A6A6" w:themeFill="background1" w:themeFillShade="A6"/>
          </w:tcPr>
          <w:p w14:paraId="217E4BCF" w14:textId="77777777" w:rsidR="00244D41" w:rsidRDefault="00244D41" w:rsidP="001C64FC">
            <w:r>
              <w:t>Functionality description</w:t>
            </w:r>
          </w:p>
        </w:tc>
        <w:tc>
          <w:tcPr>
            <w:tcW w:w="2235" w:type="dxa"/>
            <w:shd w:val="clear" w:color="auto" w:fill="A6A6A6" w:themeFill="background1" w:themeFillShade="A6"/>
          </w:tcPr>
          <w:p w14:paraId="052F1773" w14:textId="77777777" w:rsidR="00244D41" w:rsidRDefault="00244D41" w:rsidP="001C64FC">
            <w:pPr>
              <w:jc w:val="center"/>
            </w:pPr>
            <w:r>
              <w:t>Status</w:t>
            </w:r>
          </w:p>
        </w:tc>
      </w:tr>
      <w:tr w:rsidR="00244D41" w14:paraId="43F58663" w14:textId="77777777" w:rsidTr="001C64FC">
        <w:tc>
          <w:tcPr>
            <w:tcW w:w="456" w:type="dxa"/>
          </w:tcPr>
          <w:p w14:paraId="64421E58" w14:textId="77777777" w:rsidR="00244D41" w:rsidRDefault="00244D41" w:rsidP="001C64FC">
            <w:r>
              <w:t>1</w:t>
            </w:r>
          </w:p>
        </w:tc>
        <w:tc>
          <w:tcPr>
            <w:tcW w:w="6398" w:type="dxa"/>
          </w:tcPr>
          <w:p w14:paraId="57931007" w14:textId="77777777" w:rsidR="00244D41" w:rsidRDefault="00244D41" w:rsidP="001C64FC">
            <w:r>
              <w:t>Reading event information from storage system</w:t>
            </w:r>
          </w:p>
        </w:tc>
        <w:tc>
          <w:tcPr>
            <w:tcW w:w="2235" w:type="dxa"/>
            <w:shd w:val="clear" w:color="auto" w:fill="00FF00"/>
          </w:tcPr>
          <w:p w14:paraId="3FDAB243" w14:textId="77777777" w:rsidR="00244D41" w:rsidRDefault="00244D41" w:rsidP="001C64FC">
            <w:pPr>
              <w:jc w:val="center"/>
            </w:pPr>
            <w:r>
              <w:t>Working</w:t>
            </w:r>
          </w:p>
        </w:tc>
      </w:tr>
      <w:tr w:rsidR="00244D41" w14:paraId="636A65E0" w14:textId="77777777" w:rsidTr="001C64FC">
        <w:tc>
          <w:tcPr>
            <w:tcW w:w="456" w:type="dxa"/>
          </w:tcPr>
          <w:p w14:paraId="3D3159D5" w14:textId="77777777" w:rsidR="00244D41" w:rsidRDefault="00244D41" w:rsidP="001C64FC">
            <w:r>
              <w:t>2</w:t>
            </w:r>
          </w:p>
        </w:tc>
        <w:tc>
          <w:tcPr>
            <w:tcW w:w="6398" w:type="dxa"/>
          </w:tcPr>
          <w:p w14:paraId="2950205D" w14:textId="77777777" w:rsidR="00244D41" w:rsidRDefault="00244D41" w:rsidP="001C64FC">
            <w:r>
              <w:t>Writing event information to storage system</w:t>
            </w:r>
          </w:p>
        </w:tc>
        <w:tc>
          <w:tcPr>
            <w:tcW w:w="2235" w:type="dxa"/>
            <w:shd w:val="clear" w:color="auto" w:fill="00FF00"/>
          </w:tcPr>
          <w:p w14:paraId="01F65D6A" w14:textId="77777777" w:rsidR="00244D41" w:rsidRDefault="00244D41" w:rsidP="001C64FC">
            <w:pPr>
              <w:jc w:val="center"/>
            </w:pPr>
            <w:r>
              <w:t>Working</w:t>
            </w:r>
          </w:p>
        </w:tc>
      </w:tr>
      <w:tr w:rsidR="00244D41" w14:paraId="3421A0D0" w14:textId="77777777" w:rsidTr="001C64FC">
        <w:tc>
          <w:tcPr>
            <w:tcW w:w="456" w:type="dxa"/>
          </w:tcPr>
          <w:p w14:paraId="03D32F54" w14:textId="77777777" w:rsidR="00244D41" w:rsidRDefault="00244D41" w:rsidP="001C64FC">
            <w:r>
              <w:t>3</w:t>
            </w:r>
          </w:p>
        </w:tc>
        <w:tc>
          <w:tcPr>
            <w:tcW w:w="6398" w:type="dxa"/>
          </w:tcPr>
          <w:p w14:paraId="57CB51AD" w14:textId="77777777" w:rsidR="00244D41" w:rsidRDefault="00244D41" w:rsidP="001C64FC">
            <w:r>
              <w:t>Adding an event</w:t>
            </w:r>
          </w:p>
        </w:tc>
        <w:tc>
          <w:tcPr>
            <w:tcW w:w="2235" w:type="dxa"/>
            <w:shd w:val="clear" w:color="auto" w:fill="00FF00"/>
          </w:tcPr>
          <w:p w14:paraId="2E09417A" w14:textId="77777777" w:rsidR="00244D41" w:rsidRDefault="00244D41" w:rsidP="001C64FC">
            <w:pPr>
              <w:jc w:val="center"/>
            </w:pPr>
            <w:r>
              <w:t>Working</w:t>
            </w:r>
          </w:p>
        </w:tc>
      </w:tr>
      <w:tr w:rsidR="00244D41" w14:paraId="18F625BB" w14:textId="77777777" w:rsidTr="001C64FC">
        <w:tc>
          <w:tcPr>
            <w:tcW w:w="456" w:type="dxa"/>
          </w:tcPr>
          <w:p w14:paraId="09232DF2" w14:textId="77777777" w:rsidR="00244D41" w:rsidRDefault="00244D41" w:rsidP="001C64FC">
            <w:r>
              <w:t>4</w:t>
            </w:r>
          </w:p>
        </w:tc>
        <w:tc>
          <w:tcPr>
            <w:tcW w:w="6398" w:type="dxa"/>
          </w:tcPr>
          <w:p w14:paraId="25A66359" w14:textId="77777777" w:rsidR="00244D41" w:rsidRDefault="00244D41" w:rsidP="001C64FC">
            <w:r>
              <w:t>View all events</w:t>
            </w:r>
          </w:p>
        </w:tc>
        <w:tc>
          <w:tcPr>
            <w:tcW w:w="2235" w:type="dxa"/>
            <w:shd w:val="clear" w:color="auto" w:fill="00FF00"/>
          </w:tcPr>
          <w:p w14:paraId="7B3E1D47" w14:textId="77777777" w:rsidR="00244D41" w:rsidRDefault="00244D41" w:rsidP="001C64FC">
            <w:pPr>
              <w:jc w:val="center"/>
            </w:pPr>
            <w:r>
              <w:t>Working</w:t>
            </w:r>
          </w:p>
        </w:tc>
      </w:tr>
      <w:tr w:rsidR="00244D41" w14:paraId="1870A992" w14:textId="77777777" w:rsidTr="001C64FC">
        <w:tc>
          <w:tcPr>
            <w:tcW w:w="456" w:type="dxa"/>
          </w:tcPr>
          <w:p w14:paraId="36123101" w14:textId="77777777" w:rsidR="00244D41" w:rsidRDefault="00244D41" w:rsidP="001C64FC">
            <w:r>
              <w:t>5</w:t>
            </w:r>
          </w:p>
        </w:tc>
        <w:tc>
          <w:tcPr>
            <w:tcW w:w="6398" w:type="dxa"/>
          </w:tcPr>
          <w:p w14:paraId="72EEC46F" w14:textId="77777777" w:rsidR="00244D41" w:rsidRDefault="00244D41" w:rsidP="001C64FC">
            <w:r>
              <w:t>View finalized events</w:t>
            </w:r>
          </w:p>
        </w:tc>
        <w:tc>
          <w:tcPr>
            <w:tcW w:w="2235" w:type="dxa"/>
            <w:shd w:val="clear" w:color="auto" w:fill="00FF00"/>
          </w:tcPr>
          <w:p w14:paraId="4CF2C4B1" w14:textId="77777777" w:rsidR="00244D41" w:rsidRDefault="00244D41" w:rsidP="001C64FC">
            <w:pPr>
              <w:jc w:val="center"/>
            </w:pPr>
            <w:r>
              <w:t>Working</w:t>
            </w:r>
          </w:p>
        </w:tc>
      </w:tr>
      <w:tr w:rsidR="00244D41" w14:paraId="3E08579F" w14:textId="77777777" w:rsidTr="001C64FC">
        <w:tc>
          <w:tcPr>
            <w:tcW w:w="456" w:type="dxa"/>
          </w:tcPr>
          <w:p w14:paraId="352615C4" w14:textId="77777777" w:rsidR="00244D41" w:rsidRDefault="00244D41" w:rsidP="001C64FC">
            <w:r>
              <w:t>6</w:t>
            </w:r>
          </w:p>
        </w:tc>
        <w:tc>
          <w:tcPr>
            <w:tcW w:w="6398" w:type="dxa"/>
          </w:tcPr>
          <w:p w14:paraId="111DBDDF" w14:textId="77777777" w:rsidR="00244D41" w:rsidRDefault="00244D41" w:rsidP="001C64FC">
            <w:r>
              <w:t>View unfinalized events</w:t>
            </w:r>
          </w:p>
        </w:tc>
        <w:tc>
          <w:tcPr>
            <w:tcW w:w="2235" w:type="dxa"/>
            <w:shd w:val="clear" w:color="auto" w:fill="00FF00"/>
          </w:tcPr>
          <w:p w14:paraId="3D09DA4C" w14:textId="77777777" w:rsidR="00244D41" w:rsidRDefault="00244D41" w:rsidP="001C64FC">
            <w:pPr>
              <w:jc w:val="center"/>
            </w:pPr>
            <w:r>
              <w:t>Working</w:t>
            </w:r>
          </w:p>
        </w:tc>
      </w:tr>
      <w:tr w:rsidR="00244D41" w14:paraId="5E23093E" w14:textId="77777777" w:rsidTr="001C64FC">
        <w:tc>
          <w:tcPr>
            <w:tcW w:w="456" w:type="dxa"/>
          </w:tcPr>
          <w:p w14:paraId="61164993" w14:textId="77777777" w:rsidR="00244D41" w:rsidRDefault="00244D41" w:rsidP="001C64FC">
            <w:r>
              <w:t>7</w:t>
            </w:r>
          </w:p>
        </w:tc>
        <w:tc>
          <w:tcPr>
            <w:tcW w:w="6398" w:type="dxa"/>
          </w:tcPr>
          <w:p w14:paraId="2F116BF0" w14:textId="77777777" w:rsidR="00244D41" w:rsidRDefault="00244D41" w:rsidP="001C64FC">
            <w:r>
              <w:t>Search for matching member / lecturer within storage system</w:t>
            </w:r>
          </w:p>
        </w:tc>
        <w:tc>
          <w:tcPr>
            <w:tcW w:w="2235" w:type="dxa"/>
            <w:shd w:val="clear" w:color="auto" w:fill="00FF00"/>
          </w:tcPr>
          <w:p w14:paraId="4A66A05E" w14:textId="77777777" w:rsidR="00244D41" w:rsidRDefault="00244D41" w:rsidP="001C64FC">
            <w:pPr>
              <w:jc w:val="center"/>
            </w:pPr>
            <w:r>
              <w:t>Working</w:t>
            </w:r>
          </w:p>
        </w:tc>
      </w:tr>
      <w:tr w:rsidR="00244D41" w14:paraId="77F77B80" w14:textId="77777777" w:rsidTr="001C64FC">
        <w:tc>
          <w:tcPr>
            <w:tcW w:w="456" w:type="dxa"/>
          </w:tcPr>
          <w:p w14:paraId="01267A3A" w14:textId="77777777" w:rsidR="00244D41" w:rsidRDefault="00244D41" w:rsidP="001C64FC">
            <w:r>
              <w:t>8</w:t>
            </w:r>
          </w:p>
        </w:tc>
        <w:tc>
          <w:tcPr>
            <w:tcW w:w="6398" w:type="dxa"/>
          </w:tcPr>
          <w:p w14:paraId="3C2BA95C" w14:textId="77777777" w:rsidR="00244D41" w:rsidRDefault="00244D41" w:rsidP="001C64FC">
            <w:r>
              <w:t>Association of member / lecturer to event</w:t>
            </w:r>
          </w:p>
        </w:tc>
        <w:tc>
          <w:tcPr>
            <w:tcW w:w="2235" w:type="dxa"/>
            <w:shd w:val="clear" w:color="auto" w:fill="00FF00"/>
          </w:tcPr>
          <w:p w14:paraId="720D014A" w14:textId="77777777" w:rsidR="00244D41" w:rsidRDefault="00244D41" w:rsidP="001C64FC">
            <w:pPr>
              <w:jc w:val="center"/>
            </w:pPr>
            <w:r>
              <w:t>Working</w:t>
            </w:r>
          </w:p>
        </w:tc>
      </w:tr>
      <w:tr w:rsidR="00244D41" w14:paraId="43E4225B" w14:textId="77777777" w:rsidTr="001C64FC">
        <w:tc>
          <w:tcPr>
            <w:tcW w:w="456" w:type="dxa"/>
          </w:tcPr>
          <w:p w14:paraId="6C49D502" w14:textId="77777777" w:rsidR="00244D41" w:rsidRDefault="00244D41" w:rsidP="001C64FC">
            <w:r>
              <w:t>9</w:t>
            </w:r>
          </w:p>
        </w:tc>
        <w:tc>
          <w:tcPr>
            <w:tcW w:w="6398" w:type="dxa"/>
          </w:tcPr>
          <w:p w14:paraId="677DA323" w14:textId="77777777" w:rsidR="00244D41" w:rsidRDefault="00244D41" w:rsidP="001C64FC">
            <w:r>
              <w:t>Updating / removing an event</w:t>
            </w:r>
          </w:p>
        </w:tc>
        <w:tc>
          <w:tcPr>
            <w:tcW w:w="2235" w:type="dxa"/>
            <w:shd w:val="clear" w:color="auto" w:fill="00FF00"/>
          </w:tcPr>
          <w:p w14:paraId="59E867D4" w14:textId="77777777" w:rsidR="00244D41" w:rsidRDefault="00244D41" w:rsidP="001C64FC">
            <w:pPr>
              <w:jc w:val="center"/>
            </w:pPr>
            <w:r>
              <w:t>Working</w:t>
            </w:r>
          </w:p>
        </w:tc>
      </w:tr>
      <w:tr w:rsidR="00244D41" w14:paraId="75CA9139" w14:textId="77777777" w:rsidTr="001C64FC">
        <w:tc>
          <w:tcPr>
            <w:tcW w:w="456" w:type="dxa"/>
          </w:tcPr>
          <w:p w14:paraId="2206DDF1" w14:textId="77777777" w:rsidR="00244D41" w:rsidRDefault="00244D41" w:rsidP="001C64FC">
            <w:r>
              <w:t>10</w:t>
            </w:r>
          </w:p>
        </w:tc>
        <w:tc>
          <w:tcPr>
            <w:tcW w:w="6398" w:type="dxa"/>
          </w:tcPr>
          <w:p w14:paraId="7C7D3B11" w14:textId="77777777" w:rsidR="00244D41" w:rsidRDefault="00244D41" w:rsidP="001C64FC">
            <w:r>
              <w:t>Member event preferences</w:t>
            </w:r>
          </w:p>
        </w:tc>
        <w:tc>
          <w:tcPr>
            <w:tcW w:w="2235" w:type="dxa"/>
            <w:shd w:val="clear" w:color="auto" w:fill="FFFF00"/>
          </w:tcPr>
          <w:p w14:paraId="6B4FF72E" w14:textId="77777777" w:rsidR="00244D41" w:rsidRDefault="00244D41" w:rsidP="001C64FC">
            <w:pPr>
              <w:jc w:val="center"/>
            </w:pPr>
            <w:r>
              <w:t>Not implemented</w:t>
            </w:r>
          </w:p>
        </w:tc>
      </w:tr>
      <w:tr w:rsidR="00244D41" w14:paraId="11C8B862" w14:textId="77777777" w:rsidTr="001C64FC">
        <w:tc>
          <w:tcPr>
            <w:tcW w:w="456" w:type="dxa"/>
          </w:tcPr>
          <w:p w14:paraId="77323F19" w14:textId="77777777" w:rsidR="00244D41" w:rsidRDefault="00244D41" w:rsidP="001C64FC">
            <w:r>
              <w:t>11</w:t>
            </w:r>
          </w:p>
        </w:tc>
        <w:tc>
          <w:tcPr>
            <w:tcW w:w="6398" w:type="dxa"/>
          </w:tcPr>
          <w:p w14:paraId="5DABAAF9" w14:textId="77777777" w:rsidR="00244D41" w:rsidRDefault="00244D41" w:rsidP="001C64FC">
            <w:r>
              <w:t>Member emailing system</w:t>
            </w:r>
          </w:p>
        </w:tc>
        <w:tc>
          <w:tcPr>
            <w:tcW w:w="2235" w:type="dxa"/>
            <w:shd w:val="clear" w:color="auto" w:fill="FFFF00"/>
          </w:tcPr>
          <w:p w14:paraId="1DCB0D44" w14:textId="77777777" w:rsidR="00244D41" w:rsidRDefault="00244D41" w:rsidP="001C64FC">
            <w:pPr>
              <w:jc w:val="center"/>
            </w:pPr>
            <w:r>
              <w:t>Not implemented</w:t>
            </w:r>
          </w:p>
        </w:tc>
      </w:tr>
    </w:tbl>
    <w:p w14:paraId="612F732A" w14:textId="369B721A" w:rsidR="00244D41" w:rsidRDefault="00244D41" w:rsidP="00244D41"/>
    <w:p w14:paraId="18DCACB1" w14:textId="08EA528E" w:rsidR="00244D41" w:rsidRDefault="00244D41" w:rsidP="00244D41"/>
    <w:p w14:paraId="206DC810" w14:textId="77777777" w:rsidR="00244D41" w:rsidRDefault="00244D41" w:rsidP="00244D41"/>
    <w:p w14:paraId="28E63DFC" w14:textId="77777777" w:rsidR="00244D41" w:rsidRDefault="00244D41" w:rsidP="00244D41">
      <w:pPr>
        <w:pStyle w:val="ListParagraph"/>
        <w:numPr>
          <w:ilvl w:val="0"/>
          <w:numId w:val="12"/>
        </w:numPr>
        <w:pBdr>
          <w:top w:val="nil"/>
          <w:left w:val="nil"/>
          <w:bottom w:val="nil"/>
          <w:right w:val="nil"/>
          <w:between w:val="nil"/>
        </w:pBdr>
        <w:spacing w:after="120"/>
        <w:jc w:val="both"/>
        <w:rPr>
          <w:b/>
        </w:rPr>
      </w:pPr>
      <w:r w:rsidRPr="00174A62">
        <w:rPr>
          <w:b/>
        </w:rPr>
        <w:t>Conclusion:</w:t>
      </w:r>
    </w:p>
    <w:p w14:paraId="00DAF3DF" w14:textId="77777777" w:rsidR="00244D41" w:rsidRDefault="00244D41" w:rsidP="00244D41">
      <w:pPr>
        <w:pStyle w:val="ListParagraph"/>
        <w:pBdr>
          <w:top w:val="nil"/>
          <w:left w:val="nil"/>
          <w:bottom w:val="nil"/>
          <w:right w:val="nil"/>
          <w:between w:val="nil"/>
        </w:pBdr>
        <w:spacing w:after="120"/>
        <w:jc w:val="both"/>
        <w:rPr>
          <w:b/>
        </w:rPr>
      </w:pPr>
    </w:p>
    <w:p w14:paraId="24D189F4" w14:textId="1FADB871" w:rsidR="001C64FC" w:rsidRPr="000D4805" w:rsidRDefault="00244D41" w:rsidP="000D4805">
      <w:pPr>
        <w:pStyle w:val="ListParagraph"/>
        <w:pBdr>
          <w:top w:val="nil"/>
          <w:left w:val="nil"/>
          <w:bottom w:val="nil"/>
          <w:right w:val="nil"/>
          <w:between w:val="nil"/>
        </w:pBdr>
        <w:spacing w:after="120"/>
        <w:jc w:val="both"/>
        <w:rPr>
          <w:b/>
        </w:rPr>
      </w:pPr>
      <w:r>
        <w:t>Critical functionality has been implemented and program functionality is normal. File persistence is utilized by the system on every runtime – saving and reading data, data differentiation, information reading and input collection.</w:t>
      </w:r>
    </w:p>
    <w:p w14:paraId="09211BAE" w14:textId="12CC56FB" w:rsidR="003F07CC" w:rsidRDefault="003F07CC" w:rsidP="00BD59CD">
      <w:pPr>
        <w:pStyle w:val="Heading1"/>
        <w:numPr>
          <w:ilvl w:val="0"/>
          <w:numId w:val="13"/>
        </w:numPr>
        <w:rPr>
          <w:lang w:val="en-GB"/>
        </w:rPr>
      </w:pPr>
      <w:bookmarkStart w:id="22" w:name="_Toc501430426"/>
      <w:r>
        <w:rPr>
          <w:lang w:val="en-GB"/>
        </w:rPr>
        <w:lastRenderedPageBreak/>
        <w:t>Result</w:t>
      </w:r>
      <w:r w:rsidR="00420E3E">
        <w:rPr>
          <w:lang w:val="en-GB"/>
        </w:rPr>
        <w:t>s</w:t>
      </w:r>
      <w:r>
        <w:rPr>
          <w:lang w:val="en-GB"/>
        </w:rPr>
        <w:t xml:space="preserve"> and Discussion</w:t>
      </w:r>
      <w:bookmarkEnd w:id="22"/>
    </w:p>
    <w:p w14:paraId="46E78332" w14:textId="77777777" w:rsidR="001C64FC" w:rsidRDefault="001C64FC" w:rsidP="001C64FC">
      <w:pPr>
        <w:pStyle w:val="ListParagraph"/>
        <w:spacing w:after="120"/>
        <w:ind w:left="360"/>
        <w:jc w:val="both"/>
      </w:pPr>
    </w:p>
    <w:p w14:paraId="04D5A93C" w14:textId="6E084212" w:rsidR="001C64FC" w:rsidRDefault="001C64FC" w:rsidP="001C64FC">
      <w:pPr>
        <w:pStyle w:val="ListParagraph"/>
        <w:spacing w:after="120"/>
        <w:ind w:left="360"/>
        <w:jc w:val="both"/>
      </w:pPr>
      <w:r>
        <w:t>The system is implemented properly with all necessary features to handle files and do the job covering for all important requirements.</w:t>
      </w:r>
    </w:p>
    <w:p w14:paraId="7BA805EF" w14:textId="77777777" w:rsidR="001A3BA4" w:rsidRPr="00BD59CD" w:rsidRDefault="001A3BA4" w:rsidP="00BD59CD">
      <w:pPr>
        <w:pStyle w:val="Heading1"/>
        <w:numPr>
          <w:ilvl w:val="0"/>
          <w:numId w:val="20"/>
        </w:numPr>
        <w:rPr>
          <w:lang w:val="en-GB"/>
        </w:rPr>
      </w:pPr>
      <w:bookmarkStart w:id="23" w:name="_Toc501430427"/>
      <w:r w:rsidRPr="00BD59CD">
        <w:rPr>
          <w:lang w:val="en-GB"/>
        </w:rPr>
        <w:lastRenderedPageBreak/>
        <w:t>Conclusion</w:t>
      </w:r>
      <w:bookmarkEnd w:id="23"/>
    </w:p>
    <w:p w14:paraId="048E1749" w14:textId="77777777" w:rsidR="001C64FC" w:rsidRDefault="001C64FC" w:rsidP="001C64FC">
      <w:r>
        <w:t>The system covers all necessary functionality and is in compliance with requested requirements by which it is almost completely functional to use by the end user.</w:t>
      </w:r>
    </w:p>
    <w:p w14:paraId="5A1FECB6" w14:textId="77777777" w:rsidR="001C64FC" w:rsidRDefault="001C64FC" w:rsidP="001C64FC"/>
    <w:p w14:paraId="15C8EDDE" w14:textId="77777777" w:rsidR="001C64FC" w:rsidRPr="00872D8A" w:rsidRDefault="001C64FC" w:rsidP="001C64FC">
      <w:r>
        <w:t xml:space="preserve">The program makes use of event date setting, however, it cannot make use of whole time saving as this feature is partly implemented. In essence, the user is unable to specify a given hour and minute for any event that they add or modify. </w:t>
      </w:r>
    </w:p>
    <w:tbl>
      <w:tblPr>
        <w:tblStyle w:val="TableGrid"/>
        <w:tblpPr w:leftFromText="180" w:rightFromText="180" w:vertAnchor="text" w:horzAnchor="margin" w:tblpY="312"/>
        <w:tblW w:w="0" w:type="auto"/>
        <w:tblLook w:val="04A0" w:firstRow="1" w:lastRow="0" w:firstColumn="1" w:lastColumn="0" w:noHBand="0" w:noVBand="1"/>
      </w:tblPr>
      <w:tblGrid>
        <w:gridCol w:w="456"/>
        <w:gridCol w:w="5932"/>
        <w:gridCol w:w="2106"/>
      </w:tblGrid>
      <w:tr w:rsidR="001C64FC" w14:paraId="5B1885E8" w14:textId="77777777" w:rsidTr="001C64FC">
        <w:tc>
          <w:tcPr>
            <w:tcW w:w="456" w:type="dxa"/>
            <w:shd w:val="clear" w:color="auto" w:fill="A6A6A6" w:themeFill="background1" w:themeFillShade="A6"/>
          </w:tcPr>
          <w:p w14:paraId="585A18C4" w14:textId="77777777" w:rsidR="001C64FC" w:rsidRDefault="001C64FC" w:rsidP="001C64FC">
            <w:r>
              <w:rPr>
                <w:rFonts w:ascii="Arial" w:hAnsi="Arial" w:cs="Arial"/>
                <w:color w:val="222222"/>
                <w:shd w:val="clear" w:color="auto" w:fill="FFFFFF"/>
              </w:rPr>
              <w:t>#</w:t>
            </w:r>
          </w:p>
        </w:tc>
        <w:tc>
          <w:tcPr>
            <w:tcW w:w="6398" w:type="dxa"/>
            <w:shd w:val="clear" w:color="auto" w:fill="A6A6A6" w:themeFill="background1" w:themeFillShade="A6"/>
          </w:tcPr>
          <w:p w14:paraId="1374FD1C" w14:textId="77777777" w:rsidR="001C64FC" w:rsidRDefault="001C64FC" w:rsidP="001C64FC">
            <w:r>
              <w:t>Program functionality description</w:t>
            </w:r>
          </w:p>
        </w:tc>
        <w:tc>
          <w:tcPr>
            <w:tcW w:w="2235" w:type="dxa"/>
            <w:shd w:val="clear" w:color="auto" w:fill="A6A6A6" w:themeFill="background1" w:themeFillShade="A6"/>
          </w:tcPr>
          <w:p w14:paraId="0A1ECFDA" w14:textId="77777777" w:rsidR="001C64FC" w:rsidRDefault="001C64FC" w:rsidP="001C64FC">
            <w:pPr>
              <w:jc w:val="center"/>
            </w:pPr>
            <w:r>
              <w:t>Status</w:t>
            </w:r>
          </w:p>
        </w:tc>
      </w:tr>
      <w:tr w:rsidR="001C64FC" w:rsidRPr="003C33E7" w14:paraId="7CDB5B2F" w14:textId="77777777" w:rsidTr="001C64FC">
        <w:tc>
          <w:tcPr>
            <w:tcW w:w="456" w:type="dxa"/>
          </w:tcPr>
          <w:p w14:paraId="56D5F976" w14:textId="77777777" w:rsidR="001C64FC" w:rsidRDefault="001C64FC" w:rsidP="001C64FC">
            <w:r>
              <w:t>1</w:t>
            </w:r>
          </w:p>
        </w:tc>
        <w:tc>
          <w:tcPr>
            <w:tcW w:w="6398" w:type="dxa"/>
          </w:tcPr>
          <w:p w14:paraId="69CFF816" w14:textId="77777777" w:rsidR="001C64FC" w:rsidRPr="003C33E7" w:rsidRDefault="001C64FC" w:rsidP="001C64FC">
            <w:r w:rsidRPr="003C33E7">
              <w:t>The user should be able to create, modify and remove events within the system.</w:t>
            </w:r>
          </w:p>
        </w:tc>
        <w:tc>
          <w:tcPr>
            <w:tcW w:w="2235" w:type="dxa"/>
            <w:shd w:val="clear" w:color="auto" w:fill="00FF00"/>
          </w:tcPr>
          <w:p w14:paraId="6A6D441F" w14:textId="77777777" w:rsidR="001C64FC" w:rsidRDefault="001C64FC" w:rsidP="001C64FC">
            <w:pPr>
              <w:jc w:val="center"/>
            </w:pPr>
            <w:r w:rsidRPr="00A24D53">
              <w:t>Fulfilled</w:t>
            </w:r>
          </w:p>
        </w:tc>
      </w:tr>
      <w:tr w:rsidR="001C64FC" w:rsidRPr="003C33E7" w14:paraId="6980FD3A" w14:textId="77777777" w:rsidTr="001C64FC">
        <w:tc>
          <w:tcPr>
            <w:tcW w:w="456" w:type="dxa"/>
          </w:tcPr>
          <w:p w14:paraId="064618EF" w14:textId="77777777" w:rsidR="001C64FC" w:rsidRDefault="001C64FC" w:rsidP="001C64FC">
            <w:r>
              <w:t>2</w:t>
            </w:r>
          </w:p>
        </w:tc>
        <w:tc>
          <w:tcPr>
            <w:tcW w:w="6398" w:type="dxa"/>
          </w:tcPr>
          <w:p w14:paraId="4A3729DE" w14:textId="77777777" w:rsidR="001C64FC" w:rsidRPr="003C33E7" w:rsidRDefault="001C64FC" w:rsidP="001C64FC">
            <w:r w:rsidRPr="003C33E7">
              <w:t>The system should be able to store the customer’s name, phone number, payment year, date of membership and e-mail address.</w:t>
            </w:r>
          </w:p>
        </w:tc>
        <w:tc>
          <w:tcPr>
            <w:tcW w:w="2235" w:type="dxa"/>
            <w:shd w:val="clear" w:color="auto" w:fill="00FF00"/>
          </w:tcPr>
          <w:p w14:paraId="414E0775" w14:textId="77777777" w:rsidR="001C64FC" w:rsidRDefault="001C64FC" w:rsidP="001C64FC">
            <w:pPr>
              <w:jc w:val="center"/>
            </w:pPr>
            <w:r w:rsidRPr="00A24D53">
              <w:t>Fulfilled</w:t>
            </w:r>
          </w:p>
        </w:tc>
      </w:tr>
      <w:tr w:rsidR="001C64FC" w:rsidRPr="003C33E7" w14:paraId="3646D5C5" w14:textId="77777777" w:rsidTr="001C64FC">
        <w:tc>
          <w:tcPr>
            <w:tcW w:w="456" w:type="dxa"/>
          </w:tcPr>
          <w:p w14:paraId="147F7F3A" w14:textId="77777777" w:rsidR="001C64FC" w:rsidRDefault="001C64FC" w:rsidP="001C64FC">
            <w:r>
              <w:t>3</w:t>
            </w:r>
          </w:p>
        </w:tc>
        <w:tc>
          <w:tcPr>
            <w:tcW w:w="6398" w:type="dxa"/>
          </w:tcPr>
          <w:p w14:paraId="7A408FC9" w14:textId="77777777" w:rsidR="001C64FC" w:rsidRPr="003C33E7" w:rsidRDefault="001C64FC" w:rsidP="001C64FC">
            <w:r w:rsidRPr="003C33E7">
              <w:t>The system should be able to list all events.</w:t>
            </w:r>
          </w:p>
        </w:tc>
        <w:tc>
          <w:tcPr>
            <w:tcW w:w="2235" w:type="dxa"/>
            <w:shd w:val="clear" w:color="auto" w:fill="00FF00"/>
          </w:tcPr>
          <w:p w14:paraId="19D9094F" w14:textId="77777777" w:rsidR="001C64FC" w:rsidRDefault="001C64FC" w:rsidP="001C64FC">
            <w:pPr>
              <w:jc w:val="center"/>
            </w:pPr>
            <w:r w:rsidRPr="00A24D53">
              <w:t>Fulfilled</w:t>
            </w:r>
          </w:p>
        </w:tc>
      </w:tr>
      <w:tr w:rsidR="001C64FC" w:rsidRPr="003C33E7" w14:paraId="68E895E8" w14:textId="77777777" w:rsidTr="001C64FC">
        <w:tc>
          <w:tcPr>
            <w:tcW w:w="456" w:type="dxa"/>
          </w:tcPr>
          <w:p w14:paraId="5683B7A3" w14:textId="77777777" w:rsidR="001C64FC" w:rsidRDefault="001C64FC" w:rsidP="001C64FC">
            <w:r>
              <w:t>4</w:t>
            </w:r>
          </w:p>
        </w:tc>
        <w:tc>
          <w:tcPr>
            <w:tcW w:w="6398" w:type="dxa"/>
          </w:tcPr>
          <w:p w14:paraId="1628D696" w14:textId="77777777" w:rsidR="001C64FC" w:rsidRPr="003C33E7" w:rsidRDefault="001C64FC" w:rsidP="001C64FC">
            <w:r w:rsidRPr="003C33E7">
              <w:rPr>
                <w:rFonts w:eastAsia="Arial"/>
              </w:rPr>
              <w:t>The system should provide the user the possibility to leave feedback on events on behalf of customers.</w:t>
            </w:r>
          </w:p>
        </w:tc>
        <w:tc>
          <w:tcPr>
            <w:tcW w:w="2235" w:type="dxa"/>
            <w:shd w:val="clear" w:color="auto" w:fill="00FF00"/>
          </w:tcPr>
          <w:p w14:paraId="37BD0153" w14:textId="77777777" w:rsidR="001C64FC" w:rsidRDefault="001C64FC" w:rsidP="001C64FC">
            <w:pPr>
              <w:jc w:val="center"/>
            </w:pPr>
            <w:r w:rsidRPr="00A24D53">
              <w:t>Fulfilled</w:t>
            </w:r>
          </w:p>
        </w:tc>
      </w:tr>
      <w:tr w:rsidR="001C64FC" w:rsidRPr="003C33E7" w14:paraId="28F505F0" w14:textId="77777777" w:rsidTr="001C64FC">
        <w:tc>
          <w:tcPr>
            <w:tcW w:w="456" w:type="dxa"/>
          </w:tcPr>
          <w:p w14:paraId="3DCBCD6F" w14:textId="77777777" w:rsidR="001C64FC" w:rsidRDefault="001C64FC" w:rsidP="001C64FC">
            <w:r>
              <w:t>5</w:t>
            </w:r>
          </w:p>
        </w:tc>
        <w:tc>
          <w:tcPr>
            <w:tcW w:w="6398" w:type="dxa"/>
          </w:tcPr>
          <w:p w14:paraId="4E94E13B" w14:textId="77777777" w:rsidR="001C64FC" w:rsidRPr="003C33E7" w:rsidRDefault="001C64FC" w:rsidP="001C64FC">
            <w:r w:rsidRPr="003C33E7">
              <w:rPr>
                <w:rFonts w:eastAsia="Arial"/>
              </w:rPr>
              <w:t>The user should be able to book events within the system.</w:t>
            </w:r>
          </w:p>
        </w:tc>
        <w:tc>
          <w:tcPr>
            <w:tcW w:w="2235" w:type="dxa"/>
            <w:shd w:val="clear" w:color="auto" w:fill="00FF00"/>
          </w:tcPr>
          <w:p w14:paraId="40918055" w14:textId="77777777" w:rsidR="001C64FC" w:rsidRDefault="001C64FC" w:rsidP="001C64FC">
            <w:pPr>
              <w:jc w:val="center"/>
            </w:pPr>
            <w:r w:rsidRPr="00A24D53">
              <w:t>Fulfilled</w:t>
            </w:r>
          </w:p>
        </w:tc>
      </w:tr>
      <w:tr w:rsidR="001C64FC" w:rsidRPr="003C33E7" w14:paraId="1486924F" w14:textId="77777777" w:rsidTr="001C64FC">
        <w:tc>
          <w:tcPr>
            <w:tcW w:w="456" w:type="dxa"/>
          </w:tcPr>
          <w:p w14:paraId="5AF17F7C" w14:textId="77777777" w:rsidR="001C64FC" w:rsidRDefault="001C64FC" w:rsidP="001C64FC">
            <w:r>
              <w:t>6</w:t>
            </w:r>
          </w:p>
        </w:tc>
        <w:tc>
          <w:tcPr>
            <w:tcW w:w="6398" w:type="dxa"/>
          </w:tcPr>
          <w:p w14:paraId="7DB493D5" w14:textId="77777777" w:rsidR="001C64FC" w:rsidRPr="003C33E7" w:rsidRDefault="001C64FC" w:rsidP="001C64FC">
            <w:r w:rsidRPr="003C33E7">
              <w:t>The system should have a member list that includes name, phone number, date of membership and year of payment, and optionally an e-mail address.</w:t>
            </w:r>
          </w:p>
        </w:tc>
        <w:tc>
          <w:tcPr>
            <w:tcW w:w="2235" w:type="dxa"/>
            <w:shd w:val="clear" w:color="auto" w:fill="00FF00"/>
          </w:tcPr>
          <w:p w14:paraId="13983FC7" w14:textId="77777777" w:rsidR="001C64FC" w:rsidRDefault="001C64FC" w:rsidP="001C64FC">
            <w:pPr>
              <w:jc w:val="center"/>
            </w:pPr>
          </w:p>
          <w:p w14:paraId="52D37043" w14:textId="77777777" w:rsidR="001C64FC" w:rsidRDefault="001C64FC" w:rsidP="001C64FC">
            <w:pPr>
              <w:jc w:val="center"/>
            </w:pPr>
            <w:r w:rsidRPr="00A24D53">
              <w:t>Fulfilled</w:t>
            </w:r>
          </w:p>
        </w:tc>
      </w:tr>
      <w:tr w:rsidR="001C64FC" w:rsidRPr="003C33E7" w14:paraId="4EDCC21A" w14:textId="77777777" w:rsidTr="001C64FC">
        <w:tc>
          <w:tcPr>
            <w:tcW w:w="456" w:type="dxa"/>
          </w:tcPr>
          <w:p w14:paraId="09A79D9F" w14:textId="77777777" w:rsidR="001C64FC" w:rsidRDefault="001C64FC" w:rsidP="001C64FC">
            <w:r>
              <w:t>7</w:t>
            </w:r>
          </w:p>
        </w:tc>
        <w:tc>
          <w:tcPr>
            <w:tcW w:w="6398" w:type="dxa"/>
          </w:tcPr>
          <w:p w14:paraId="7E5683B9" w14:textId="77777777" w:rsidR="001C64FC" w:rsidRPr="003C33E7" w:rsidRDefault="001C64FC" w:rsidP="001C64FC">
            <w:r w:rsidRPr="003C33E7">
              <w:t>The user should be able to search for lecturers and events within the system.</w:t>
            </w:r>
          </w:p>
        </w:tc>
        <w:tc>
          <w:tcPr>
            <w:tcW w:w="2235" w:type="dxa"/>
            <w:shd w:val="clear" w:color="auto" w:fill="00FF00"/>
          </w:tcPr>
          <w:p w14:paraId="58083B6E" w14:textId="77777777" w:rsidR="001C64FC" w:rsidRDefault="001C64FC" w:rsidP="001C64FC">
            <w:pPr>
              <w:jc w:val="center"/>
            </w:pPr>
            <w:r w:rsidRPr="00A24D53">
              <w:t>Fulfilled</w:t>
            </w:r>
          </w:p>
        </w:tc>
      </w:tr>
      <w:tr w:rsidR="001C64FC" w:rsidRPr="003C33E7" w14:paraId="1F412BC8" w14:textId="77777777" w:rsidTr="001C64FC">
        <w:tc>
          <w:tcPr>
            <w:tcW w:w="456" w:type="dxa"/>
          </w:tcPr>
          <w:p w14:paraId="060F42CE" w14:textId="77777777" w:rsidR="001C64FC" w:rsidRDefault="001C64FC" w:rsidP="001C64FC">
            <w:r>
              <w:t>8</w:t>
            </w:r>
          </w:p>
        </w:tc>
        <w:tc>
          <w:tcPr>
            <w:tcW w:w="6398" w:type="dxa"/>
          </w:tcPr>
          <w:p w14:paraId="128286C5" w14:textId="77777777" w:rsidR="001C64FC" w:rsidRPr="003C33E7" w:rsidRDefault="001C64FC" w:rsidP="001C64FC">
            <w:r w:rsidRPr="003C33E7">
              <w:rPr>
                <w:rFonts w:eastAsia="Arial"/>
              </w:rPr>
              <w:t>The user should be able to search in a specific category within the system.</w:t>
            </w:r>
          </w:p>
        </w:tc>
        <w:tc>
          <w:tcPr>
            <w:tcW w:w="2235" w:type="dxa"/>
            <w:shd w:val="clear" w:color="auto" w:fill="00FF00"/>
          </w:tcPr>
          <w:p w14:paraId="3478F44E" w14:textId="77777777" w:rsidR="001C64FC" w:rsidRDefault="001C64FC" w:rsidP="001C64FC">
            <w:pPr>
              <w:jc w:val="center"/>
            </w:pPr>
            <w:r w:rsidRPr="00A24D53">
              <w:t>Fulfilled</w:t>
            </w:r>
          </w:p>
        </w:tc>
      </w:tr>
      <w:tr w:rsidR="001C64FC" w:rsidRPr="003C33E7" w14:paraId="1E2430A1" w14:textId="77777777" w:rsidTr="001C64FC">
        <w:tc>
          <w:tcPr>
            <w:tcW w:w="456" w:type="dxa"/>
          </w:tcPr>
          <w:p w14:paraId="22394A29" w14:textId="77777777" w:rsidR="001C64FC" w:rsidRDefault="001C64FC" w:rsidP="001C64FC">
            <w:r>
              <w:t>9</w:t>
            </w:r>
          </w:p>
        </w:tc>
        <w:tc>
          <w:tcPr>
            <w:tcW w:w="6398" w:type="dxa"/>
          </w:tcPr>
          <w:p w14:paraId="0ADECAB5" w14:textId="77777777" w:rsidR="001C64FC" w:rsidRPr="003C33E7" w:rsidRDefault="001C64FC" w:rsidP="001C64FC">
            <w:r w:rsidRPr="003C33E7">
              <w:rPr>
                <w:rFonts w:eastAsia="Arial"/>
              </w:rPr>
              <w:t>The user should be able to modify member and lecturer information within the system.</w:t>
            </w:r>
          </w:p>
        </w:tc>
        <w:tc>
          <w:tcPr>
            <w:tcW w:w="2235" w:type="dxa"/>
            <w:shd w:val="clear" w:color="auto" w:fill="00FF00"/>
          </w:tcPr>
          <w:p w14:paraId="201343FE" w14:textId="77777777" w:rsidR="001C64FC" w:rsidRDefault="001C64FC" w:rsidP="001C64FC">
            <w:pPr>
              <w:jc w:val="center"/>
            </w:pPr>
            <w:r w:rsidRPr="00A24D53">
              <w:t>Fulfilled</w:t>
            </w:r>
          </w:p>
        </w:tc>
      </w:tr>
      <w:tr w:rsidR="001C64FC" w:rsidRPr="003C33E7" w14:paraId="0A09ED12" w14:textId="77777777" w:rsidTr="001C64FC">
        <w:tc>
          <w:tcPr>
            <w:tcW w:w="456" w:type="dxa"/>
          </w:tcPr>
          <w:p w14:paraId="6D6A63A8" w14:textId="77777777" w:rsidR="001C64FC" w:rsidRDefault="001C64FC" w:rsidP="001C64FC">
            <w:r>
              <w:t>10</w:t>
            </w:r>
          </w:p>
        </w:tc>
        <w:tc>
          <w:tcPr>
            <w:tcW w:w="6398" w:type="dxa"/>
          </w:tcPr>
          <w:p w14:paraId="257E15B3" w14:textId="77777777" w:rsidR="001C64FC" w:rsidRPr="003C33E7" w:rsidRDefault="001C64FC" w:rsidP="001C64FC">
            <w:r w:rsidRPr="003C33E7">
              <w:rPr>
                <w:rFonts w:eastAsia="Arial"/>
              </w:rPr>
              <w:t>The user should be able to list all members within the system.</w:t>
            </w:r>
          </w:p>
        </w:tc>
        <w:tc>
          <w:tcPr>
            <w:tcW w:w="2235" w:type="dxa"/>
            <w:shd w:val="clear" w:color="auto" w:fill="00FF00"/>
          </w:tcPr>
          <w:p w14:paraId="71133CA1" w14:textId="77777777" w:rsidR="001C64FC" w:rsidRDefault="001C64FC" w:rsidP="001C64FC">
            <w:pPr>
              <w:jc w:val="center"/>
            </w:pPr>
            <w:r w:rsidRPr="00A24D53">
              <w:t>Fulfilled</w:t>
            </w:r>
          </w:p>
        </w:tc>
      </w:tr>
      <w:tr w:rsidR="001C64FC" w:rsidRPr="003C33E7" w14:paraId="786DF70B" w14:textId="77777777" w:rsidTr="001C64FC">
        <w:tc>
          <w:tcPr>
            <w:tcW w:w="456" w:type="dxa"/>
          </w:tcPr>
          <w:p w14:paraId="39D87354" w14:textId="77777777" w:rsidR="001C64FC" w:rsidRDefault="001C64FC" w:rsidP="001C64FC">
            <w:r>
              <w:t>11</w:t>
            </w:r>
          </w:p>
        </w:tc>
        <w:tc>
          <w:tcPr>
            <w:tcW w:w="6398" w:type="dxa"/>
          </w:tcPr>
          <w:p w14:paraId="3FCD224D" w14:textId="77777777" w:rsidR="001C64FC" w:rsidRPr="003C33E7" w:rsidRDefault="001C64FC" w:rsidP="001C64FC">
            <w:r w:rsidRPr="003C33E7">
              <w:rPr>
                <w:rFonts w:eastAsia="Arial"/>
              </w:rPr>
              <w:t>The user should be able to add new members and lecturers within the system.</w:t>
            </w:r>
          </w:p>
        </w:tc>
        <w:tc>
          <w:tcPr>
            <w:tcW w:w="2235" w:type="dxa"/>
            <w:shd w:val="clear" w:color="auto" w:fill="00FF00"/>
          </w:tcPr>
          <w:p w14:paraId="3BA9B412" w14:textId="77777777" w:rsidR="001C64FC" w:rsidRDefault="001C64FC" w:rsidP="001C64FC">
            <w:pPr>
              <w:jc w:val="center"/>
            </w:pPr>
            <w:r w:rsidRPr="00A24D53">
              <w:t>Fulfilled</w:t>
            </w:r>
          </w:p>
        </w:tc>
      </w:tr>
      <w:tr w:rsidR="001C64FC" w:rsidRPr="003C33E7" w14:paraId="3E9DDE9F" w14:textId="77777777" w:rsidTr="001C64FC">
        <w:tc>
          <w:tcPr>
            <w:tcW w:w="456" w:type="dxa"/>
          </w:tcPr>
          <w:p w14:paraId="2DAB5F67" w14:textId="77777777" w:rsidR="001C64FC" w:rsidRDefault="001C64FC" w:rsidP="001C64FC">
            <w:r>
              <w:t>12</w:t>
            </w:r>
          </w:p>
        </w:tc>
        <w:tc>
          <w:tcPr>
            <w:tcW w:w="6398" w:type="dxa"/>
          </w:tcPr>
          <w:p w14:paraId="2277B661" w14:textId="77777777" w:rsidR="001C64FC" w:rsidRPr="003C33E7" w:rsidRDefault="001C64FC" w:rsidP="001C64FC">
            <w:r w:rsidRPr="003C33E7">
              <w:rPr>
                <w:rFonts w:eastAsia="Arial"/>
              </w:rPr>
              <w:t>The user should be able to finalize events within the system.</w:t>
            </w:r>
          </w:p>
        </w:tc>
        <w:tc>
          <w:tcPr>
            <w:tcW w:w="2235" w:type="dxa"/>
            <w:shd w:val="clear" w:color="auto" w:fill="00FF00"/>
          </w:tcPr>
          <w:p w14:paraId="659C7769" w14:textId="77777777" w:rsidR="001C64FC" w:rsidRDefault="001C64FC" w:rsidP="001C64FC">
            <w:pPr>
              <w:jc w:val="center"/>
            </w:pPr>
            <w:r w:rsidRPr="00A24D53">
              <w:t>Fulfilled</w:t>
            </w:r>
          </w:p>
        </w:tc>
      </w:tr>
      <w:tr w:rsidR="001C64FC" w:rsidRPr="003C33E7" w14:paraId="3AEB0F46" w14:textId="77777777" w:rsidTr="001C64FC">
        <w:tc>
          <w:tcPr>
            <w:tcW w:w="456" w:type="dxa"/>
          </w:tcPr>
          <w:p w14:paraId="49724DAE" w14:textId="77777777" w:rsidR="001C64FC" w:rsidRDefault="001C64FC" w:rsidP="001C64FC">
            <w:r>
              <w:t>13</w:t>
            </w:r>
          </w:p>
        </w:tc>
        <w:tc>
          <w:tcPr>
            <w:tcW w:w="6398" w:type="dxa"/>
          </w:tcPr>
          <w:p w14:paraId="411AF6D6" w14:textId="77777777" w:rsidR="001C64FC" w:rsidRPr="003C33E7" w:rsidRDefault="001C64FC" w:rsidP="001C64FC">
            <w:pPr>
              <w:contextualSpacing/>
            </w:pPr>
            <w:r w:rsidRPr="003C33E7">
              <w:rPr>
                <w:rFonts w:eastAsia="Arial"/>
              </w:rPr>
              <w:t>The user should be able to leave feedback on a selected event.</w:t>
            </w:r>
          </w:p>
          <w:p w14:paraId="427C356D" w14:textId="77777777" w:rsidR="001C64FC" w:rsidRPr="003C33E7" w:rsidRDefault="001C64FC" w:rsidP="001C64FC"/>
        </w:tc>
        <w:tc>
          <w:tcPr>
            <w:tcW w:w="2235" w:type="dxa"/>
            <w:shd w:val="clear" w:color="auto" w:fill="00FF00"/>
          </w:tcPr>
          <w:p w14:paraId="321A6D97" w14:textId="77777777" w:rsidR="001C64FC" w:rsidRDefault="001C64FC" w:rsidP="001C64FC">
            <w:pPr>
              <w:jc w:val="center"/>
            </w:pPr>
            <w:r w:rsidRPr="00A24D53">
              <w:t>Fulfilled</w:t>
            </w:r>
          </w:p>
        </w:tc>
      </w:tr>
    </w:tbl>
    <w:p w14:paraId="66B5CCF7" w14:textId="77777777" w:rsidR="001C64FC" w:rsidRDefault="001C64FC" w:rsidP="001C64FC">
      <w:pPr>
        <w:spacing w:after="120"/>
        <w:jc w:val="both"/>
      </w:pPr>
    </w:p>
    <w:p w14:paraId="67850615" w14:textId="77777777" w:rsidR="001C64FC" w:rsidRDefault="001C64FC" w:rsidP="001C64FC">
      <w:pPr>
        <w:spacing w:after="120"/>
        <w:jc w:val="both"/>
      </w:pPr>
    </w:p>
    <w:p w14:paraId="7547321C" w14:textId="77777777" w:rsidR="001C64FC" w:rsidRDefault="001C64FC" w:rsidP="001C64FC">
      <w:pPr>
        <w:spacing w:after="120"/>
      </w:pPr>
      <w:r>
        <w:t>All requirements that were defined have been fulfilled within this project.</w:t>
      </w:r>
    </w:p>
    <w:p w14:paraId="475A5E3F" w14:textId="77777777" w:rsidR="001C64FC" w:rsidRDefault="001C64FC" w:rsidP="001C64FC">
      <w:pPr>
        <w:spacing w:after="120"/>
        <w:jc w:val="both"/>
      </w:pPr>
    </w:p>
    <w:p w14:paraId="70DE7D50" w14:textId="77777777" w:rsidR="001C64FC" w:rsidRDefault="001C64FC" w:rsidP="001C64FC">
      <w:pPr>
        <w:spacing w:after="120"/>
        <w:jc w:val="both"/>
      </w:pPr>
    </w:p>
    <w:p w14:paraId="227A4B84" w14:textId="77777777" w:rsidR="001C64FC" w:rsidRDefault="001C64FC" w:rsidP="001C64FC">
      <w:pPr>
        <w:spacing w:after="120"/>
        <w:jc w:val="both"/>
      </w:pPr>
    </w:p>
    <w:p w14:paraId="5FA35652" w14:textId="6EFD1BF7" w:rsidR="001C64FC" w:rsidRDefault="001C64FC" w:rsidP="001C64FC">
      <w:pPr>
        <w:spacing w:after="120"/>
        <w:jc w:val="both"/>
      </w:pPr>
    </w:p>
    <w:p w14:paraId="183371E4" w14:textId="77777777" w:rsidR="001C64FC" w:rsidRDefault="001C64FC" w:rsidP="00BD59CD">
      <w:pPr>
        <w:pStyle w:val="Heading1"/>
        <w:numPr>
          <w:ilvl w:val="0"/>
          <w:numId w:val="19"/>
        </w:numPr>
      </w:pPr>
      <w:bookmarkStart w:id="24" w:name="_Toc501425785"/>
      <w:bookmarkStart w:id="25" w:name="_Toc501430428"/>
      <w:r>
        <w:lastRenderedPageBreak/>
        <w:t>Project future</w:t>
      </w:r>
      <w:bookmarkEnd w:id="24"/>
      <w:bookmarkEnd w:id="25"/>
    </w:p>
    <w:p w14:paraId="08A4F31A" w14:textId="77777777" w:rsidR="001C64FC" w:rsidRDefault="001C64FC" w:rsidP="001C64FC"/>
    <w:p w14:paraId="3B0ED38F" w14:textId="77777777" w:rsidR="001C64FC" w:rsidRDefault="001C64FC" w:rsidP="001C64FC">
      <w:r>
        <w:t>Changes to the project in the future can include code optimization – better structuring, avoidance of code clutter, extension of java classes and division of parent classes.</w:t>
      </w:r>
    </w:p>
    <w:p w14:paraId="42D6E7BF" w14:textId="77777777" w:rsidR="001C64FC" w:rsidRDefault="001C64FC" w:rsidP="001C64FC">
      <w:pPr>
        <w:rPr>
          <w:b/>
        </w:rPr>
      </w:pPr>
    </w:p>
    <w:p w14:paraId="49855936" w14:textId="77777777" w:rsidR="001C64FC" w:rsidRPr="00830674" w:rsidRDefault="001C64FC" w:rsidP="001C64FC">
      <w:pPr>
        <w:rPr>
          <w:b/>
        </w:rPr>
      </w:pPr>
      <w:r w:rsidRPr="00830674">
        <w:rPr>
          <w:b/>
        </w:rPr>
        <w:t>New features:</w:t>
      </w:r>
    </w:p>
    <w:p w14:paraId="1BBC49C1" w14:textId="77777777" w:rsidR="001C64FC" w:rsidRDefault="001C64FC" w:rsidP="001C64FC"/>
    <w:p w14:paraId="2166427D" w14:textId="77777777" w:rsidR="001C64FC" w:rsidRDefault="001C64FC" w:rsidP="001C64FC">
      <w:r>
        <w:t>The system implementation would benefit from a better GUI and as such, making use of the JavaFX library would be the best for how GUI design would be better. This, in combination with tables, is a much better choice instead of relying on Swing for handling the interface.</w:t>
      </w:r>
    </w:p>
    <w:p w14:paraId="6B1172ED" w14:textId="77777777" w:rsidR="001C64FC" w:rsidRDefault="001C64FC" w:rsidP="001C64FC"/>
    <w:p w14:paraId="1772CCCF" w14:textId="77777777" w:rsidR="001C64FC" w:rsidRDefault="001C64FC" w:rsidP="001C64FC">
      <w:r>
        <w:t>Multiple selection of members and lecturers for adding to an event can also be added so that the user can choose from more than one member at a time.</w:t>
      </w:r>
    </w:p>
    <w:p w14:paraId="2A27EB74" w14:textId="77777777" w:rsidR="001C64FC" w:rsidRDefault="001C64FC" w:rsidP="001C64FC"/>
    <w:p w14:paraId="58809B34" w14:textId="77777777" w:rsidR="001C64FC" w:rsidRDefault="001C64FC" w:rsidP="001C64FC">
      <w:r>
        <w:t xml:space="preserve">An email messaging system would also be a positive addition to the program by which the user can select members and send information about the event to them. </w:t>
      </w:r>
    </w:p>
    <w:p w14:paraId="58CF0077" w14:textId="77777777" w:rsidR="001C64FC" w:rsidRDefault="001C64FC" w:rsidP="001C64FC">
      <w:pPr>
        <w:spacing w:after="120"/>
        <w:jc w:val="both"/>
      </w:pPr>
    </w:p>
    <w:p w14:paraId="1851C89F" w14:textId="77777777" w:rsidR="001C64FC" w:rsidRDefault="001C64FC" w:rsidP="001C64FC">
      <w:pPr>
        <w:spacing w:after="120"/>
        <w:jc w:val="both"/>
      </w:pPr>
    </w:p>
    <w:p w14:paraId="148A4B1D" w14:textId="77777777" w:rsidR="001C64FC" w:rsidRDefault="001C64FC" w:rsidP="001C64FC">
      <w:pPr>
        <w:spacing w:after="120"/>
        <w:jc w:val="both"/>
      </w:pPr>
    </w:p>
    <w:p w14:paraId="187058BA" w14:textId="77777777" w:rsidR="001C64FC" w:rsidRDefault="001C64FC" w:rsidP="001C64FC">
      <w:pPr>
        <w:spacing w:after="120"/>
        <w:jc w:val="both"/>
      </w:pPr>
    </w:p>
    <w:p w14:paraId="29088C19" w14:textId="77777777" w:rsidR="001C64FC" w:rsidRDefault="001C64FC" w:rsidP="001C64FC">
      <w:pPr>
        <w:spacing w:after="120"/>
        <w:jc w:val="both"/>
      </w:pPr>
    </w:p>
    <w:p w14:paraId="47F35B38" w14:textId="77777777" w:rsidR="001C64FC" w:rsidRDefault="001C64FC" w:rsidP="001C64FC">
      <w:pPr>
        <w:spacing w:after="120"/>
        <w:jc w:val="both"/>
      </w:pPr>
    </w:p>
    <w:p w14:paraId="5DFF5FC3" w14:textId="77777777" w:rsidR="001C64FC" w:rsidRDefault="001C64FC" w:rsidP="001C64FC">
      <w:pPr>
        <w:spacing w:after="120"/>
        <w:jc w:val="both"/>
      </w:pPr>
    </w:p>
    <w:p w14:paraId="2909B5AD" w14:textId="77777777" w:rsidR="001C64FC" w:rsidRDefault="001C64FC" w:rsidP="001C64FC">
      <w:pPr>
        <w:spacing w:after="120"/>
        <w:jc w:val="both"/>
      </w:pPr>
    </w:p>
    <w:p w14:paraId="748B6EA8" w14:textId="77777777" w:rsidR="001C64FC" w:rsidRDefault="001C64FC" w:rsidP="001C64FC">
      <w:pPr>
        <w:spacing w:after="120"/>
        <w:jc w:val="both"/>
      </w:pPr>
    </w:p>
    <w:p w14:paraId="242127CE" w14:textId="77777777" w:rsidR="001C64FC" w:rsidRDefault="001C64FC" w:rsidP="001C64FC">
      <w:pPr>
        <w:spacing w:after="120"/>
        <w:jc w:val="both"/>
      </w:pPr>
    </w:p>
    <w:p w14:paraId="2700DE95" w14:textId="77777777" w:rsidR="001C64FC" w:rsidRDefault="001C64FC" w:rsidP="001C64FC">
      <w:pPr>
        <w:spacing w:after="120"/>
        <w:jc w:val="both"/>
      </w:pPr>
    </w:p>
    <w:p w14:paraId="6767BE50" w14:textId="77777777" w:rsidR="001C64FC" w:rsidRDefault="001C64FC" w:rsidP="001C64FC">
      <w:pPr>
        <w:spacing w:after="120"/>
        <w:jc w:val="both"/>
      </w:pPr>
    </w:p>
    <w:p w14:paraId="11FCE825" w14:textId="77777777" w:rsidR="001C64FC" w:rsidRDefault="001C64FC" w:rsidP="001C64FC">
      <w:pPr>
        <w:spacing w:after="120"/>
        <w:jc w:val="both"/>
      </w:pPr>
    </w:p>
    <w:p w14:paraId="2E628831" w14:textId="77777777" w:rsidR="001C64FC" w:rsidRDefault="001C64FC" w:rsidP="001C64FC">
      <w:pPr>
        <w:spacing w:after="120"/>
        <w:jc w:val="both"/>
      </w:pPr>
    </w:p>
    <w:p w14:paraId="150F94D9" w14:textId="77777777" w:rsidR="001C64FC" w:rsidRDefault="001C64FC" w:rsidP="001C64FC">
      <w:pPr>
        <w:spacing w:after="120"/>
        <w:jc w:val="both"/>
      </w:pPr>
    </w:p>
    <w:p w14:paraId="11CE0288" w14:textId="77777777" w:rsidR="001C64FC" w:rsidRDefault="001C64FC" w:rsidP="001C64FC">
      <w:pPr>
        <w:spacing w:after="120"/>
        <w:jc w:val="both"/>
      </w:pPr>
    </w:p>
    <w:p w14:paraId="2743C9A4" w14:textId="77777777" w:rsidR="001C64FC" w:rsidRDefault="001C64FC" w:rsidP="001C64FC">
      <w:pPr>
        <w:spacing w:after="120"/>
        <w:jc w:val="both"/>
      </w:pPr>
    </w:p>
    <w:p w14:paraId="572BE1F9" w14:textId="3E285DB4" w:rsidR="001C64FC" w:rsidRDefault="001C64FC" w:rsidP="001C64FC">
      <w:pPr>
        <w:spacing w:after="120"/>
        <w:jc w:val="both"/>
      </w:pPr>
    </w:p>
    <w:p w14:paraId="4988E7E5" w14:textId="77777777" w:rsidR="001C64FC" w:rsidRDefault="001C64FC" w:rsidP="001C64FC">
      <w:pPr>
        <w:spacing w:after="120"/>
        <w:jc w:val="both"/>
      </w:pPr>
    </w:p>
    <w:p w14:paraId="24351F40" w14:textId="0287A748" w:rsidR="001C64FC" w:rsidRDefault="001C64FC" w:rsidP="00BD59CD">
      <w:pPr>
        <w:pStyle w:val="Heading1"/>
      </w:pPr>
      <w:bookmarkStart w:id="26" w:name="_2xcytpi" w:colFirst="0" w:colLast="0"/>
      <w:bookmarkStart w:id="27" w:name="_Toc501425786"/>
      <w:bookmarkStart w:id="28" w:name="_Toc501430429"/>
      <w:bookmarkEnd w:id="26"/>
      <w:r>
        <w:lastRenderedPageBreak/>
        <w:t>References</w:t>
      </w:r>
      <w:bookmarkEnd w:id="27"/>
      <w:bookmarkEnd w:id="28"/>
    </w:p>
    <w:p w14:paraId="727E81FE" w14:textId="394CD251" w:rsidR="00105BD4" w:rsidRDefault="00105BD4" w:rsidP="00105BD4">
      <w:pPr>
        <w:pStyle w:val="BodyText"/>
      </w:pPr>
    </w:p>
    <w:p w14:paraId="02A6698E" w14:textId="2CF7B859" w:rsidR="000D4805" w:rsidRDefault="000D4805" w:rsidP="000D4805">
      <w:pPr>
        <w:pStyle w:val="BodyText"/>
      </w:pPr>
      <w:r>
        <w:t>Roberta A. Szekeres, Eleanor H. Wertheim.</w:t>
      </w:r>
      <w:r w:rsidR="009A4E0F">
        <w:t xml:space="preserve"> </w:t>
      </w:r>
      <w:r>
        <w:t xml:space="preserve">2014. </w:t>
      </w:r>
      <w:r w:rsidRPr="000D4805">
        <w:t>Evaluation of Vipassana Meditation Course Effects on Subjective Stress, Well-being, Self-kindness and Mindfulness in a Community Sample: Post-course and 6-month Outcomes</w:t>
      </w:r>
      <w:r>
        <w:t>. [online]</w:t>
      </w:r>
    </w:p>
    <w:p w14:paraId="7EB8F4F3" w14:textId="286D1EBC" w:rsidR="000D4805" w:rsidRDefault="000D4805" w:rsidP="000D4805">
      <w:pPr>
        <w:pStyle w:val="BodyText"/>
        <w:jc w:val="left"/>
      </w:pPr>
      <w:r>
        <w:t xml:space="preserve">Available at: </w:t>
      </w:r>
      <w:hyperlink r:id="rId27" w:history="1">
        <w:r w:rsidRPr="000D4805">
          <w:rPr>
            <w:rStyle w:val="Hyperlink"/>
          </w:rPr>
          <w:t>http://onlinelibrary.wiley.com.ez-aaa.statsbiblioteket.dk:2048/doi/10.1002/smi.2562/full</w:t>
        </w:r>
      </w:hyperlink>
    </w:p>
    <w:p w14:paraId="6707564E" w14:textId="3F34D633" w:rsidR="000D4805" w:rsidRDefault="000D4805" w:rsidP="00105BD4">
      <w:pPr>
        <w:pStyle w:val="BodyText"/>
      </w:pPr>
    </w:p>
    <w:p w14:paraId="005C106D" w14:textId="77777777" w:rsidR="000D4805" w:rsidRDefault="000D4805" w:rsidP="00105BD4">
      <w:pPr>
        <w:pStyle w:val="BodyText"/>
      </w:pPr>
    </w:p>
    <w:p w14:paraId="738BF8F2" w14:textId="77777777" w:rsidR="00105BD4" w:rsidRDefault="00105BD4" w:rsidP="00105BD4">
      <w:pPr>
        <w:pStyle w:val="BodyText"/>
        <w:rPr>
          <w:lang w:val="en-GB"/>
        </w:rPr>
      </w:pPr>
      <w:r w:rsidRPr="00105BD4">
        <w:rPr>
          <w:lang w:val="en-GB"/>
        </w:rPr>
        <w:t>Front Psychol.</w:t>
      </w:r>
      <w:r>
        <w:rPr>
          <w:lang w:val="en-GB"/>
        </w:rPr>
        <w:t xml:space="preserve"> 2016. </w:t>
      </w:r>
      <w:r w:rsidRPr="00105BD4">
        <w:rPr>
          <w:lang w:val="en-GB"/>
        </w:rPr>
        <w:t>Psychological Effects of a 1-Month Meditation Retreat on Experienced Meditators: The Role of Non-attachment</w:t>
      </w:r>
      <w:r>
        <w:rPr>
          <w:lang w:val="en-GB"/>
        </w:rPr>
        <w:t>. [online]</w:t>
      </w:r>
    </w:p>
    <w:p w14:paraId="5BDA609C" w14:textId="77777777" w:rsidR="00105BD4" w:rsidRPr="00CC68C1" w:rsidRDefault="00105BD4" w:rsidP="00105BD4">
      <w:pPr>
        <w:pStyle w:val="BodyText"/>
        <w:rPr>
          <w:lang w:val="en-GB"/>
        </w:rPr>
      </w:pPr>
      <w:r>
        <w:rPr>
          <w:lang w:val="en-GB"/>
        </w:rPr>
        <w:t xml:space="preserve">Available at: </w:t>
      </w:r>
      <w:hyperlink r:id="rId28" w:history="1">
        <w:r w:rsidRPr="00105BD4">
          <w:rPr>
            <w:rStyle w:val="Hyperlink"/>
            <w:lang w:val="en-GB"/>
          </w:rPr>
          <w:t>https://www.ncbi.nlm.nih.gov/pmc/articles/PMC5149565/</w:t>
        </w:r>
      </w:hyperlink>
    </w:p>
    <w:p w14:paraId="2EC00F5A" w14:textId="77777777" w:rsidR="00105BD4" w:rsidRPr="00105BD4" w:rsidRDefault="00105BD4" w:rsidP="00105BD4">
      <w:pPr>
        <w:pStyle w:val="BodyText"/>
      </w:pPr>
    </w:p>
    <w:p w14:paraId="24FC92AC" w14:textId="77777777" w:rsidR="001C64FC" w:rsidRDefault="001C64FC" w:rsidP="001C64FC">
      <w:pPr>
        <w:widowControl w:val="0"/>
        <w:ind w:left="480" w:hanging="480"/>
      </w:pPr>
      <w:bookmarkStart w:id="29" w:name="_1ci93xb" w:colFirst="0" w:colLast="0"/>
      <w:bookmarkEnd w:id="29"/>
    </w:p>
    <w:p w14:paraId="0893A1B6" w14:textId="77777777" w:rsidR="001C64FC" w:rsidRDefault="001C64FC" w:rsidP="001C64FC">
      <w:pPr>
        <w:widowControl w:val="0"/>
        <w:ind w:left="480" w:hanging="480"/>
      </w:pPr>
    </w:p>
    <w:p w14:paraId="22AF72B3" w14:textId="77777777" w:rsidR="001C64FC" w:rsidRDefault="001C64FC" w:rsidP="001C64FC">
      <w:pPr>
        <w:widowControl w:val="0"/>
        <w:ind w:left="480" w:hanging="480"/>
      </w:pPr>
    </w:p>
    <w:p w14:paraId="109F899B" w14:textId="3B08E28C" w:rsidR="001C64FC" w:rsidRDefault="001C64FC" w:rsidP="00105BD4">
      <w:pPr>
        <w:widowControl w:val="0"/>
      </w:pPr>
    </w:p>
    <w:p w14:paraId="536EC896" w14:textId="77777777" w:rsidR="001C64FC" w:rsidRDefault="001C64FC" w:rsidP="001C64FC">
      <w:pPr>
        <w:widowControl w:val="0"/>
        <w:ind w:left="480" w:hanging="480"/>
      </w:pPr>
    </w:p>
    <w:p w14:paraId="5C12150E" w14:textId="77777777" w:rsidR="001C64FC" w:rsidRDefault="001C64FC" w:rsidP="001C64FC">
      <w:pPr>
        <w:widowControl w:val="0"/>
        <w:ind w:left="480" w:hanging="480"/>
      </w:pPr>
    </w:p>
    <w:p w14:paraId="3CBEAFE0" w14:textId="77777777" w:rsidR="001C64FC" w:rsidRDefault="001C64FC" w:rsidP="001C64FC">
      <w:pPr>
        <w:widowControl w:val="0"/>
        <w:ind w:left="480" w:hanging="480"/>
      </w:pPr>
    </w:p>
    <w:p w14:paraId="7A6DEC87" w14:textId="77777777" w:rsidR="001C64FC" w:rsidRDefault="001C64FC" w:rsidP="001C64FC">
      <w:pPr>
        <w:widowControl w:val="0"/>
        <w:ind w:left="480" w:hanging="480"/>
      </w:pPr>
    </w:p>
    <w:p w14:paraId="6617F42C" w14:textId="77777777" w:rsidR="001C64FC" w:rsidRDefault="001C64FC" w:rsidP="001C64FC">
      <w:pPr>
        <w:widowControl w:val="0"/>
        <w:ind w:left="480" w:hanging="480"/>
      </w:pPr>
    </w:p>
    <w:p w14:paraId="3FFF2303" w14:textId="77777777" w:rsidR="001C64FC" w:rsidRDefault="001C64FC" w:rsidP="001C64FC">
      <w:pPr>
        <w:widowControl w:val="0"/>
        <w:ind w:left="480" w:hanging="480"/>
      </w:pPr>
    </w:p>
    <w:p w14:paraId="39EEFA90" w14:textId="77777777" w:rsidR="001C64FC" w:rsidRDefault="001C64FC" w:rsidP="001C64FC">
      <w:pPr>
        <w:widowControl w:val="0"/>
        <w:ind w:left="480" w:hanging="480"/>
      </w:pPr>
    </w:p>
    <w:p w14:paraId="200F434D" w14:textId="77777777" w:rsidR="001C64FC" w:rsidRDefault="001C64FC" w:rsidP="001C64FC">
      <w:pPr>
        <w:widowControl w:val="0"/>
        <w:ind w:left="480" w:hanging="480"/>
      </w:pPr>
    </w:p>
    <w:p w14:paraId="0495A469" w14:textId="77777777" w:rsidR="001C64FC" w:rsidRDefault="001C64FC" w:rsidP="001C64FC">
      <w:pPr>
        <w:widowControl w:val="0"/>
        <w:ind w:left="480" w:hanging="480"/>
      </w:pPr>
    </w:p>
    <w:p w14:paraId="7BD115E6" w14:textId="77777777" w:rsidR="001C64FC" w:rsidRDefault="001C64FC" w:rsidP="001C64FC">
      <w:pPr>
        <w:widowControl w:val="0"/>
        <w:ind w:left="480" w:hanging="480"/>
      </w:pPr>
    </w:p>
    <w:p w14:paraId="1F421CE1" w14:textId="77777777" w:rsidR="001C64FC" w:rsidRDefault="001C64FC" w:rsidP="001C64FC">
      <w:pPr>
        <w:widowControl w:val="0"/>
        <w:ind w:left="480" w:hanging="480"/>
      </w:pPr>
    </w:p>
    <w:p w14:paraId="465AB52F" w14:textId="77777777" w:rsidR="001C64FC" w:rsidRDefault="001C64FC" w:rsidP="001C64FC">
      <w:pPr>
        <w:widowControl w:val="0"/>
        <w:ind w:left="480" w:hanging="480"/>
      </w:pPr>
    </w:p>
    <w:p w14:paraId="20E5B6ED" w14:textId="77777777" w:rsidR="001C64FC" w:rsidRDefault="001C64FC" w:rsidP="001C64FC">
      <w:pPr>
        <w:widowControl w:val="0"/>
        <w:ind w:left="480" w:hanging="480"/>
      </w:pPr>
    </w:p>
    <w:p w14:paraId="27A75653" w14:textId="77777777" w:rsidR="001C64FC" w:rsidRDefault="001C64FC" w:rsidP="001C64FC">
      <w:pPr>
        <w:widowControl w:val="0"/>
        <w:ind w:left="480" w:hanging="480"/>
      </w:pPr>
    </w:p>
    <w:p w14:paraId="59A778C8" w14:textId="77777777" w:rsidR="001C64FC" w:rsidRDefault="001C64FC" w:rsidP="001C64FC">
      <w:pPr>
        <w:widowControl w:val="0"/>
        <w:ind w:left="480" w:hanging="480"/>
      </w:pPr>
    </w:p>
    <w:p w14:paraId="08D16734" w14:textId="77777777" w:rsidR="001C64FC" w:rsidRDefault="001C64FC" w:rsidP="001C64FC">
      <w:pPr>
        <w:widowControl w:val="0"/>
        <w:ind w:left="480" w:hanging="480"/>
      </w:pPr>
    </w:p>
    <w:p w14:paraId="6470E17F" w14:textId="77777777" w:rsidR="001C64FC" w:rsidRDefault="001C64FC" w:rsidP="001C64FC">
      <w:pPr>
        <w:widowControl w:val="0"/>
        <w:ind w:left="480" w:hanging="480"/>
      </w:pPr>
    </w:p>
    <w:p w14:paraId="5987BA66" w14:textId="77777777" w:rsidR="001C64FC" w:rsidRDefault="001C64FC" w:rsidP="001C64FC">
      <w:pPr>
        <w:widowControl w:val="0"/>
        <w:ind w:left="480" w:hanging="480"/>
      </w:pPr>
    </w:p>
    <w:p w14:paraId="4706BF29" w14:textId="77777777" w:rsidR="001C64FC" w:rsidRDefault="001C64FC" w:rsidP="001C64FC">
      <w:pPr>
        <w:widowControl w:val="0"/>
        <w:ind w:left="480" w:hanging="480"/>
      </w:pPr>
    </w:p>
    <w:p w14:paraId="68E05525" w14:textId="77777777" w:rsidR="001C64FC" w:rsidRDefault="001C64FC" w:rsidP="001C64FC">
      <w:pPr>
        <w:widowControl w:val="0"/>
        <w:ind w:left="480" w:hanging="480"/>
      </w:pPr>
    </w:p>
    <w:p w14:paraId="012F50B3" w14:textId="77777777" w:rsidR="001C64FC" w:rsidRDefault="001C64FC" w:rsidP="001C64FC">
      <w:pPr>
        <w:widowControl w:val="0"/>
        <w:ind w:left="480" w:hanging="480"/>
      </w:pPr>
    </w:p>
    <w:p w14:paraId="0F3797DB" w14:textId="77777777" w:rsidR="001C64FC" w:rsidRDefault="001C64FC" w:rsidP="001C64FC">
      <w:pPr>
        <w:widowControl w:val="0"/>
        <w:ind w:left="480" w:hanging="480"/>
      </w:pPr>
    </w:p>
    <w:p w14:paraId="62C96235" w14:textId="77777777" w:rsidR="001C64FC" w:rsidRDefault="001C64FC" w:rsidP="001C64FC">
      <w:pPr>
        <w:widowControl w:val="0"/>
        <w:ind w:left="480" w:hanging="480"/>
      </w:pPr>
    </w:p>
    <w:p w14:paraId="475E69A9" w14:textId="02F9908F" w:rsidR="001C64FC" w:rsidRDefault="001C64FC" w:rsidP="001C64FC">
      <w:pPr>
        <w:widowControl w:val="0"/>
      </w:pPr>
    </w:p>
    <w:p w14:paraId="0C085A2E" w14:textId="5954B241" w:rsidR="001C64FC" w:rsidRDefault="001C64FC" w:rsidP="00BD59CD">
      <w:pPr>
        <w:pStyle w:val="Heading1"/>
      </w:pPr>
      <w:bookmarkStart w:id="30" w:name="_2bn6wsx" w:colFirst="0" w:colLast="0"/>
      <w:bookmarkStart w:id="31" w:name="_Toc501425787"/>
      <w:bookmarkStart w:id="32" w:name="_Toc501430430"/>
      <w:bookmarkEnd w:id="30"/>
      <w:r>
        <w:lastRenderedPageBreak/>
        <w:t>List of Appendixes</w:t>
      </w:r>
      <w:bookmarkEnd w:id="31"/>
      <w:bookmarkEnd w:id="32"/>
    </w:p>
    <w:p w14:paraId="21473F5B" w14:textId="77777777" w:rsidR="00FA7811" w:rsidRPr="00FA7811" w:rsidRDefault="00FA7811" w:rsidP="00FA7811">
      <w:pPr>
        <w:pStyle w:val="BodyText"/>
      </w:pPr>
    </w:p>
    <w:p w14:paraId="37784BC3" w14:textId="77777777" w:rsidR="001C64FC" w:rsidRDefault="001C64FC" w:rsidP="001C64FC">
      <w:pPr>
        <w:numPr>
          <w:ilvl w:val="0"/>
          <w:numId w:val="14"/>
        </w:numPr>
        <w:pBdr>
          <w:top w:val="nil"/>
          <w:left w:val="nil"/>
          <w:bottom w:val="nil"/>
          <w:right w:val="nil"/>
          <w:between w:val="nil"/>
        </w:pBdr>
        <w:tabs>
          <w:tab w:val="left" w:pos="360"/>
        </w:tabs>
        <w:contextualSpacing/>
      </w:pPr>
      <w:r>
        <w:t>Project Description</w:t>
      </w:r>
    </w:p>
    <w:p w14:paraId="1CFF4265" w14:textId="72EB5D4E" w:rsidR="001C64FC" w:rsidRDefault="001C64FC" w:rsidP="001C64FC">
      <w:pPr>
        <w:numPr>
          <w:ilvl w:val="0"/>
          <w:numId w:val="14"/>
        </w:numPr>
        <w:pBdr>
          <w:top w:val="nil"/>
          <w:left w:val="nil"/>
          <w:bottom w:val="nil"/>
          <w:right w:val="nil"/>
          <w:between w:val="nil"/>
        </w:pBdr>
        <w:tabs>
          <w:tab w:val="left" w:pos="360"/>
        </w:tabs>
        <w:contextualSpacing/>
      </w:pPr>
      <w:r>
        <w:t>User Guide</w:t>
      </w:r>
    </w:p>
    <w:p w14:paraId="74EC1937" w14:textId="77777777" w:rsidR="00FA7811" w:rsidRDefault="00FA7811" w:rsidP="00FA7811">
      <w:pPr>
        <w:numPr>
          <w:ilvl w:val="0"/>
          <w:numId w:val="14"/>
        </w:numPr>
        <w:pBdr>
          <w:top w:val="nil"/>
          <w:left w:val="nil"/>
          <w:bottom w:val="nil"/>
          <w:right w:val="nil"/>
          <w:between w:val="nil"/>
        </w:pBdr>
        <w:tabs>
          <w:tab w:val="left" w:pos="360"/>
        </w:tabs>
        <w:contextualSpacing/>
      </w:pPr>
      <w:r>
        <w:t>Design class diagram</w:t>
      </w:r>
    </w:p>
    <w:p w14:paraId="4A6764EF" w14:textId="77777777" w:rsidR="00FA7811" w:rsidRDefault="00FA7811" w:rsidP="00FA7811">
      <w:pPr>
        <w:pBdr>
          <w:top w:val="nil"/>
          <w:left w:val="nil"/>
          <w:bottom w:val="nil"/>
          <w:right w:val="nil"/>
          <w:between w:val="nil"/>
        </w:pBdr>
        <w:tabs>
          <w:tab w:val="left" w:pos="360"/>
        </w:tabs>
        <w:ind w:left="360"/>
        <w:contextualSpacing/>
      </w:pPr>
    </w:p>
    <w:p w14:paraId="75FC42BA" w14:textId="43F4D90D" w:rsidR="001C64FC" w:rsidRDefault="001C64FC" w:rsidP="00FA7811">
      <w:pPr>
        <w:keepNext/>
        <w:spacing w:before="240" w:after="60"/>
        <w:rPr>
          <w:rFonts w:ascii="Arial" w:eastAsia="Arial" w:hAnsi="Arial" w:cs="Arial"/>
          <w:b/>
          <w:sz w:val="32"/>
          <w:szCs w:val="32"/>
        </w:rPr>
      </w:pPr>
      <w:bookmarkStart w:id="33" w:name="_qsh70q" w:colFirst="0" w:colLast="0"/>
      <w:bookmarkEnd w:id="33"/>
      <w:r>
        <w:br w:type="page"/>
      </w:r>
      <w:r>
        <w:rPr>
          <w:rFonts w:ascii="Arial" w:hAnsi="Arial" w:cs="Arial"/>
          <w:b/>
          <w:sz w:val="32"/>
          <w:szCs w:val="32"/>
        </w:rPr>
        <w:lastRenderedPageBreak/>
        <w:t xml:space="preserve">Original </w:t>
      </w:r>
      <w:r>
        <w:rPr>
          <w:rFonts w:ascii="Arial" w:eastAsia="Arial" w:hAnsi="Arial" w:cs="Arial"/>
          <w:b/>
          <w:sz w:val="32"/>
          <w:szCs w:val="32"/>
        </w:rPr>
        <w:t>Project Description</w:t>
      </w:r>
    </w:p>
    <w:p w14:paraId="6998C65D" w14:textId="77777777" w:rsidR="001C64FC" w:rsidRDefault="001C64FC" w:rsidP="001C64FC">
      <w:pPr>
        <w:spacing w:after="120"/>
        <w:jc w:val="both"/>
      </w:pPr>
    </w:p>
    <w:p w14:paraId="24FED419" w14:textId="77777777" w:rsidR="001C64FC" w:rsidRDefault="001C64FC" w:rsidP="001C64FC">
      <w:pPr>
        <w:spacing w:after="160"/>
        <w:jc w:val="both"/>
        <w:rPr>
          <w:b/>
          <w:sz w:val="32"/>
          <w:szCs w:val="32"/>
        </w:rPr>
      </w:pPr>
    </w:p>
    <w:p w14:paraId="5F1B95A7" w14:textId="77777777" w:rsidR="001C64FC" w:rsidRDefault="001C64FC" w:rsidP="001C64FC">
      <w:pPr>
        <w:spacing w:after="160"/>
        <w:jc w:val="both"/>
        <w:rPr>
          <w:b/>
          <w:sz w:val="32"/>
          <w:szCs w:val="32"/>
        </w:rPr>
      </w:pPr>
    </w:p>
    <w:p w14:paraId="404907F3" w14:textId="77777777" w:rsidR="001C64FC" w:rsidRDefault="001C64FC" w:rsidP="001C64FC">
      <w:pPr>
        <w:spacing w:after="160"/>
        <w:jc w:val="center"/>
        <w:rPr>
          <w:b/>
          <w:sz w:val="32"/>
          <w:szCs w:val="32"/>
        </w:rPr>
      </w:pPr>
      <w:r>
        <w:rPr>
          <w:b/>
          <w:sz w:val="32"/>
          <w:szCs w:val="32"/>
        </w:rPr>
        <w:t>Vipassanā – Insight Awareness (VIA)</w:t>
      </w:r>
    </w:p>
    <w:p w14:paraId="4CC2DEC7" w14:textId="77777777" w:rsidR="001C64FC" w:rsidRDefault="001C64FC" w:rsidP="001C64FC">
      <w:pPr>
        <w:spacing w:after="160"/>
        <w:jc w:val="center"/>
        <w:rPr>
          <w:b/>
          <w:sz w:val="32"/>
          <w:szCs w:val="32"/>
        </w:rPr>
      </w:pPr>
    </w:p>
    <w:p w14:paraId="6AE9488A" w14:textId="77777777" w:rsidR="001C64FC" w:rsidRDefault="001C64FC" w:rsidP="001C64FC">
      <w:pPr>
        <w:spacing w:after="160" w:line="259" w:lineRule="auto"/>
        <w:jc w:val="center"/>
        <w:rPr>
          <w:b/>
          <w:sz w:val="32"/>
          <w:szCs w:val="32"/>
        </w:rPr>
      </w:pPr>
      <w:r>
        <w:rPr>
          <w:b/>
          <w:sz w:val="32"/>
          <w:szCs w:val="32"/>
        </w:rPr>
        <w:t>Students</w:t>
      </w:r>
    </w:p>
    <w:p w14:paraId="1290C495" w14:textId="77777777" w:rsidR="001C64FC" w:rsidRDefault="001C64FC" w:rsidP="001C64FC">
      <w:pPr>
        <w:spacing w:after="160" w:line="259" w:lineRule="auto"/>
        <w:jc w:val="center"/>
        <w:rPr>
          <w:b/>
          <w:sz w:val="28"/>
          <w:szCs w:val="28"/>
        </w:rPr>
      </w:pPr>
      <w:r>
        <w:rPr>
          <w:b/>
          <w:sz w:val="28"/>
          <w:szCs w:val="28"/>
        </w:rPr>
        <w:t>Angel Petrov - 266489</w:t>
      </w:r>
    </w:p>
    <w:p w14:paraId="56D231B7" w14:textId="77777777" w:rsidR="001C64FC" w:rsidRDefault="001C64FC" w:rsidP="001C64FC">
      <w:pPr>
        <w:spacing w:after="160" w:line="259" w:lineRule="auto"/>
        <w:jc w:val="center"/>
        <w:rPr>
          <w:b/>
          <w:sz w:val="28"/>
          <w:szCs w:val="28"/>
        </w:rPr>
      </w:pPr>
      <w:r>
        <w:rPr>
          <w:b/>
          <w:sz w:val="28"/>
          <w:szCs w:val="28"/>
        </w:rPr>
        <w:t>Rytis Kunigiskis - 266109</w:t>
      </w:r>
    </w:p>
    <w:p w14:paraId="58CA0C0D" w14:textId="77777777" w:rsidR="001C64FC" w:rsidRDefault="001C64FC" w:rsidP="001C64FC">
      <w:pPr>
        <w:spacing w:after="160" w:line="259" w:lineRule="auto"/>
        <w:jc w:val="center"/>
        <w:rPr>
          <w:b/>
          <w:sz w:val="28"/>
          <w:szCs w:val="28"/>
        </w:rPr>
      </w:pPr>
      <w:r>
        <w:rPr>
          <w:b/>
          <w:sz w:val="28"/>
          <w:szCs w:val="28"/>
        </w:rPr>
        <w:t>Diyar Hussein - 266352</w:t>
      </w:r>
    </w:p>
    <w:p w14:paraId="5A3D2F01" w14:textId="77777777" w:rsidR="001C64FC" w:rsidRDefault="001C64FC" w:rsidP="001C64FC">
      <w:pPr>
        <w:spacing w:after="160" w:line="259" w:lineRule="auto"/>
        <w:jc w:val="center"/>
        <w:rPr>
          <w:b/>
          <w:sz w:val="28"/>
          <w:szCs w:val="28"/>
        </w:rPr>
      </w:pPr>
      <w:r>
        <w:rPr>
          <w:b/>
          <w:sz w:val="28"/>
          <w:szCs w:val="28"/>
        </w:rPr>
        <w:t>Rodrigo Pereira - 269084</w:t>
      </w:r>
    </w:p>
    <w:p w14:paraId="784122DC" w14:textId="77777777" w:rsidR="001C64FC" w:rsidRDefault="001C64FC" w:rsidP="001C64FC">
      <w:pPr>
        <w:spacing w:after="160" w:line="259" w:lineRule="auto"/>
        <w:jc w:val="center"/>
        <w:rPr>
          <w:b/>
          <w:sz w:val="32"/>
          <w:szCs w:val="32"/>
        </w:rPr>
      </w:pPr>
    </w:p>
    <w:p w14:paraId="75E34888" w14:textId="77777777" w:rsidR="001C64FC" w:rsidRDefault="001C64FC" w:rsidP="001C64FC">
      <w:pPr>
        <w:spacing w:after="160" w:line="259" w:lineRule="auto"/>
        <w:jc w:val="center"/>
        <w:rPr>
          <w:b/>
          <w:sz w:val="32"/>
          <w:szCs w:val="32"/>
        </w:rPr>
      </w:pPr>
      <w:r>
        <w:rPr>
          <w:b/>
          <w:sz w:val="32"/>
          <w:szCs w:val="32"/>
        </w:rPr>
        <w:t>Supervisors</w:t>
      </w:r>
    </w:p>
    <w:p w14:paraId="2B6277ED" w14:textId="77777777" w:rsidR="001C64FC" w:rsidRDefault="001C64FC" w:rsidP="001C64FC">
      <w:pPr>
        <w:spacing w:after="160" w:line="259" w:lineRule="auto"/>
        <w:jc w:val="center"/>
        <w:rPr>
          <w:b/>
          <w:sz w:val="28"/>
          <w:szCs w:val="28"/>
        </w:rPr>
      </w:pPr>
      <w:r>
        <w:rPr>
          <w:b/>
          <w:sz w:val="28"/>
          <w:szCs w:val="28"/>
        </w:rPr>
        <w:t>Mona Wendel Andersen</w:t>
      </w:r>
    </w:p>
    <w:p w14:paraId="7B9F95F0" w14:textId="77777777" w:rsidR="001C64FC" w:rsidRDefault="001C64FC" w:rsidP="001C64FC">
      <w:pPr>
        <w:spacing w:after="160" w:line="259" w:lineRule="auto"/>
        <w:jc w:val="center"/>
        <w:rPr>
          <w:b/>
          <w:sz w:val="28"/>
          <w:szCs w:val="28"/>
        </w:rPr>
      </w:pPr>
      <w:r>
        <w:rPr>
          <w:b/>
          <w:sz w:val="28"/>
          <w:szCs w:val="28"/>
        </w:rPr>
        <w:t>Michael Vuff</w:t>
      </w:r>
    </w:p>
    <w:p w14:paraId="34480609" w14:textId="77777777" w:rsidR="001C64FC" w:rsidRDefault="001C64FC" w:rsidP="001C64FC">
      <w:pPr>
        <w:spacing w:after="160" w:line="259" w:lineRule="auto"/>
        <w:jc w:val="center"/>
        <w:rPr>
          <w:b/>
          <w:sz w:val="32"/>
          <w:szCs w:val="32"/>
        </w:rPr>
      </w:pPr>
    </w:p>
    <w:p w14:paraId="4A1C45D6" w14:textId="77777777" w:rsidR="001C64FC" w:rsidRDefault="001C64FC" w:rsidP="001C64FC">
      <w:pPr>
        <w:spacing w:after="160" w:line="259" w:lineRule="auto"/>
        <w:jc w:val="center"/>
        <w:rPr>
          <w:b/>
          <w:sz w:val="32"/>
          <w:szCs w:val="32"/>
        </w:rPr>
      </w:pPr>
    </w:p>
    <w:p w14:paraId="39AFEFEB" w14:textId="77777777" w:rsidR="001C64FC" w:rsidRDefault="001C64FC" w:rsidP="001C64FC">
      <w:pPr>
        <w:spacing w:after="160"/>
        <w:rPr>
          <w:b/>
          <w:sz w:val="32"/>
          <w:szCs w:val="32"/>
        </w:rPr>
      </w:pPr>
    </w:p>
    <w:p w14:paraId="2D93E7A9" w14:textId="77777777" w:rsidR="001C64FC" w:rsidRDefault="001C64FC" w:rsidP="001C64FC">
      <w:pPr>
        <w:spacing w:after="160"/>
        <w:jc w:val="center"/>
        <w:rPr>
          <w:b/>
          <w:sz w:val="32"/>
          <w:szCs w:val="32"/>
        </w:rPr>
      </w:pPr>
    </w:p>
    <w:p w14:paraId="1E2AF758" w14:textId="77777777" w:rsidR="001C64FC" w:rsidRDefault="001C64FC" w:rsidP="001C64FC">
      <w:pPr>
        <w:spacing w:after="160"/>
        <w:jc w:val="center"/>
        <w:rPr>
          <w:b/>
          <w:sz w:val="32"/>
          <w:szCs w:val="32"/>
        </w:rPr>
      </w:pPr>
      <w:r>
        <w:rPr>
          <w:b/>
          <w:sz w:val="32"/>
          <w:szCs w:val="32"/>
        </w:rPr>
        <w:t>ICT Engineering</w:t>
      </w:r>
    </w:p>
    <w:p w14:paraId="715FA03D" w14:textId="77777777" w:rsidR="001C64FC" w:rsidRDefault="001C64FC" w:rsidP="001C64FC">
      <w:pPr>
        <w:spacing w:after="160" w:line="259" w:lineRule="auto"/>
        <w:jc w:val="center"/>
        <w:rPr>
          <w:b/>
          <w:sz w:val="32"/>
          <w:szCs w:val="32"/>
        </w:rPr>
      </w:pPr>
      <w:r>
        <w:rPr>
          <w:b/>
          <w:sz w:val="32"/>
          <w:szCs w:val="32"/>
        </w:rPr>
        <w:t>1</w:t>
      </w:r>
      <w:r>
        <w:rPr>
          <w:b/>
          <w:sz w:val="32"/>
          <w:szCs w:val="32"/>
          <w:vertAlign w:val="superscript"/>
        </w:rPr>
        <w:t>st</w:t>
      </w:r>
      <w:r>
        <w:rPr>
          <w:b/>
          <w:sz w:val="32"/>
          <w:szCs w:val="32"/>
        </w:rPr>
        <w:t xml:space="preserve"> Semester</w:t>
      </w:r>
    </w:p>
    <w:p w14:paraId="7C9349FB" w14:textId="39328B2F" w:rsidR="001C64FC" w:rsidRDefault="001C64FC" w:rsidP="001C64FC">
      <w:pPr>
        <w:spacing w:after="160" w:line="259" w:lineRule="auto"/>
        <w:jc w:val="center"/>
        <w:rPr>
          <w:b/>
          <w:sz w:val="32"/>
          <w:szCs w:val="32"/>
        </w:rPr>
      </w:pPr>
      <w:r>
        <w:rPr>
          <w:b/>
          <w:sz w:val="32"/>
          <w:szCs w:val="32"/>
        </w:rPr>
        <w:t>02/10/2017</w:t>
      </w:r>
    </w:p>
    <w:p w14:paraId="398A0BE8" w14:textId="77777777" w:rsidR="001C64FC" w:rsidRDefault="001C64FC" w:rsidP="001C64FC">
      <w:pPr>
        <w:spacing w:after="160" w:line="259" w:lineRule="auto"/>
        <w:jc w:val="center"/>
        <w:rPr>
          <w:b/>
          <w:sz w:val="32"/>
          <w:szCs w:val="32"/>
        </w:rPr>
      </w:pPr>
    </w:p>
    <w:p w14:paraId="7FF7A881" w14:textId="77777777" w:rsidR="001C64FC" w:rsidRDefault="001C64FC" w:rsidP="001C64FC">
      <w:pPr>
        <w:spacing w:after="160" w:line="259" w:lineRule="auto"/>
        <w:jc w:val="center"/>
        <w:rPr>
          <w:b/>
          <w:sz w:val="32"/>
          <w:szCs w:val="32"/>
        </w:rPr>
      </w:pPr>
    </w:p>
    <w:p w14:paraId="5B086C46" w14:textId="77777777" w:rsidR="001C64FC" w:rsidRDefault="001C64FC" w:rsidP="001C64FC">
      <w:pPr>
        <w:spacing w:after="160" w:line="259" w:lineRule="auto"/>
        <w:rPr>
          <w:b/>
          <w:sz w:val="28"/>
          <w:szCs w:val="28"/>
        </w:rPr>
      </w:pPr>
    </w:p>
    <w:p w14:paraId="6D2EACBE" w14:textId="77777777" w:rsidR="001C64FC" w:rsidRDefault="001C64FC" w:rsidP="001C64FC">
      <w:pPr>
        <w:spacing w:after="160" w:line="259" w:lineRule="auto"/>
        <w:rPr>
          <w:b/>
          <w:sz w:val="28"/>
          <w:szCs w:val="28"/>
        </w:rPr>
      </w:pPr>
      <w:r>
        <w:rPr>
          <w:b/>
          <w:sz w:val="28"/>
          <w:szCs w:val="28"/>
        </w:rPr>
        <w:t>Table of content</w:t>
      </w:r>
    </w:p>
    <w:p w14:paraId="32A5E3C5" w14:textId="77777777" w:rsidR="001C64FC" w:rsidRDefault="001C64FC" w:rsidP="001C64FC">
      <w:pPr>
        <w:spacing w:after="160" w:line="259" w:lineRule="auto"/>
        <w:rPr>
          <w:b/>
          <w:sz w:val="28"/>
          <w:szCs w:val="28"/>
        </w:rPr>
      </w:pPr>
    </w:p>
    <w:sdt>
      <w:sdtPr>
        <w:id w:val="-1177266764"/>
        <w:docPartObj>
          <w:docPartGallery w:val="Table of Contents"/>
          <w:docPartUnique/>
        </w:docPartObj>
      </w:sdtPr>
      <w:sdtEndPr/>
      <w:sdtContent>
        <w:p w14:paraId="211FC207" w14:textId="5A56C4A3" w:rsidR="001C64FC" w:rsidRDefault="001C64FC" w:rsidP="001C64FC">
          <w:pPr>
            <w:pStyle w:val="TOC1"/>
            <w:tabs>
              <w:tab w:val="left" w:pos="440"/>
              <w:tab w:val="right" w:pos="8494"/>
            </w:tabs>
            <w:rPr>
              <w:noProof/>
            </w:rPr>
          </w:pPr>
          <w:r>
            <w:fldChar w:fldCharType="begin"/>
          </w:r>
          <w:r>
            <w:instrText xml:space="preserve"> TOC \h \u \z </w:instrText>
          </w:r>
          <w:r>
            <w:fldChar w:fldCharType="separate"/>
          </w:r>
          <w:hyperlink w:anchor="_Toc499931760" w:history="1">
            <w:r w:rsidRPr="00006048">
              <w:rPr>
                <w:rStyle w:val="Hyperlink"/>
                <w:noProof/>
              </w:rPr>
              <w:t>1</w:t>
            </w:r>
            <w:r>
              <w:rPr>
                <w:noProof/>
              </w:rPr>
              <w:tab/>
            </w:r>
            <w:r w:rsidRPr="00006048">
              <w:rPr>
                <w:rStyle w:val="Hyperlink"/>
                <w:noProof/>
              </w:rPr>
              <w:t>Background description</w:t>
            </w:r>
            <w:r>
              <w:rPr>
                <w:noProof/>
                <w:webHidden/>
              </w:rPr>
              <w:tab/>
            </w:r>
            <w:r>
              <w:rPr>
                <w:noProof/>
                <w:webHidden/>
              </w:rPr>
              <w:fldChar w:fldCharType="begin"/>
            </w:r>
            <w:r>
              <w:rPr>
                <w:noProof/>
                <w:webHidden/>
              </w:rPr>
              <w:instrText xml:space="preserve"> PAGEREF _Toc499931760 \h </w:instrText>
            </w:r>
            <w:r>
              <w:rPr>
                <w:noProof/>
                <w:webHidden/>
              </w:rPr>
            </w:r>
            <w:r>
              <w:rPr>
                <w:noProof/>
                <w:webHidden/>
              </w:rPr>
              <w:fldChar w:fldCharType="separate"/>
            </w:r>
            <w:r w:rsidR="00F041ED">
              <w:rPr>
                <w:noProof/>
                <w:webHidden/>
              </w:rPr>
              <w:t>24</w:t>
            </w:r>
            <w:r>
              <w:rPr>
                <w:noProof/>
                <w:webHidden/>
              </w:rPr>
              <w:fldChar w:fldCharType="end"/>
            </w:r>
          </w:hyperlink>
        </w:p>
        <w:p w14:paraId="5A6348A1" w14:textId="39761411" w:rsidR="001C64FC" w:rsidRDefault="004A1871" w:rsidP="001C64FC">
          <w:pPr>
            <w:pStyle w:val="TOC1"/>
            <w:tabs>
              <w:tab w:val="left" w:pos="440"/>
              <w:tab w:val="right" w:pos="8494"/>
            </w:tabs>
            <w:rPr>
              <w:noProof/>
            </w:rPr>
          </w:pPr>
          <w:hyperlink w:anchor="_Toc499931761" w:history="1">
            <w:r w:rsidR="001C64FC" w:rsidRPr="00006048">
              <w:rPr>
                <w:rStyle w:val="Hyperlink"/>
                <w:noProof/>
              </w:rPr>
              <w:t>2</w:t>
            </w:r>
            <w:r w:rsidR="001C64FC">
              <w:rPr>
                <w:noProof/>
              </w:rPr>
              <w:tab/>
            </w:r>
            <w:r w:rsidR="001C64FC" w:rsidRPr="00006048">
              <w:rPr>
                <w:rStyle w:val="Hyperlink"/>
                <w:noProof/>
              </w:rPr>
              <w:t>Definition of purpose</w:t>
            </w:r>
            <w:r w:rsidR="001C64FC">
              <w:rPr>
                <w:noProof/>
                <w:webHidden/>
              </w:rPr>
              <w:tab/>
            </w:r>
            <w:r w:rsidR="001C64FC">
              <w:rPr>
                <w:noProof/>
                <w:webHidden/>
              </w:rPr>
              <w:fldChar w:fldCharType="begin"/>
            </w:r>
            <w:r w:rsidR="001C64FC">
              <w:rPr>
                <w:noProof/>
                <w:webHidden/>
              </w:rPr>
              <w:instrText xml:space="preserve"> PAGEREF _Toc499931761 \h </w:instrText>
            </w:r>
            <w:r w:rsidR="001C64FC">
              <w:rPr>
                <w:noProof/>
                <w:webHidden/>
              </w:rPr>
            </w:r>
            <w:r w:rsidR="001C64FC">
              <w:rPr>
                <w:noProof/>
                <w:webHidden/>
              </w:rPr>
              <w:fldChar w:fldCharType="separate"/>
            </w:r>
            <w:r w:rsidR="00F041ED">
              <w:rPr>
                <w:noProof/>
                <w:webHidden/>
              </w:rPr>
              <w:t>25</w:t>
            </w:r>
            <w:r w:rsidR="001C64FC">
              <w:rPr>
                <w:noProof/>
                <w:webHidden/>
              </w:rPr>
              <w:fldChar w:fldCharType="end"/>
            </w:r>
          </w:hyperlink>
        </w:p>
        <w:p w14:paraId="2DE62A45" w14:textId="70C45BCB" w:rsidR="001C64FC" w:rsidRDefault="004A1871" w:rsidP="001C64FC">
          <w:pPr>
            <w:pStyle w:val="TOC1"/>
            <w:tabs>
              <w:tab w:val="left" w:pos="440"/>
              <w:tab w:val="right" w:pos="8494"/>
            </w:tabs>
            <w:rPr>
              <w:noProof/>
            </w:rPr>
          </w:pPr>
          <w:hyperlink w:anchor="_Toc499931762" w:history="1">
            <w:r w:rsidR="001C64FC" w:rsidRPr="00006048">
              <w:rPr>
                <w:rStyle w:val="Hyperlink"/>
                <w:noProof/>
              </w:rPr>
              <w:t>3</w:t>
            </w:r>
            <w:r w:rsidR="001C64FC">
              <w:rPr>
                <w:noProof/>
              </w:rPr>
              <w:tab/>
            </w:r>
            <w:r w:rsidR="001C64FC" w:rsidRPr="00006048">
              <w:rPr>
                <w:rStyle w:val="Hyperlink"/>
                <w:noProof/>
              </w:rPr>
              <w:t>Problem Statement</w:t>
            </w:r>
            <w:r w:rsidR="001C64FC">
              <w:rPr>
                <w:noProof/>
                <w:webHidden/>
              </w:rPr>
              <w:tab/>
            </w:r>
            <w:r w:rsidR="001C64FC">
              <w:rPr>
                <w:noProof/>
                <w:webHidden/>
              </w:rPr>
              <w:fldChar w:fldCharType="begin"/>
            </w:r>
            <w:r w:rsidR="001C64FC">
              <w:rPr>
                <w:noProof/>
                <w:webHidden/>
              </w:rPr>
              <w:instrText xml:space="preserve"> PAGEREF _Toc499931762 \h </w:instrText>
            </w:r>
            <w:r w:rsidR="001C64FC">
              <w:rPr>
                <w:noProof/>
                <w:webHidden/>
              </w:rPr>
            </w:r>
            <w:r w:rsidR="001C64FC">
              <w:rPr>
                <w:noProof/>
                <w:webHidden/>
              </w:rPr>
              <w:fldChar w:fldCharType="separate"/>
            </w:r>
            <w:r w:rsidR="00F041ED">
              <w:rPr>
                <w:noProof/>
                <w:webHidden/>
              </w:rPr>
              <w:t>26</w:t>
            </w:r>
            <w:r w:rsidR="001C64FC">
              <w:rPr>
                <w:noProof/>
                <w:webHidden/>
              </w:rPr>
              <w:fldChar w:fldCharType="end"/>
            </w:r>
          </w:hyperlink>
        </w:p>
        <w:p w14:paraId="71F0747A" w14:textId="4FDDBFDA" w:rsidR="001C64FC" w:rsidRDefault="004A1871" w:rsidP="001C64FC">
          <w:pPr>
            <w:pStyle w:val="TOC1"/>
            <w:tabs>
              <w:tab w:val="left" w:pos="440"/>
              <w:tab w:val="right" w:pos="8494"/>
            </w:tabs>
            <w:rPr>
              <w:noProof/>
            </w:rPr>
          </w:pPr>
          <w:hyperlink w:anchor="_Toc499931763" w:history="1">
            <w:r w:rsidR="001C64FC" w:rsidRPr="00006048">
              <w:rPr>
                <w:rStyle w:val="Hyperlink"/>
                <w:noProof/>
              </w:rPr>
              <w:t>4</w:t>
            </w:r>
            <w:r w:rsidR="001C64FC">
              <w:rPr>
                <w:noProof/>
              </w:rPr>
              <w:tab/>
            </w:r>
            <w:r w:rsidR="001C64FC" w:rsidRPr="00006048">
              <w:rPr>
                <w:rStyle w:val="Hyperlink"/>
                <w:noProof/>
              </w:rPr>
              <w:t>Delimitation</w:t>
            </w:r>
            <w:r w:rsidR="001C64FC">
              <w:rPr>
                <w:noProof/>
                <w:webHidden/>
              </w:rPr>
              <w:tab/>
            </w:r>
            <w:r w:rsidR="001C64FC">
              <w:rPr>
                <w:noProof/>
                <w:webHidden/>
              </w:rPr>
              <w:fldChar w:fldCharType="begin"/>
            </w:r>
            <w:r w:rsidR="001C64FC">
              <w:rPr>
                <w:noProof/>
                <w:webHidden/>
              </w:rPr>
              <w:instrText xml:space="preserve"> PAGEREF _Toc499931763 \h </w:instrText>
            </w:r>
            <w:r w:rsidR="001C64FC">
              <w:rPr>
                <w:noProof/>
                <w:webHidden/>
              </w:rPr>
            </w:r>
            <w:r w:rsidR="001C64FC">
              <w:rPr>
                <w:noProof/>
                <w:webHidden/>
              </w:rPr>
              <w:fldChar w:fldCharType="separate"/>
            </w:r>
            <w:r w:rsidR="00F041ED">
              <w:rPr>
                <w:noProof/>
                <w:webHidden/>
              </w:rPr>
              <w:t>27</w:t>
            </w:r>
            <w:r w:rsidR="001C64FC">
              <w:rPr>
                <w:noProof/>
                <w:webHidden/>
              </w:rPr>
              <w:fldChar w:fldCharType="end"/>
            </w:r>
          </w:hyperlink>
        </w:p>
        <w:p w14:paraId="30B15D3D" w14:textId="29004C9B" w:rsidR="001C64FC" w:rsidRDefault="004A1871" w:rsidP="001C64FC">
          <w:pPr>
            <w:pStyle w:val="TOC1"/>
            <w:tabs>
              <w:tab w:val="left" w:pos="440"/>
              <w:tab w:val="right" w:pos="8494"/>
            </w:tabs>
            <w:rPr>
              <w:noProof/>
            </w:rPr>
          </w:pPr>
          <w:hyperlink w:anchor="_Toc499931764" w:history="1">
            <w:r w:rsidR="001C64FC" w:rsidRPr="00006048">
              <w:rPr>
                <w:rStyle w:val="Hyperlink"/>
                <w:noProof/>
              </w:rPr>
              <w:t>5</w:t>
            </w:r>
            <w:r w:rsidR="001C64FC">
              <w:rPr>
                <w:noProof/>
              </w:rPr>
              <w:tab/>
            </w:r>
            <w:r w:rsidR="001C64FC" w:rsidRPr="00006048">
              <w:rPr>
                <w:rStyle w:val="Hyperlink"/>
                <w:noProof/>
              </w:rPr>
              <w:t>Choice of models and methods</w:t>
            </w:r>
            <w:r w:rsidR="001C64FC">
              <w:rPr>
                <w:noProof/>
                <w:webHidden/>
              </w:rPr>
              <w:tab/>
            </w:r>
            <w:r w:rsidR="001C64FC">
              <w:rPr>
                <w:noProof/>
                <w:webHidden/>
              </w:rPr>
              <w:fldChar w:fldCharType="begin"/>
            </w:r>
            <w:r w:rsidR="001C64FC">
              <w:rPr>
                <w:noProof/>
                <w:webHidden/>
              </w:rPr>
              <w:instrText xml:space="preserve"> PAGEREF _Toc499931764 \h </w:instrText>
            </w:r>
            <w:r w:rsidR="001C64FC">
              <w:rPr>
                <w:noProof/>
                <w:webHidden/>
              </w:rPr>
            </w:r>
            <w:r w:rsidR="001C64FC">
              <w:rPr>
                <w:noProof/>
                <w:webHidden/>
              </w:rPr>
              <w:fldChar w:fldCharType="separate"/>
            </w:r>
            <w:r w:rsidR="00F041ED">
              <w:rPr>
                <w:noProof/>
                <w:webHidden/>
              </w:rPr>
              <w:t>28</w:t>
            </w:r>
            <w:r w:rsidR="001C64FC">
              <w:rPr>
                <w:noProof/>
                <w:webHidden/>
              </w:rPr>
              <w:fldChar w:fldCharType="end"/>
            </w:r>
          </w:hyperlink>
        </w:p>
        <w:p w14:paraId="1F52BCD0" w14:textId="6DE825B6" w:rsidR="001C64FC" w:rsidRDefault="004A1871" w:rsidP="001C64FC">
          <w:pPr>
            <w:pStyle w:val="TOC1"/>
            <w:tabs>
              <w:tab w:val="left" w:pos="440"/>
              <w:tab w:val="right" w:pos="8494"/>
            </w:tabs>
            <w:rPr>
              <w:noProof/>
            </w:rPr>
          </w:pPr>
          <w:hyperlink w:anchor="_Toc499931765" w:history="1">
            <w:r w:rsidR="001C64FC" w:rsidRPr="00006048">
              <w:rPr>
                <w:rStyle w:val="Hyperlink"/>
                <w:noProof/>
              </w:rPr>
              <w:t>6</w:t>
            </w:r>
            <w:r w:rsidR="001C64FC">
              <w:rPr>
                <w:noProof/>
              </w:rPr>
              <w:tab/>
            </w:r>
            <w:r w:rsidR="001C64FC" w:rsidRPr="00006048">
              <w:rPr>
                <w:rStyle w:val="Hyperlink"/>
                <w:noProof/>
              </w:rPr>
              <w:t>Time schedule</w:t>
            </w:r>
            <w:r w:rsidR="001C64FC">
              <w:rPr>
                <w:noProof/>
                <w:webHidden/>
              </w:rPr>
              <w:tab/>
            </w:r>
            <w:r w:rsidR="001C64FC">
              <w:rPr>
                <w:noProof/>
                <w:webHidden/>
              </w:rPr>
              <w:fldChar w:fldCharType="begin"/>
            </w:r>
            <w:r w:rsidR="001C64FC">
              <w:rPr>
                <w:noProof/>
                <w:webHidden/>
              </w:rPr>
              <w:instrText xml:space="preserve"> PAGEREF _Toc499931765 \h </w:instrText>
            </w:r>
            <w:r w:rsidR="001C64FC">
              <w:rPr>
                <w:noProof/>
                <w:webHidden/>
              </w:rPr>
            </w:r>
            <w:r w:rsidR="001C64FC">
              <w:rPr>
                <w:noProof/>
                <w:webHidden/>
              </w:rPr>
              <w:fldChar w:fldCharType="separate"/>
            </w:r>
            <w:r w:rsidR="00F041ED">
              <w:rPr>
                <w:noProof/>
                <w:webHidden/>
              </w:rPr>
              <w:t>29</w:t>
            </w:r>
            <w:r w:rsidR="001C64FC">
              <w:rPr>
                <w:noProof/>
                <w:webHidden/>
              </w:rPr>
              <w:fldChar w:fldCharType="end"/>
            </w:r>
          </w:hyperlink>
        </w:p>
        <w:p w14:paraId="44222E43" w14:textId="37BB2FC1" w:rsidR="001C64FC" w:rsidRDefault="004A1871" w:rsidP="001C64FC">
          <w:pPr>
            <w:pStyle w:val="TOC1"/>
            <w:tabs>
              <w:tab w:val="left" w:pos="440"/>
              <w:tab w:val="right" w:pos="8494"/>
            </w:tabs>
            <w:rPr>
              <w:noProof/>
            </w:rPr>
          </w:pPr>
          <w:hyperlink w:anchor="_Toc499931766" w:history="1">
            <w:r w:rsidR="001C64FC" w:rsidRPr="00006048">
              <w:rPr>
                <w:rStyle w:val="Hyperlink"/>
                <w:noProof/>
              </w:rPr>
              <w:t>7</w:t>
            </w:r>
            <w:r w:rsidR="001C64FC">
              <w:rPr>
                <w:noProof/>
              </w:rPr>
              <w:tab/>
            </w:r>
            <w:r w:rsidR="001C64FC" w:rsidRPr="00006048">
              <w:rPr>
                <w:rStyle w:val="Hyperlink"/>
                <w:noProof/>
              </w:rPr>
              <w:t>Risk assessment</w:t>
            </w:r>
            <w:r w:rsidR="001C64FC">
              <w:rPr>
                <w:noProof/>
                <w:webHidden/>
              </w:rPr>
              <w:tab/>
            </w:r>
            <w:r w:rsidR="001C64FC">
              <w:rPr>
                <w:noProof/>
                <w:webHidden/>
              </w:rPr>
              <w:fldChar w:fldCharType="begin"/>
            </w:r>
            <w:r w:rsidR="001C64FC">
              <w:rPr>
                <w:noProof/>
                <w:webHidden/>
              </w:rPr>
              <w:instrText xml:space="preserve"> PAGEREF _Toc499931766 \h </w:instrText>
            </w:r>
            <w:r w:rsidR="001C64FC">
              <w:rPr>
                <w:noProof/>
                <w:webHidden/>
              </w:rPr>
            </w:r>
            <w:r w:rsidR="001C64FC">
              <w:rPr>
                <w:noProof/>
                <w:webHidden/>
              </w:rPr>
              <w:fldChar w:fldCharType="separate"/>
            </w:r>
            <w:r w:rsidR="00F041ED">
              <w:rPr>
                <w:noProof/>
                <w:webHidden/>
              </w:rPr>
              <w:t>30</w:t>
            </w:r>
            <w:r w:rsidR="001C64FC">
              <w:rPr>
                <w:noProof/>
                <w:webHidden/>
              </w:rPr>
              <w:fldChar w:fldCharType="end"/>
            </w:r>
          </w:hyperlink>
        </w:p>
        <w:p w14:paraId="6E558ABE" w14:textId="2ED9F640" w:rsidR="001C64FC" w:rsidRDefault="004A1871" w:rsidP="001C64FC">
          <w:pPr>
            <w:pStyle w:val="TOC1"/>
            <w:tabs>
              <w:tab w:val="left" w:pos="440"/>
              <w:tab w:val="right" w:pos="8494"/>
            </w:tabs>
            <w:rPr>
              <w:noProof/>
            </w:rPr>
          </w:pPr>
          <w:hyperlink w:anchor="_Toc499931767" w:history="1">
            <w:r w:rsidR="001C64FC" w:rsidRPr="00006048">
              <w:rPr>
                <w:rStyle w:val="Hyperlink"/>
                <w:noProof/>
              </w:rPr>
              <w:t>8</w:t>
            </w:r>
            <w:r w:rsidR="001C64FC">
              <w:rPr>
                <w:noProof/>
              </w:rPr>
              <w:tab/>
            </w:r>
            <w:r w:rsidR="001C64FC" w:rsidRPr="00006048">
              <w:rPr>
                <w:rStyle w:val="Hyperlink"/>
                <w:noProof/>
              </w:rPr>
              <w:t>Sources of Information</w:t>
            </w:r>
            <w:r w:rsidR="001C64FC">
              <w:rPr>
                <w:noProof/>
                <w:webHidden/>
              </w:rPr>
              <w:tab/>
            </w:r>
            <w:r w:rsidR="001C64FC">
              <w:rPr>
                <w:noProof/>
                <w:webHidden/>
              </w:rPr>
              <w:fldChar w:fldCharType="begin"/>
            </w:r>
            <w:r w:rsidR="001C64FC">
              <w:rPr>
                <w:noProof/>
                <w:webHidden/>
              </w:rPr>
              <w:instrText xml:space="preserve"> PAGEREF _Toc499931767 \h </w:instrText>
            </w:r>
            <w:r w:rsidR="001C64FC">
              <w:rPr>
                <w:noProof/>
                <w:webHidden/>
              </w:rPr>
            </w:r>
            <w:r w:rsidR="001C64FC">
              <w:rPr>
                <w:noProof/>
                <w:webHidden/>
              </w:rPr>
              <w:fldChar w:fldCharType="separate"/>
            </w:r>
            <w:r w:rsidR="00F041ED">
              <w:rPr>
                <w:noProof/>
                <w:webHidden/>
              </w:rPr>
              <w:t>31</w:t>
            </w:r>
            <w:r w:rsidR="001C64FC">
              <w:rPr>
                <w:noProof/>
                <w:webHidden/>
              </w:rPr>
              <w:fldChar w:fldCharType="end"/>
            </w:r>
          </w:hyperlink>
        </w:p>
        <w:p w14:paraId="62B88306" w14:textId="77D9AC0D" w:rsidR="001C64FC" w:rsidRPr="00253161" w:rsidRDefault="001C64FC" w:rsidP="001C64FC">
          <w:pPr>
            <w:tabs>
              <w:tab w:val="left" w:pos="440"/>
              <w:tab w:val="right" w:pos="8494"/>
            </w:tabs>
            <w:spacing w:after="100"/>
            <w:rPr>
              <w:rFonts w:ascii="Calibri" w:eastAsia="Calibri" w:hAnsi="Calibri" w:cs="Calibri"/>
            </w:rPr>
          </w:pPr>
          <w:r>
            <w:fldChar w:fldCharType="end"/>
          </w:r>
          <w:r>
            <w:t>9     Appendices (including Group Contract)                                                                   31</w:t>
          </w:r>
        </w:p>
      </w:sdtContent>
    </w:sdt>
    <w:p w14:paraId="5B875B83" w14:textId="77777777" w:rsidR="001C64FC" w:rsidRDefault="001C64FC" w:rsidP="001C64FC">
      <w:pPr>
        <w:tabs>
          <w:tab w:val="left" w:pos="440"/>
          <w:tab w:val="right" w:pos="8494"/>
        </w:tabs>
        <w:spacing w:after="100"/>
        <w:sectPr w:rsidR="001C64FC" w:rsidSect="001C64FC">
          <w:headerReference w:type="default" r:id="rId29"/>
          <w:footerReference w:type="default" r:id="rId30"/>
          <w:headerReference w:type="first" r:id="rId31"/>
          <w:footerReference w:type="first" r:id="rId32"/>
          <w:pgSz w:w="11906" w:h="16838"/>
          <w:pgMar w:top="1134" w:right="1701" w:bottom="1701" w:left="1701" w:header="0" w:footer="720" w:gutter="0"/>
          <w:pgNumType w:start="1"/>
          <w:cols w:space="720"/>
        </w:sectPr>
      </w:pPr>
      <w:r>
        <w:br w:type="page"/>
      </w:r>
    </w:p>
    <w:p w14:paraId="72CEA4BA" w14:textId="10B152AF" w:rsidR="001C64FC" w:rsidRDefault="001C64FC" w:rsidP="00BD59CD">
      <w:pPr>
        <w:pStyle w:val="Heading1"/>
        <w:numPr>
          <w:ilvl w:val="0"/>
          <w:numId w:val="16"/>
        </w:numPr>
      </w:pPr>
      <w:bookmarkStart w:id="34" w:name="_pp7vjd1bvyhe" w:colFirst="0" w:colLast="0"/>
      <w:bookmarkStart w:id="35" w:name="_Toc499931760"/>
      <w:bookmarkStart w:id="36" w:name="_Toc501430431"/>
      <w:bookmarkEnd w:id="34"/>
      <w:r>
        <w:lastRenderedPageBreak/>
        <w:t>Background description</w:t>
      </w:r>
      <w:bookmarkEnd w:id="35"/>
      <w:bookmarkEnd w:id="36"/>
    </w:p>
    <w:p w14:paraId="7C92623C" w14:textId="77777777" w:rsidR="001C64FC" w:rsidRDefault="001C64FC" w:rsidP="001C64FC">
      <w:pPr>
        <w:spacing w:after="160" w:line="259" w:lineRule="auto"/>
        <w:ind w:firstLine="567"/>
      </w:pPr>
      <w:r>
        <w:rPr>
          <w:sz w:val="36"/>
          <w:szCs w:val="36"/>
        </w:rPr>
        <w:t>V</w:t>
      </w:r>
      <w:r>
        <w:t>ipassanā - Insight Awareness (VIA) is a centre for spiritual events originally with a base in the Buddhist principles of meditation as an insight with awareness of what is happening as it happens. They organize spiritual events, send out newsletters and sometimes articles to their members.</w:t>
      </w:r>
    </w:p>
    <w:p w14:paraId="16CFA2F1" w14:textId="77777777" w:rsidR="001C64FC" w:rsidRDefault="001C64FC" w:rsidP="001C64FC">
      <w:pPr>
        <w:spacing w:after="160" w:line="259" w:lineRule="auto"/>
      </w:pPr>
      <w:r>
        <w:t>Vipassanā does not store any trace of lecturers, members, plans for events, work done by its council or whom they promised advertisements free of charge. This gives the rise of potential loss of clients which in turn opens a liability in the way that the organisation operates, its potential achievements and overall stability. Studies have proven that Vipassanã’s meditation is rewarding to the individual - benefits such as improvement of psychological health caused the means to solve the problem of current situation of Vipassanã, the project will benefit the wide audience of people. Furthermore, there are sources which claim that Vipassanã’s practices yield a more prosperous way of living as a conclusion from studies on a wide range of audiences who have been exposed to meditation courses with a wide variety of time spans. It can be concluded that stress management is an important area of concern and it should be taken care off because it is not only beneficial for the organization but at the same time it also improves individual life of employees. The following diagram shows the outcomes on people which have been subjected to a meditation course lasting six months.</w:t>
      </w:r>
    </w:p>
    <w:p w14:paraId="36AAB6DE" w14:textId="77777777" w:rsidR="001C64FC" w:rsidRDefault="001C64FC" w:rsidP="001C64FC">
      <w:pPr>
        <w:spacing w:after="160" w:line="259" w:lineRule="auto"/>
        <w:ind w:firstLine="567"/>
        <w:jc w:val="center"/>
        <w:rPr>
          <w:b/>
          <w:sz w:val="16"/>
          <w:szCs w:val="16"/>
        </w:rPr>
      </w:pPr>
      <w:r>
        <w:rPr>
          <w:b/>
          <w:sz w:val="16"/>
          <w:szCs w:val="16"/>
        </w:rPr>
        <w:t xml:space="preserve">Evaluation of </w:t>
      </w:r>
      <w:r>
        <w:rPr>
          <w:b/>
          <w:i/>
          <w:sz w:val="16"/>
          <w:szCs w:val="16"/>
        </w:rPr>
        <w:t>Vipassanā</w:t>
      </w:r>
      <w:r>
        <w:rPr>
          <w:b/>
          <w:sz w:val="16"/>
          <w:szCs w:val="16"/>
        </w:rPr>
        <w:t xml:space="preserve"> Meditation Course Effects on Subjective Stress, Well‐being, Self‐kindness and Mindfulness in a </w:t>
      </w:r>
    </w:p>
    <w:p w14:paraId="4E3628C8" w14:textId="38D3841D" w:rsidR="001C64FC" w:rsidRDefault="001C64FC" w:rsidP="001C64FC">
      <w:pPr>
        <w:spacing w:after="160" w:line="259" w:lineRule="auto"/>
        <w:ind w:firstLine="567"/>
        <w:jc w:val="center"/>
        <w:rPr>
          <w:b/>
          <w:sz w:val="16"/>
          <w:szCs w:val="16"/>
        </w:rPr>
      </w:pPr>
      <w:r>
        <w:rPr>
          <w:b/>
          <w:noProof/>
          <w:sz w:val="16"/>
          <w:szCs w:val="16"/>
          <w:lang w:eastAsia="en-US"/>
        </w:rPr>
        <w:drawing>
          <wp:anchor distT="0" distB="0" distL="114300" distR="114300" simplePos="0" relativeHeight="251662336" behindDoc="0" locked="0" layoutInCell="1" allowOverlap="1" wp14:anchorId="33A246F4" wp14:editId="27B2FF49">
            <wp:simplePos x="0" y="0"/>
            <wp:positionH relativeFrom="margin">
              <wp:align>center</wp:align>
            </wp:positionH>
            <wp:positionV relativeFrom="page">
              <wp:posOffset>4876800</wp:posOffset>
            </wp:positionV>
            <wp:extent cx="2762250" cy="135255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762250" cy="1352550"/>
                    </a:xfrm>
                    <a:prstGeom prst="rect">
                      <a:avLst/>
                    </a:prstGeom>
                    <a:ln/>
                  </pic:spPr>
                </pic:pic>
              </a:graphicData>
            </a:graphic>
          </wp:anchor>
        </w:drawing>
      </w:r>
    </w:p>
    <w:p w14:paraId="0EC75B19" w14:textId="77777777" w:rsidR="001C64FC" w:rsidRDefault="001C64FC" w:rsidP="001C64FC">
      <w:pPr>
        <w:spacing w:after="160" w:line="259" w:lineRule="auto"/>
        <w:ind w:firstLine="567"/>
        <w:jc w:val="center"/>
        <w:rPr>
          <w:b/>
          <w:sz w:val="16"/>
          <w:szCs w:val="16"/>
        </w:rPr>
      </w:pPr>
    </w:p>
    <w:p w14:paraId="10FE8AC7" w14:textId="3948CC54" w:rsidR="001C64FC" w:rsidRDefault="001C64FC" w:rsidP="001C64FC">
      <w:pPr>
        <w:spacing w:after="160" w:line="259" w:lineRule="auto"/>
        <w:ind w:firstLine="567"/>
        <w:jc w:val="center"/>
        <w:rPr>
          <w:b/>
          <w:sz w:val="16"/>
          <w:szCs w:val="16"/>
        </w:rPr>
      </w:pPr>
    </w:p>
    <w:p w14:paraId="101EACB8" w14:textId="1195349A" w:rsidR="001C64FC" w:rsidRDefault="001C64FC" w:rsidP="001C64FC">
      <w:pPr>
        <w:spacing w:after="160" w:line="259" w:lineRule="auto"/>
        <w:ind w:firstLine="567"/>
        <w:jc w:val="center"/>
        <w:rPr>
          <w:b/>
          <w:sz w:val="16"/>
          <w:szCs w:val="16"/>
        </w:rPr>
      </w:pPr>
    </w:p>
    <w:p w14:paraId="03D4B9B5" w14:textId="67A81D56" w:rsidR="001C64FC" w:rsidRDefault="001C64FC" w:rsidP="001C64FC">
      <w:pPr>
        <w:spacing w:after="160" w:line="259" w:lineRule="auto"/>
        <w:ind w:firstLine="567"/>
        <w:jc w:val="center"/>
        <w:rPr>
          <w:b/>
          <w:sz w:val="16"/>
          <w:szCs w:val="16"/>
        </w:rPr>
      </w:pPr>
    </w:p>
    <w:p w14:paraId="12E50456" w14:textId="77777777" w:rsidR="001C64FC" w:rsidRDefault="001C64FC" w:rsidP="001C64FC">
      <w:pPr>
        <w:spacing w:after="160" w:line="259" w:lineRule="auto"/>
        <w:ind w:firstLine="567"/>
        <w:jc w:val="center"/>
        <w:rPr>
          <w:b/>
          <w:sz w:val="16"/>
          <w:szCs w:val="16"/>
        </w:rPr>
      </w:pPr>
    </w:p>
    <w:p w14:paraId="76E417D4" w14:textId="77777777" w:rsidR="001C64FC" w:rsidRPr="00663477" w:rsidRDefault="001C64FC" w:rsidP="001C64FC">
      <w:pPr>
        <w:spacing w:after="160" w:line="259" w:lineRule="auto"/>
        <w:jc w:val="center"/>
        <w:rPr>
          <w:sz w:val="16"/>
          <w:szCs w:val="16"/>
        </w:rPr>
      </w:pPr>
      <w:r>
        <w:rPr>
          <w:b/>
          <w:sz w:val="16"/>
          <w:szCs w:val="16"/>
        </w:rPr>
        <w:t>Community Sample: Post‐course and 6‐.month Outcomes</w:t>
      </w:r>
    </w:p>
    <w:p w14:paraId="27730FE3" w14:textId="77777777" w:rsidR="001C64FC" w:rsidRDefault="001C64FC" w:rsidP="001C64FC">
      <w:pPr>
        <w:spacing w:after="160" w:line="259" w:lineRule="auto"/>
        <w:rPr>
          <w:rFonts w:ascii="Calibri" w:eastAsia="Calibri" w:hAnsi="Calibri" w:cs="Calibri"/>
        </w:rPr>
      </w:pPr>
      <w:r>
        <w:rPr>
          <w:rFonts w:ascii="Calibri" w:eastAsia="Calibri" w:hAnsi="Calibri" w:cs="Calibri"/>
        </w:rPr>
        <w:t>“</w:t>
      </w:r>
      <w:r>
        <w:rPr>
          <w:rFonts w:ascii="Calibri" w:eastAsia="Calibri" w:hAnsi="Calibri" w:cs="Calibri"/>
          <w:b/>
        </w:rPr>
        <w:t>Sometimes a single Vipassana course can give someone enough direct experience of the truth inside that for them the path is clear: “This is where I want to go. This is what I want to be.” For others it takes longer.</w:t>
      </w:r>
      <w:r>
        <w:rPr>
          <w:rFonts w:ascii="Calibri" w:eastAsia="Calibri" w:hAnsi="Calibri" w:cs="Calibri"/>
        </w:rPr>
        <w:t xml:space="preserve">” - </w:t>
      </w:r>
      <w:r>
        <w:rPr>
          <w:color w:val="333333"/>
          <w:sz w:val="18"/>
          <w:szCs w:val="18"/>
        </w:rPr>
        <w:t>Independent Publishers Group</w:t>
      </w:r>
      <w:r>
        <w:rPr>
          <w:sz w:val="18"/>
          <w:szCs w:val="18"/>
        </w:rPr>
        <w:t xml:space="preserve"> I.H</w:t>
      </w:r>
      <w:r>
        <w:rPr>
          <w:color w:val="333333"/>
          <w:sz w:val="18"/>
          <w:szCs w:val="18"/>
        </w:rPr>
        <w:t xml:space="preserve"> 2003 9781928706212</w:t>
      </w:r>
    </w:p>
    <w:p w14:paraId="0435324A" w14:textId="77777777" w:rsidR="001C64FC" w:rsidRDefault="001C64FC" w:rsidP="001C64FC">
      <w:pPr>
        <w:spacing w:after="160" w:line="259" w:lineRule="auto"/>
        <w:rPr>
          <w:b/>
          <w:sz w:val="28"/>
          <w:szCs w:val="28"/>
        </w:rPr>
      </w:pPr>
      <w:r>
        <w:rPr>
          <w:rFonts w:ascii="Calibri" w:eastAsia="Calibri" w:hAnsi="Calibri" w:cs="Calibri"/>
        </w:rPr>
        <w:t xml:space="preserve">The quote above represents the thoughts of a person who has underwent the Vipassanā course clearly pointing out that a person’s perspective changes.  </w:t>
      </w:r>
      <w:r>
        <w:br w:type="page"/>
      </w:r>
    </w:p>
    <w:p w14:paraId="07D6E48D" w14:textId="77777777" w:rsidR="001C64FC" w:rsidRDefault="001C64FC" w:rsidP="00BD59CD">
      <w:pPr>
        <w:pStyle w:val="Heading1"/>
        <w:numPr>
          <w:ilvl w:val="0"/>
          <w:numId w:val="16"/>
        </w:numPr>
      </w:pPr>
      <w:bookmarkStart w:id="37" w:name="_Toc499931761"/>
      <w:bookmarkStart w:id="38" w:name="_Toc501430432"/>
      <w:r>
        <w:lastRenderedPageBreak/>
        <w:t>Definition of purpose</w:t>
      </w:r>
      <w:bookmarkEnd w:id="37"/>
      <w:bookmarkEnd w:id="38"/>
    </w:p>
    <w:p w14:paraId="5A0ABA61" w14:textId="77777777" w:rsidR="001C64FC" w:rsidRDefault="001C64FC" w:rsidP="001C64FC">
      <w:pPr>
        <w:ind w:left="567"/>
      </w:pPr>
      <w:r>
        <w:t>The definition of purpose for this project is to construct a system that has the ability to keep track of records which will allow Vipassana to improve its data management.</w:t>
      </w:r>
    </w:p>
    <w:p w14:paraId="689D0E2D" w14:textId="77777777" w:rsidR="001C64FC" w:rsidRDefault="001C64FC" w:rsidP="001C64FC">
      <w:pPr>
        <w:ind w:left="567"/>
      </w:pPr>
    </w:p>
    <w:p w14:paraId="6C35C69C" w14:textId="77777777" w:rsidR="001C64FC" w:rsidRDefault="001C64FC" w:rsidP="001C64FC"/>
    <w:p w14:paraId="66114EF2" w14:textId="77777777" w:rsidR="001C64FC" w:rsidRDefault="001C64FC" w:rsidP="001C64FC">
      <w:pPr>
        <w:ind w:left="567"/>
      </w:pPr>
    </w:p>
    <w:p w14:paraId="410E98EB" w14:textId="77777777" w:rsidR="001C64FC" w:rsidRDefault="001C64FC" w:rsidP="001C64FC">
      <w:pPr>
        <w:ind w:left="567"/>
      </w:pPr>
    </w:p>
    <w:p w14:paraId="680D44A3" w14:textId="77777777" w:rsidR="001C64FC" w:rsidRDefault="001C64FC" w:rsidP="001C64FC">
      <w:pPr>
        <w:spacing w:after="160" w:line="259" w:lineRule="auto"/>
        <w:rPr>
          <w:b/>
          <w:sz w:val="28"/>
          <w:szCs w:val="28"/>
        </w:rPr>
      </w:pPr>
      <w:r>
        <w:br w:type="page"/>
      </w:r>
    </w:p>
    <w:p w14:paraId="600F162D" w14:textId="77777777" w:rsidR="001C64FC" w:rsidRDefault="001C64FC" w:rsidP="00BD59CD">
      <w:pPr>
        <w:pStyle w:val="Heading1"/>
        <w:numPr>
          <w:ilvl w:val="0"/>
          <w:numId w:val="16"/>
        </w:numPr>
      </w:pPr>
      <w:bookmarkStart w:id="39" w:name="_ae8rjwvvzjnh" w:colFirst="0" w:colLast="0"/>
      <w:bookmarkStart w:id="40" w:name="_Toc499931762"/>
      <w:bookmarkStart w:id="41" w:name="_Toc501430433"/>
      <w:bookmarkEnd w:id="39"/>
      <w:r>
        <w:lastRenderedPageBreak/>
        <w:t>Problem Statement</w:t>
      </w:r>
      <w:bookmarkEnd w:id="40"/>
      <w:bookmarkEnd w:id="41"/>
    </w:p>
    <w:p w14:paraId="3DD2AAF1" w14:textId="77777777" w:rsidR="001C64FC" w:rsidRDefault="001C64FC" w:rsidP="001C64FC">
      <w:pPr>
        <w:rPr>
          <w:color w:val="FF0000"/>
        </w:rPr>
      </w:pPr>
      <w:r>
        <w:rPr>
          <w:color w:val="FF0000"/>
        </w:rPr>
        <w:t>Overall problem:</w:t>
      </w:r>
    </w:p>
    <w:p w14:paraId="55F4BD49" w14:textId="77777777" w:rsidR="001C64FC" w:rsidRDefault="001C64FC" w:rsidP="001C64FC"/>
    <w:p w14:paraId="290E7C47" w14:textId="77777777" w:rsidR="001C64FC" w:rsidRDefault="001C64FC" w:rsidP="001C64FC">
      <w:pPr>
        <w:spacing w:after="160" w:line="256" w:lineRule="auto"/>
      </w:pPr>
      <w:r>
        <w:t xml:space="preserve">The current and future problems that the group will encounter along the way will be the lack of information that the system will process, the necessary automation methods - if, for example, a specific part of people need to be selected or contacted - what would be a necessary pre-requirement for the system to go into effect. </w:t>
      </w:r>
    </w:p>
    <w:p w14:paraId="2BC272B5" w14:textId="77777777" w:rsidR="001C64FC" w:rsidRDefault="001C64FC" w:rsidP="001C64FC"/>
    <w:p w14:paraId="5DB74518" w14:textId="77777777" w:rsidR="001C64FC" w:rsidRDefault="001C64FC" w:rsidP="001C64FC">
      <w:pPr>
        <w:rPr>
          <w:b/>
        </w:rPr>
      </w:pPr>
      <w:r>
        <w:rPr>
          <w:b/>
        </w:rPr>
        <w:t>The questions regarding the problem statement are the following:</w:t>
      </w:r>
    </w:p>
    <w:p w14:paraId="5AE2A486" w14:textId="77777777" w:rsidR="001C64FC" w:rsidRDefault="001C64FC" w:rsidP="001C64FC">
      <w:pPr>
        <w:rPr>
          <w:sz w:val="16"/>
          <w:szCs w:val="16"/>
        </w:rPr>
      </w:pPr>
    </w:p>
    <w:p w14:paraId="43CE9DB8" w14:textId="77777777" w:rsidR="001C64FC" w:rsidRDefault="001C64FC" w:rsidP="001C64FC">
      <w:pPr>
        <w:spacing w:after="160" w:line="256" w:lineRule="auto"/>
      </w:pPr>
      <w:r>
        <w:rPr>
          <w:color w:val="FF0000"/>
        </w:rPr>
        <w:t>Q: How will the backend of the system tie with the GUI (Graphical User Interface) and what possibilities will the system have for the GUI to offer?</w:t>
      </w:r>
    </w:p>
    <w:p w14:paraId="68856B0A" w14:textId="77777777" w:rsidR="001C64FC" w:rsidRDefault="001C64FC" w:rsidP="001C64FC">
      <w:pPr>
        <w:spacing w:after="160" w:line="256" w:lineRule="auto"/>
      </w:pPr>
      <w:r>
        <w:t>The possibilities of the system and the GUI structure need to be appropriate with one another for there to be a consistent logic in the systems’ possibilities. Some of the possibilities are still unknown and some may likely change as the project moves forward.</w:t>
      </w:r>
    </w:p>
    <w:p w14:paraId="61685E9C" w14:textId="77777777" w:rsidR="001C64FC" w:rsidRDefault="001C64FC" w:rsidP="001C64FC">
      <w:pPr>
        <w:spacing w:after="160" w:line="256" w:lineRule="auto"/>
      </w:pPr>
      <w:r>
        <w:rPr>
          <w:color w:val="FF0000"/>
        </w:rPr>
        <w:t xml:space="preserve">Q: How will the system know who is going to have higher privileges than the other? </w:t>
      </w:r>
      <w:r>
        <w:t xml:space="preserve"> The system will need to differentiate between a user and a company representative so that both have easy access </w:t>
      </w:r>
    </w:p>
    <w:p w14:paraId="7C0269CC" w14:textId="77777777" w:rsidR="001C64FC" w:rsidRDefault="001C64FC" w:rsidP="001C64FC">
      <w:pPr>
        <w:spacing w:after="160" w:line="256" w:lineRule="auto"/>
        <w:rPr>
          <w:color w:val="FF0000"/>
        </w:rPr>
      </w:pPr>
      <w:r>
        <w:rPr>
          <w:color w:val="FF0000"/>
        </w:rPr>
        <w:t>Q: How can the system store the different events and members with all of their personalized information?</w:t>
      </w:r>
    </w:p>
    <w:p w14:paraId="03A1C33B" w14:textId="77777777" w:rsidR="001C64FC" w:rsidRDefault="001C64FC" w:rsidP="001C64FC">
      <w:pPr>
        <w:spacing w:after="160" w:line="256" w:lineRule="auto"/>
      </w:pPr>
      <w:r>
        <w:t>Based on the actual collected information, the system needs to meet three different criterias - information handling, events handling and categorization of the said personalized user information.</w:t>
      </w:r>
    </w:p>
    <w:p w14:paraId="6FCB5552" w14:textId="77777777" w:rsidR="001C64FC" w:rsidRDefault="001C64FC" w:rsidP="001C64FC">
      <w:pPr>
        <w:spacing w:after="160" w:line="256" w:lineRule="auto"/>
        <w:rPr>
          <w:color w:val="FF0000"/>
        </w:rPr>
      </w:pPr>
      <w:r>
        <w:rPr>
          <w:color w:val="FF0000"/>
        </w:rPr>
        <w:t>Q: How can the user search for lecturers in a given category?</w:t>
      </w:r>
    </w:p>
    <w:p w14:paraId="66950F0B" w14:textId="77777777" w:rsidR="001C64FC" w:rsidRDefault="001C64FC" w:rsidP="001C64FC">
      <w:pPr>
        <w:spacing w:after="160" w:line="256" w:lineRule="auto"/>
      </w:pPr>
      <w:r>
        <w:t xml:space="preserve">A good and easy-to-use user interface is a very important part in every application and system. Therefore the group should spend some time to insure an easy user experience with a good search engine.  </w:t>
      </w:r>
    </w:p>
    <w:p w14:paraId="5EA04AD3" w14:textId="6F57AD9E" w:rsidR="001C64FC" w:rsidRPr="001C64FC" w:rsidRDefault="001C64FC" w:rsidP="001C64FC">
      <w:pPr>
        <w:spacing w:after="160" w:line="256" w:lineRule="auto"/>
      </w:pPr>
      <w:r>
        <w:t xml:space="preserve"> </w:t>
      </w:r>
    </w:p>
    <w:p w14:paraId="46637ADC" w14:textId="77777777" w:rsidR="001C64FC" w:rsidRDefault="001C64FC" w:rsidP="00BD59CD">
      <w:pPr>
        <w:pStyle w:val="Heading1"/>
        <w:numPr>
          <w:ilvl w:val="0"/>
          <w:numId w:val="16"/>
        </w:numPr>
      </w:pPr>
      <w:bookmarkStart w:id="42" w:name="_Toc499931763"/>
      <w:bookmarkStart w:id="43" w:name="_Toc501430434"/>
      <w:r>
        <w:lastRenderedPageBreak/>
        <w:t>Delimitation</w:t>
      </w:r>
      <w:bookmarkEnd w:id="42"/>
      <w:bookmarkEnd w:id="43"/>
    </w:p>
    <w:p w14:paraId="716D2D93" w14:textId="77777777" w:rsidR="001C64FC" w:rsidRDefault="001C64FC" w:rsidP="001C64FC">
      <w:pPr>
        <w:spacing w:after="160" w:line="256" w:lineRule="auto"/>
      </w:pPr>
      <w:r>
        <w:t xml:space="preserve">The system and the project are aimed towards the software market and are in turn developed for the clients who have requested such a service to be created - Vipassanā - Insight Awareness. </w:t>
      </w:r>
    </w:p>
    <w:p w14:paraId="047A5093" w14:textId="77777777" w:rsidR="001C64FC" w:rsidRDefault="001C64FC" w:rsidP="001C64FC">
      <w:pPr>
        <w:spacing w:after="160" w:line="256" w:lineRule="auto"/>
      </w:pPr>
      <w:r>
        <w:t>What the assigned group will firmly focus on are the technical problems, For example, how to make the system better. Otherwise, there will not be focus on problems such as searching for the most wished lectures and events.</w:t>
      </w:r>
    </w:p>
    <w:p w14:paraId="66D3D17A" w14:textId="3918B618" w:rsidR="001C64FC" w:rsidRPr="001C64FC" w:rsidRDefault="001C64FC" w:rsidP="001C64FC">
      <w:pPr>
        <w:spacing w:after="160" w:line="256" w:lineRule="auto"/>
      </w:pPr>
      <w:r>
        <w:t>Another thing that the group will not focus on is a good looking user interface, as the group will focus on adding key functionality to the systems’ abilities.</w:t>
      </w:r>
      <w:r>
        <w:br w:type="page"/>
      </w:r>
    </w:p>
    <w:p w14:paraId="671821E4" w14:textId="77777777" w:rsidR="001C64FC" w:rsidRDefault="001C64FC" w:rsidP="00BD59CD">
      <w:pPr>
        <w:pStyle w:val="Heading1"/>
        <w:numPr>
          <w:ilvl w:val="0"/>
          <w:numId w:val="16"/>
        </w:numPr>
      </w:pPr>
      <w:bookmarkStart w:id="44" w:name="_bdhr5fuztczp" w:colFirst="0" w:colLast="0"/>
      <w:bookmarkStart w:id="45" w:name="_Toc499931764"/>
      <w:bookmarkStart w:id="46" w:name="_Toc501430435"/>
      <w:bookmarkEnd w:id="44"/>
      <w:r>
        <w:lastRenderedPageBreak/>
        <w:t>Choice of models and methods</w:t>
      </w:r>
      <w:bookmarkEnd w:id="45"/>
      <w:bookmarkEnd w:id="46"/>
    </w:p>
    <w:p w14:paraId="23D9093D" w14:textId="77777777" w:rsidR="001C64FC" w:rsidRDefault="001C64FC" w:rsidP="001C64FC">
      <w:pPr>
        <w:rPr>
          <w:b/>
        </w:rPr>
      </w:pPr>
      <w:r>
        <w:rPr>
          <w:b/>
        </w:rPr>
        <w:t xml:space="preserve">Internal group event handling:  </w:t>
      </w:r>
    </w:p>
    <w:p w14:paraId="584421BB" w14:textId="77777777" w:rsidR="001C64FC" w:rsidRDefault="001C64FC" w:rsidP="001C64FC">
      <w:r>
        <w:t xml:space="preserve">The project’s strategy of overcoming potential problems will have a direct impact on its outcomes. The aim is to gain a solid knowledge base for the team that is working on the assigned project and focus that gained knowledge whilst researching problems which will be encountered during its development. The focus in this project is going to be on creating all assets, testing and finalizing the working system - in other words words: </w:t>
      </w:r>
      <w:r>
        <w:rPr>
          <w:color w:val="134F5C"/>
        </w:rPr>
        <w:t>events handling</w:t>
      </w:r>
      <w:r>
        <w:t xml:space="preserve">. This is a critical aspect of project management as well as workflow management. Keeping track of progress of the workflow is vital as it yields a better perception of the overall outcome. The methodology behind this will be to have group work as well as individual handling of work and / or upcoming project events. The responsibility of the events handling, time planning, and workload distribution will be assigned to Angel Petrov which will in turn plan ahead of time and see through upcoming tasks and solve any obstacles related to the group work distribution. </w:t>
      </w:r>
    </w:p>
    <w:p w14:paraId="48CEE218" w14:textId="77777777" w:rsidR="001C64FC" w:rsidRDefault="001C64FC" w:rsidP="001C64FC"/>
    <w:p w14:paraId="43C4806B" w14:textId="77777777" w:rsidR="001C64FC" w:rsidRDefault="001C64FC" w:rsidP="001C64FC">
      <w:pPr>
        <w:rPr>
          <w:b/>
        </w:rPr>
      </w:pPr>
      <w:r>
        <w:rPr>
          <w:b/>
        </w:rPr>
        <w:t>System readability and management:</w:t>
      </w:r>
    </w:p>
    <w:p w14:paraId="647F7092" w14:textId="77777777" w:rsidR="001C64FC" w:rsidRDefault="001C64FC" w:rsidP="001C64FC">
      <w:r>
        <w:t xml:space="preserve">Another partial problem is making the system as </w:t>
      </w:r>
      <w:r>
        <w:rPr>
          <w:color w:val="134F5C"/>
        </w:rPr>
        <w:t>easy to understand</w:t>
      </w:r>
      <w:r>
        <w:t xml:space="preserve"> as possible so that the end users don’t have any problems such as encountering bugs or compatibility issues. Managing code is also within this category - adding comments for “what goes where” or “what this thing does” is a good way of understanding things that fellow colleagues have implemented, however not first priority. A better outcome is expected as others are going to have a better understanding of what the person who implemented that specific area of the project actually meant and if they see the need, they will have a better idea of how to improve that specific area. The main person who will be responsible for this area will be Rytis Kunigiskis, however everyone will assume this role to a certain extent but the responsible person for this area will have a focus on going through all the code. This said person will have the opportunity to go through all of the code and discuss what is right or wrong and propose to add or remove specific parts from the structure of the system. A rough estimated workload for this part will be around 10 percent or 55 hours of the overall workload of 550 hours but overall the timing will solely rely on which parts of the project are currently being evaluated, their length and meaning within the project (some parts do not need to be explained, others do).</w:t>
      </w:r>
    </w:p>
    <w:p w14:paraId="080E79DE" w14:textId="77777777" w:rsidR="001C64FC" w:rsidRDefault="001C64FC" w:rsidP="001C64FC"/>
    <w:p w14:paraId="2E65F18C" w14:textId="77777777" w:rsidR="001C64FC" w:rsidRDefault="001C64FC" w:rsidP="001C64FC">
      <w:pPr>
        <w:rPr>
          <w:b/>
        </w:rPr>
      </w:pPr>
      <w:r>
        <w:rPr>
          <w:b/>
        </w:rPr>
        <w:t>Finding sponsors for newsletters:</w:t>
      </w:r>
    </w:p>
    <w:p w14:paraId="17F04EAB" w14:textId="77777777" w:rsidR="001C64FC" w:rsidRDefault="001C64FC" w:rsidP="001C64FC">
      <w:pPr>
        <w:rPr>
          <w:highlight w:val="white"/>
        </w:rPr>
      </w:pPr>
      <w:r>
        <w:t>The system will not only store sponsors that have been sponsoring Vipassana successfully before, but also will allow to maintain the list, add new sponsors or delete the old ones and add or edit the description of each sponsor. It will allow the customer to keep track of their sponsors and quickly get information about them, give them feedback about the sponsors for the categories that they show interest in. Diyar Hussein will</w:t>
      </w:r>
      <w:r>
        <w:rPr>
          <w:highlight w:val="white"/>
        </w:rPr>
        <w:t xml:space="preserve"> take responsibility for this point and estimated workload for this point should be around 5 hours or around 5 percent of the overall workload. </w:t>
      </w:r>
    </w:p>
    <w:p w14:paraId="7906C28B" w14:textId="77777777" w:rsidR="001C64FC" w:rsidRDefault="001C64FC" w:rsidP="001C64FC">
      <w:pPr>
        <w:rPr>
          <w:highlight w:val="white"/>
        </w:rPr>
      </w:pPr>
    </w:p>
    <w:p w14:paraId="13625931" w14:textId="77777777" w:rsidR="001C64FC" w:rsidRDefault="001C64FC" w:rsidP="001C64FC">
      <w:pPr>
        <w:rPr>
          <w:b/>
          <w:sz w:val="16"/>
          <w:szCs w:val="16"/>
        </w:rPr>
      </w:pPr>
      <w:r>
        <w:rPr>
          <w:b/>
          <w:highlight w:val="white"/>
        </w:rPr>
        <w:t xml:space="preserve">Finding </w:t>
      </w:r>
      <w:r>
        <w:rPr>
          <w:b/>
        </w:rPr>
        <w:t>non-finalized events to finalize them:</w:t>
      </w:r>
    </w:p>
    <w:p w14:paraId="3F0468AB" w14:textId="77777777" w:rsidR="001C64FC" w:rsidRDefault="001C64FC" w:rsidP="001C64FC">
      <w:pPr>
        <w:rPr>
          <w:highlight w:val="white"/>
        </w:rPr>
      </w:pPr>
      <w:r>
        <w:rPr>
          <w:highlight w:val="white"/>
        </w:rPr>
        <w:t>Planning events requires a lot of information and quick access to it with a good search engine will provide fast planning to finalize all non-finalized events. The user will be able to review the status of any event and see all required details about it. Rodrigo Pereira will hold responsibility for this point. Estimated time for fulfilling this task should be around 83 hours or around 15 percent.</w:t>
      </w:r>
    </w:p>
    <w:p w14:paraId="273046FB" w14:textId="77777777" w:rsidR="001C64FC" w:rsidRDefault="001C64FC" w:rsidP="001C64FC">
      <w:pPr>
        <w:rPr>
          <w:highlight w:val="white"/>
        </w:rPr>
      </w:pPr>
    </w:p>
    <w:p w14:paraId="021FE361" w14:textId="77777777" w:rsidR="001C64FC" w:rsidRDefault="001C64FC" w:rsidP="001C64FC">
      <w:pPr>
        <w:rPr>
          <w:b/>
          <w:highlight w:val="white"/>
        </w:rPr>
      </w:pPr>
      <w:r>
        <w:rPr>
          <w:b/>
          <w:highlight w:val="white"/>
        </w:rPr>
        <w:t>Storing needed data for the system:</w:t>
      </w:r>
    </w:p>
    <w:p w14:paraId="6FDEF0AE" w14:textId="14174AC2" w:rsidR="001C64FC" w:rsidRPr="001C64FC" w:rsidRDefault="001C64FC" w:rsidP="001C64FC">
      <w:r>
        <w:rPr>
          <w:highlight w:val="white"/>
        </w:rPr>
        <w:t>Data will be stored locally. This will ensure data protection. Everyone in the group is responsible for this point. Estimated work hours around 25 hours or 5 percent.</w:t>
      </w:r>
    </w:p>
    <w:p w14:paraId="56C43B05" w14:textId="77777777" w:rsidR="001C64FC" w:rsidRDefault="001C64FC" w:rsidP="00BD59CD">
      <w:pPr>
        <w:pStyle w:val="Heading1"/>
        <w:numPr>
          <w:ilvl w:val="0"/>
          <w:numId w:val="16"/>
        </w:numPr>
      </w:pPr>
      <w:bookmarkStart w:id="47" w:name="_hq3sc05rpwxj" w:colFirst="0" w:colLast="0"/>
      <w:bookmarkStart w:id="48" w:name="_Toc499931765"/>
      <w:bookmarkStart w:id="49" w:name="_Toc501430436"/>
      <w:bookmarkEnd w:id="47"/>
      <w:r>
        <w:lastRenderedPageBreak/>
        <w:t>Time schedule</w:t>
      </w:r>
      <w:bookmarkEnd w:id="48"/>
      <w:bookmarkEnd w:id="49"/>
    </w:p>
    <w:p w14:paraId="411919BD" w14:textId="77777777" w:rsidR="001C64FC" w:rsidRDefault="001C64FC" w:rsidP="001C64FC">
      <w:r>
        <w:t xml:space="preserve">Our group will work on the project based on the </w:t>
      </w:r>
      <w:hyperlink r:id="rId34">
        <w:r>
          <w:rPr>
            <w:color w:val="1155CC"/>
            <w:u w:val="single"/>
          </w:rPr>
          <w:t>Waterfall</w:t>
        </w:r>
      </w:hyperlink>
      <w:r>
        <w:t xml:space="preserve"> model which will in turn yield a progressive style of software development throughout the different project stages as opposed to using models such as, for example, </w:t>
      </w:r>
      <w:hyperlink r:id="rId35">
        <w:r>
          <w:rPr>
            <w:color w:val="1155CC"/>
            <w:u w:val="single"/>
          </w:rPr>
          <w:t>SCRUM</w:t>
        </w:r>
      </w:hyperlink>
      <w:r>
        <w:t xml:space="preserve"> or </w:t>
      </w:r>
      <w:hyperlink r:id="rId36">
        <w:r>
          <w:rPr>
            <w:color w:val="1155CC"/>
            <w:u w:val="single"/>
          </w:rPr>
          <w:t>Kanban</w:t>
        </w:r>
      </w:hyperlink>
      <w:r>
        <w:t>.</w:t>
      </w:r>
    </w:p>
    <w:p w14:paraId="7AFD4937" w14:textId="77777777" w:rsidR="001C64FC" w:rsidRDefault="001C64FC" w:rsidP="001C64FC"/>
    <w:p w14:paraId="6882A7DB" w14:textId="01A94722" w:rsidR="001C64FC" w:rsidRPr="001C64FC" w:rsidRDefault="001C64FC" w:rsidP="001C64FC">
      <w:r>
        <w:t>The following table represents the assigned group’s workload and work span in a given category based on the Waterfall model:</w:t>
      </w:r>
      <w:r>
        <w:rPr>
          <w:noProof/>
          <w:lang w:eastAsia="en-US"/>
        </w:rPr>
        <w:drawing>
          <wp:anchor distT="114300" distB="114300" distL="114300" distR="114300" simplePos="0" relativeHeight="251661312" behindDoc="0" locked="0" layoutInCell="1" hidden="0" allowOverlap="1" wp14:anchorId="64FB1BE0" wp14:editId="10693F03">
            <wp:simplePos x="0" y="0"/>
            <wp:positionH relativeFrom="margin">
              <wp:posOffset>-114299</wp:posOffset>
            </wp:positionH>
            <wp:positionV relativeFrom="paragraph">
              <wp:posOffset>123825</wp:posOffset>
            </wp:positionV>
            <wp:extent cx="5667375" cy="2262188"/>
            <wp:effectExtent l="0" t="0" r="0" b="0"/>
            <wp:wrapSquare wrapText="bothSides" distT="114300" distB="114300" distL="114300" distR="11430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5667375" cy="2262188"/>
                    </a:xfrm>
                    <a:prstGeom prst="rect">
                      <a:avLst/>
                    </a:prstGeom>
                    <a:ln/>
                  </pic:spPr>
                </pic:pic>
              </a:graphicData>
            </a:graphic>
          </wp:anchor>
        </w:drawing>
      </w:r>
    </w:p>
    <w:p w14:paraId="776E5918" w14:textId="77777777" w:rsidR="001C64FC" w:rsidRDefault="001C64FC" w:rsidP="00BD59CD">
      <w:pPr>
        <w:pStyle w:val="Heading1"/>
        <w:numPr>
          <w:ilvl w:val="0"/>
          <w:numId w:val="16"/>
        </w:numPr>
      </w:pPr>
      <w:bookmarkStart w:id="50" w:name="_Toc499931766"/>
      <w:bookmarkStart w:id="51" w:name="_Toc501430437"/>
      <w:r>
        <w:lastRenderedPageBreak/>
        <w:t>Risk assessment</w:t>
      </w:r>
      <w:bookmarkEnd w:id="50"/>
      <w:bookmarkEnd w:id="51"/>
    </w:p>
    <w:p w14:paraId="5F5CD412" w14:textId="77777777" w:rsidR="001C64FC" w:rsidRDefault="001C64FC" w:rsidP="001C64FC"/>
    <w:p w14:paraId="0740952D" w14:textId="77777777" w:rsidR="001C64FC" w:rsidRDefault="001C64FC" w:rsidP="001C64FC">
      <w:pPr>
        <w:spacing w:after="160" w:line="259" w:lineRule="auto"/>
      </w:pPr>
    </w:p>
    <w:tbl>
      <w:tblPr>
        <w:tblW w:w="10365"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860"/>
        <w:gridCol w:w="1125"/>
        <w:gridCol w:w="960"/>
        <w:gridCol w:w="1425"/>
        <w:gridCol w:w="1335"/>
        <w:gridCol w:w="1740"/>
      </w:tblGrid>
      <w:tr w:rsidR="001C64FC" w14:paraId="02DC54CA" w14:textId="77777777" w:rsidTr="001C64FC">
        <w:trPr>
          <w:trHeight w:val="560"/>
        </w:trPr>
        <w:tc>
          <w:tcPr>
            <w:tcW w:w="1920" w:type="dxa"/>
            <w:shd w:val="clear" w:color="auto" w:fill="auto"/>
            <w:tcMar>
              <w:top w:w="100" w:type="dxa"/>
              <w:left w:w="100" w:type="dxa"/>
              <w:bottom w:w="100" w:type="dxa"/>
              <w:right w:w="100" w:type="dxa"/>
            </w:tcMar>
          </w:tcPr>
          <w:p w14:paraId="53A7A2A2" w14:textId="77777777" w:rsidR="001C64FC" w:rsidRDefault="001C64FC" w:rsidP="001C64FC">
            <w:pPr>
              <w:widowControl w:val="0"/>
              <w:jc w:val="center"/>
              <w:rPr>
                <w:sz w:val="20"/>
                <w:szCs w:val="20"/>
              </w:rPr>
            </w:pPr>
            <w:r>
              <w:rPr>
                <w:sz w:val="20"/>
                <w:szCs w:val="20"/>
              </w:rPr>
              <w:t>Risks</w:t>
            </w:r>
          </w:p>
        </w:tc>
        <w:tc>
          <w:tcPr>
            <w:tcW w:w="1860" w:type="dxa"/>
            <w:shd w:val="clear" w:color="auto" w:fill="auto"/>
            <w:tcMar>
              <w:top w:w="100" w:type="dxa"/>
              <w:left w:w="100" w:type="dxa"/>
              <w:bottom w:w="100" w:type="dxa"/>
              <w:right w:w="100" w:type="dxa"/>
            </w:tcMar>
          </w:tcPr>
          <w:p w14:paraId="6116FF09" w14:textId="77777777" w:rsidR="001C64FC" w:rsidRDefault="001C64FC" w:rsidP="001C64FC">
            <w:pPr>
              <w:widowControl w:val="0"/>
              <w:jc w:val="center"/>
              <w:rPr>
                <w:sz w:val="20"/>
                <w:szCs w:val="20"/>
              </w:rPr>
            </w:pPr>
            <w:r>
              <w:rPr>
                <w:sz w:val="20"/>
                <w:szCs w:val="20"/>
              </w:rPr>
              <w:t>Description</w:t>
            </w:r>
          </w:p>
        </w:tc>
        <w:tc>
          <w:tcPr>
            <w:tcW w:w="1125" w:type="dxa"/>
            <w:shd w:val="clear" w:color="auto" w:fill="auto"/>
            <w:tcMar>
              <w:top w:w="100" w:type="dxa"/>
              <w:left w:w="100" w:type="dxa"/>
              <w:bottom w:w="100" w:type="dxa"/>
              <w:right w:w="100" w:type="dxa"/>
            </w:tcMar>
          </w:tcPr>
          <w:p w14:paraId="4A42E279" w14:textId="77777777" w:rsidR="001C64FC" w:rsidRDefault="001C64FC" w:rsidP="001C64FC">
            <w:pPr>
              <w:widowControl w:val="0"/>
              <w:jc w:val="center"/>
              <w:rPr>
                <w:sz w:val="20"/>
                <w:szCs w:val="20"/>
              </w:rPr>
            </w:pPr>
            <w:r>
              <w:rPr>
                <w:sz w:val="20"/>
                <w:szCs w:val="20"/>
              </w:rPr>
              <w:t>Likelihood</w:t>
            </w:r>
          </w:p>
        </w:tc>
        <w:tc>
          <w:tcPr>
            <w:tcW w:w="960" w:type="dxa"/>
            <w:shd w:val="clear" w:color="auto" w:fill="auto"/>
            <w:tcMar>
              <w:top w:w="100" w:type="dxa"/>
              <w:left w:w="100" w:type="dxa"/>
              <w:bottom w:w="100" w:type="dxa"/>
              <w:right w:w="100" w:type="dxa"/>
            </w:tcMar>
          </w:tcPr>
          <w:p w14:paraId="02F70C82" w14:textId="77777777" w:rsidR="001C64FC" w:rsidRDefault="001C64FC" w:rsidP="001C64FC">
            <w:pPr>
              <w:widowControl w:val="0"/>
              <w:jc w:val="center"/>
              <w:rPr>
                <w:sz w:val="20"/>
                <w:szCs w:val="20"/>
              </w:rPr>
            </w:pPr>
            <w:r>
              <w:rPr>
                <w:sz w:val="20"/>
                <w:szCs w:val="20"/>
              </w:rPr>
              <w:t>Severity</w:t>
            </w:r>
          </w:p>
        </w:tc>
        <w:tc>
          <w:tcPr>
            <w:tcW w:w="1425" w:type="dxa"/>
            <w:shd w:val="clear" w:color="auto" w:fill="auto"/>
            <w:tcMar>
              <w:top w:w="100" w:type="dxa"/>
              <w:left w:w="100" w:type="dxa"/>
              <w:bottom w:w="100" w:type="dxa"/>
              <w:right w:w="100" w:type="dxa"/>
            </w:tcMar>
          </w:tcPr>
          <w:p w14:paraId="5AA794D1" w14:textId="77777777" w:rsidR="001C64FC" w:rsidRDefault="001C64FC" w:rsidP="001C64FC">
            <w:pPr>
              <w:widowControl w:val="0"/>
              <w:jc w:val="center"/>
              <w:rPr>
                <w:sz w:val="20"/>
                <w:szCs w:val="20"/>
              </w:rPr>
            </w:pPr>
            <w:r>
              <w:rPr>
                <w:sz w:val="20"/>
                <w:szCs w:val="20"/>
              </w:rPr>
              <w:t>Risk mitigation</w:t>
            </w:r>
          </w:p>
        </w:tc>
        <w:tc>
          <w:tcPr>
            <w:tcW w:w="1335" w:type="dxa"/>
            <w:shd w:val="clear" w:color="auto" w:fill="auto"/>
            <w:tcMar>
              <w:top w:w="100" w:type="dxa"/>
              <w:left w:w="100" w:type="dxa"/>
              <w:bottom w:w="100" w:type="dxa"/>
              <w:right w:w="100" w:type="dxa"/>
            </w:tcMar>
          </w:tcPr>
          <w:p w14:paraId="6A04FB9B" w14:textId="77777777" w:rsidR="001C64FC" w:rsidRDefault="001C64FC" w:rsidP="001C64FC">
            <w:pPr>
              <w:widowControl w:val="0"/>
              <w:jc w:val="center"/>
              <w:rPr>
                <w:sz w:val="20"/>
                <w:szCs w:val="20"/>
              </w:rPr>
            </w:pPr>
            <w:r>
              <w:rPr>
                <w:sz w:val="20"/>
                <w:szCs w:val="20"/>
              </w:rPr>
              <w:t xml:space="preserve">Identifiers </w:t>
            </w:r>
          </w:p>
        </w:tc>
        <w:tc>
          <w:tcPr>
            <w:tcW w:w="1740" w:type="dxa"/>
            <w:shd w:val="clear" w:color="auto" w:fill="auto"/>
            <w:tcMar>
              <w:top w:w="100" w:type="dxa"/>
              <w:left w:w="100" w:type="dxa"/>
              <w:bottom w:w="100" w:type="dxa"/>
              <w:right w:w="100" w:type="dxa"/>
            </w:tcMar>
          </w:tcPr>
          <w:p w14:paraId="5C354671" w14:textId="77777777" w:rsidR="001C64FC" w:rsidRDefault="001C64FC" w:rsidP="001C64FC">
            <w:pPr>
              <w:widowControl w:val="0"/>
              <w:jc w:val="center"/>
              <w:rPr>
                <w:sz w:val="20"/>
                <w:szCs w:val="20"/>
              </w:rPr>
            </w:pPr>
            <w:r>
              <w:rPr>
                <w:sz w:val="20"/>
                <w:szCs w:val="20"/>
              </w:rPr>
              <w:t>Responsible</w:t>
            </w:r>
          </w:p>
        </w:tc>
      </w:tr>
      <w:tr w:rsidR="001C64FC" w14:paraId="32043C58" w14:textId="77777777" w:rsidTr="001C64FC">
        <w:tc>
          <w:tcPr>
            <w:tcW w:w="1920" w:type="dxa"/>
            <w:shd w:val="clear" w:color="auto" w:fill="auto"/>
            <w:tcMar>
              <w:top w:w="100" w:type="dxa"/>
              <w:left w:w="100" w:type="dxa"/>
              <w:bottom w:w="100" w:type="dxa"/>
              <w:right w:w="100" w:type="dxa"/>
            </w:tcMar>
          </w:tcPr>
          <w:p w14:paraId="59AD86E6" w14:textId="77777777" w:rsidR="001C64FC" w:rsidRDefault="001C64FC" w:rsidP="001C64FC">
            <w:pPr>
              <w:widowControl w:val="0"/>
              <w:jc w:val="center"/>
              <w:rPr>
                <w:sz w:val="20"/>
                <w:szCs w:val="20"/>
              </w:rPr>
            </w:pPr>
            <w:r>
              <w:rPr>
                <w:sz w:val="20"/>
                <w:szCs w:val="20"/>
              </w:rPr>
              <w:t>Running out of time</w:t>
            </w:r>
          </w:p>
        </w:tc>
        <w:tc>
          <w:tcPr>
            <w:tcW w:w="1860" w:type="dxa"/>
            <w:shd w:val="clear" w:color="auto" w:fill="auto"/>
            <w:tcMar>
              <w:top w:w="100" w:type="dxa"/>
              <w:left w:w="100" w:type="dxa"/>
              <w:bottom w:w="100" w:type="dxa"/>
              <w:right w:w="100" w:type="dxa"/>
            </w:tcMar>
          </w:tcPr>
          <w:p w14:paraId="711D0444" w14:textId="77777777" w:rsidR="001C64FC" w:rsidRDefault="001C64FC" w:rsidP="001C64FC">
            <w:pPr>
              <w:widowControl w:val="0"/>
              <w:jc w:val="center"/>
              <w:rPr>
                <w:sz w:val="20"/>
                <w:szCs w:val="20"/>
              </w:rPr>
            </w:pPr>
            <w:r>
              <w:rPr>
                <w:sz w:val="20"/>
                <w:szCs w:val="20"/>
              </w:rPr>
              <w:t xml:space="preserve">Time management is a necessity </w:t>
            </w:r>
          </w:p>
        </w:tc>
        <w:tc>
          <w:tcPr>
            <w:tcW w:w="1125" w:type="dxa"/>
            <w:shd w:val="clear" w:color="auto" w:fill="auto"/>
            <w:tcMar>
              <w:top w:w="100" w:type="dxa"/>
              <w:left w:w="100" w:type="dxa"/>
              <w:bottom w:w="100" w:type="dxa"/>
              <w:right w:w="100" w:type="dxa"/>
            </w:tcMar>
          </w:tcPr>
          <w:p w14:paraId="013985F7" w14:textId="77777777" w:rsidR="001C64FC" w:rsidRDefault="001C64FC" w:rsidP="001C64FC">
            <w:pPr>
              <w:widowControl w:val="0"/>
              <w:jc w:val="center"/>
              <w:rPr>
                <w:sz w:val="20"/>
                <w:szCs w:val="20"/>
              </w:rPr>
            </w:pPr>
            <w:r>
              <w:rPr>
                <w:sz w:val="20"/>
                <w:szCs w:val="20"/>
              </w:rPr>
              <w:t>3</w:t>
            </w:r>
          </w:p>
        </w:tc>
        <w:tc>
          <w:tcPr>
            <w:tcW w:w="960" w:type="dxa"/>
            <w:shd w:val="clear" w:color="auto" w:fill="auto"/>
            <w:tcMar>
              <w:top w:w="100" w:type="dxa"/>
              <w:left w:w="100" w:type="dxa"/>
              <w:bottom w:w="100" w:type="dxa"/>
              <w:right w:w="100" w:type="dxa"/>
            </w:tcMar>
          </w:tcPr>
          <w:p w14:paraId="16D4FF84" w14:textId="77777777" w:rsidR="001C64FC" w:rsidRDefault="001C64FC" w:rsidP="001C64FC">
            <w:pPr>
              <w:widowControl w:val="0"/>
              <w:jc w:val="center"/>
              <w:rPr>
                <w:sz w:val="20"/>
                <w:szCs w:val="20"/>
              </w:rPr>
            </w:pPr>
            <w:r>
              <w:rPr>
                <w:sz w:val="20"/>
                <w:szCs w:val="20"/>
              </w:rPr>
              <w:t>4</w:t>
            </w:r>
          </w:p>
        </w:tc>
        <w:tc>
          <w:tcPr>
            <w:tcW w:w="1425" w:type="dxa"/>
            <w:shd w:val="clear" w:color="auto" w:fill="auto"/>
            <w:tcMar>
              <w:top w:w="100" w:type="dxa"/>
              <w:left w:w="100" w:type="dxa"/>
              <w:bottom w:w="100" w:type="dxa"/>
              <w:right w:w="100" w:type="dxa"/>
            </w:tcMar>
          </w:tcPr>
          <w:p w14:paraId="045B39EF" w14:textId="77777777" w:rsidR="001C64FC" w:rsidRDefault="001C64FC" w:rsidP="001C64FC">
            <w:pPr>
              <w:widowControl w:val="0"/>
              <w:jc w:val="center"/>
              <w:rPr>
                <w:sz w:val="20"/>
                <w:szCs w:val="20"/>
              </w:rPr>
            </w:pPr>
            <w:r>
              <w:rPr>
                <w:sz w:val="20"/>
                <w:szCs w:val="20"/>
              </w:rPr>
              <w:t>Work in the specified work time and plan</w:t>
            </w:r>
          </w:p>
        </w:tc>
        <w:tc>
          <w:tcPr>
            <w:tcW w:w="1335" w:type="dxa"/>
            <w:shd w:val="clear" w:color="auto" w:fill="auto"/>
            <w:tcMar>
              <w:top w:w="100" w:type="dxa"/>
              <w:left w:w="100" w:type="dxa"/>
              <w:bottom w:w="100" w:type="dxa"/>
              <w:right w:w="100" w:type="dxa"/>
            </w:tcMar>
          </w:tcPr>
          <w:p w14:paraId="3ACA2FAC" w14:textId="77777777" w:rsidR="001C64FC" w:rsidRDefault="001C64FC" w:rsidP="001C64FC">
            <w:pPr>
              <w:widowControl w:val="0"/>
              <w:jc w:val="center"/>
              <w:rPr>
                <w:sz w:val="20"/>
                <w:szCs w:val="20"/>
              </w:rPr>
            </w:pPr>
            <w:r>
              <w:rPr>
                <w:sz w:val="20"/>
                <w:szCs w:val="20"/>
              </w:rPr>
              <w:t>Coming up project deadline, stalling</w:t>
            </w:r>
          </w:p>
        </w:tc>
        <w:tc>
          <w:tcPr>
            <w:tcW w:w="1740" w:type="dxa"/>
            <w:shd w:val="clear" w:color="auto" w:fill="auto"/>
            <w:tcMar>
              <w:top w:w="100" w:type="dxa"/>
              <w:left w:w="100" w:type="dxa"/>
              <w:bottom w:w="100" w:type="dxa"/>
              <w:right w:w="100" w:type="dxa"/>
            </w:tcMar>
          </w:tcPr>
          <w:p w14:paraId="7993B142" w14:textId="77777777" w:rsidR="001C64FC" w:rsidRDefault="001C64FC" w:rsidP="001C64FC">
            <w:pPr>
              <w:widowControl w:val="0"/>
              <w:jc w:val="center"/>
              <w:rPr>
                <w:sz w:val="20"/>
                <w:szCs w:val="20"/>
              </w:rPr>
            </w:pPr>
            <w:r>
              <w:rPr>
                <w:sz w:val="20"/>
                <w:szCs w:val="20"/>
              </w:rPr>
              <w:t>Group 3</w:t>
            </w:r>
          </w:p>
        </w:tc>
      </w:tr>
      <w:tr w:rsidR="001C64FC" w14:paraId="4BDFF978" w14:textId="77777777" w:rsidTr="001C64FC">
        <w:trPr>
          <w:trHeight w:val="1180"/>
        </w:trPr>
        <w:tc>
          <w:tcPr>
            <w:tcW w:w="1920" w:type="dxa"/>
            <w:shd w:val="clear" w:color="auto" w:fill="auto"/>
            <w:tcMar>
              <w:top w:w="100" w:type="dxa"/>
              <w:left w:w="100" w:type="dxa"/>
              <w:bottom w:w="100" w:type="dxa"/>
              <w:right w:w="100" w:type="dxa"/>
            </w:tcMar>
          </w:tcPr>
          <w:p w14:paraId="678BD01C" w14:textId="77777777" w:rsidR="001C64FC" w:rsidRDefault="001C64FC" w:rsidP="001C64FC">
            <w:pPr>
              <w:widowControl w:val="0"/>
              <w:jc w:val="center"/>
              <w:rPr>
                <w:sz w:val="20"/>
                <w:szCs w:val="20"/>
              </w:rPr>
            </w:pPr>
            <w:r>
              <w:rPr>
                <w:color w:val="212121"/>
                <w:sz w:val="20"/>
                <w:szCs w:val="20"/>
                <w:highlight w:val="white"/>
              </w:rPr>
              <w:t>No knowledge of how to perform some project parts</w:t>
            </w:r>
          </w:p>
        </w:tc>
        <w:tc>
          <w:tcPr>
            <w:tcW w:w="1860" w:type="dxa"/>
            <w:shd w:val="clear" w:color="auto" w:fill="auto"/>
            <w:tcMar>
              <w:top w:w="100" w:type="dxa"/>
              <w:left w:w="100" w:type="dxa"/>
              <w:bottom w:w="100" w:type="dxa"/>
              <w:right w:w="100" w:type="dxa"/>
            </w:tcMar>
          </w:tcPr>
          <w:p w14:paraId="79BBC1B2" w14:textId="77777777" w:rsidR="001C64FC" w:rsidRDefault="001C64FC" w:rsidP="001C64FC">
            <w:pPr>
              <w:widowControl w:val="0"/>
              <w:jc w:val="center"/>
              <w:rPr>
                <w:sz w:val="20"/>
                <w:szCs w:val="20"/>
              </w:rPr>
            </w:pPr>
            <w:r>
              <w:rPr>
                <w:sz w:val="20"/>
                <w:szCs w:val="20"/>
              </w:rPr>
              <w:t>To get the best out of the system, knowledge has to be well collected</w:t>
            </w:r>
          </w:p>
        </w:tc>
        <w:tc>
          <w:tcPr>
            <w:tcW w:w="1125" w:type="dxa"/>
            <w:shd w:val="clear" w:color="auto" w:fill="auto"/>
            <w:tcMar>
              <w:top w:w="100" w:type="dxa"/>
              <w:left w:w="100" w:type="dxa"/>
              <w:bottom w:w="100" w:type="dxa"/>
              <w:right w:w="100" w:type="dxa"/>
            </w:tcMar>
          </w:tcPr>
          <w:p w14:paraId="3302CFB6" w14:textId="77777777" w:rsidR="001C64FC" w:rsidRDefault="001C64FC" w:rsidP="001C64FC">
            <w:pPr>
              <w:widowControl w:val="0"/>
              <w:jc w:val="center"/>
              <w:rPr>
                <w:sz w:val="20"/>
                <w:szCs w:val="20"/>
              </w:rPr>
            </w:pPr>
            <w:r>
              <w:rPr>
                <w:sz w:val="20"/>
                <w:szCs w:val="20"/>
              </w:rPr>
              <w:t>2</w:t>
            </w:r>
          </w:p>
        </w:tc>
        <w:tc>
          <w:tcPr>
            <w:tcW w:w="960" w:type="dxa"/>
            <w:shd w:val="clear" w:color="auto" w:fill="auto"/>
            <w:tcMar>
              <w:top w:w="100" w:type="dxa"/>
              <w:left w:w="100" w:type="dxa"/>
              <w:bottom w:w="100" w:type="dxa"/>
              <w:right w:w="100" w:type="dxa"/>
            </w:tcMar>
          </w:tcPr>
          <w:p w14:paraId="0DE75150" w14:textId="77777777" w:rsidR="001C64FC" w:rsidRDefault="001C64FC" w:rsidP="001C64FC">
            <w:pPr>
              <w:widowControl w:val="0"/>
              <w:jc w:val="center"/>
              <w:rPr>
                <w:sz w:val="20"/>
                <w:szCs w:val="20"/>
              </w:rPr>
            </w:pPr>
            <w:r>
              <w:rPr>
                <w:sz w:val="20"/>
                <w:szCs w:val="20"/>
              </w:rPr>
              <w:t>3</w:t>
            </w:r>
          </w:p>
        </w:tc>
        <w:tc>
          <w:tcPr>
            <w:tcW w:w="1425" w:type="dxa"/>
            <w:shd w:val="clear" w:color="auto" w:fill="auto"/>
            <w:tcMar>
              <w:top w:w="100" w:type="dxa"/>
              <w:left w:w="100" w:type="dxa"/>
              <w:bottom w:w="100" w:type="dxa"/>
              <w:right w:w="100" w:type="dxa"/>
            </w:tcMar>
          </w:tcPr>
          <w:p w14:paraId="7E271584" w14:textId="77777777" w:rsidR="001C64FC" w:rsidRDefault="001C64FC" w:rsidP="001C64FC">
            <w:pPr>
              <w:widowControl w:val="0"/>
              <w:jc w:val="center"/>
              <w:rPr>
                <w:sz w:val="20"/>
                <w:szCs w:val="20"/>
              </w:rPr>
            </w:pPr>
            <w:r>
              <w:rPr>
                <w:sz w:val="20"/>
                <w:szCs w:val="20"/>
              </w:rPr>
              <w:t xml:space="preserve">Research and ask questions </w:t>
            </w:r>
          </w:p>
        </w:tc>
        <w:tc>
          <w:tcPr>
            <w:tcW w:w="1335" w:type="dxa"/>
            <w:shd w:val="clear" w:color="auto" w:fill="auto"/>
            <w:tcMar>
              <w:top w:w="100" w:type="dxa"/>
              <w:left w:w="100" w:type="dxa"/>
              <w:bottom w:w="100" w:type="dxa"/>
              <w:right w:w="100" w:type="dxa"/>
            </w:tcMar>
          </w:tcPr>
          <w:p w14:paraId="3C7176A5" w14:textId="77777777" w:rsidR="001C64FC" w:rsidRDefault="001C64FC" w:rsidP="001C64FC">
            <w:pPr>
              <w:widowControl w:val="0"/>
              <w:jc w:val="center"/>
              <w:rPr>
                <w:sz w:val="20"/>
                <w:szCs w:val="20"/>
              </w:rPr>
            </w:pPr>
            <w:r>
              <w:rPr>
                <w:sz w:val="20"/>
                <w:szCs w:val="20"/>
              </w:rPr>
              <w:t>No initial planning</w:t>
            </w:r>
          </w:p>
        </w:tc>
        <w:tc>
          <w:tcPr>
            <w:tcW w:w="1740" w:type="dxa"/>
            <w:shd w:val="clear" w:color="auto" w:fill="auto"/>
            <w:tcMar>
              <w:top w:w="100" w:type="dxa"/>
              <w:left w:w="100" w:type="dxa"/>
              <w:bottom w:w="100" w:type="dxa"/>
              <w:right w:w="100" w:type="dxa"/>
            </w:tcMar>
          </w:tcPr>
          <w:p w14:paraId="67E15DFF" w14:textId="77777777" w:rsidR="001C64FC" w:rsidRDefault="001C64FC" w:rsidP="001C64FC">
            <w:pPr>
              <w:spacing w:after="160" w:line="259" w:lineRule="auto"/>
              <w:jc w:val="center"/>
            </w:pPr>
            <w:r>
              <w:t>Group 3</w:t>
            </w:r>
          </w:p>
        </w:tc>
      </w:tr>
      <w:tr w:rsidR="001C64FC" w14:paraId="09AEC5E7" w14:textId="77777777" w:rsidTr="001C64FC">
        <w:tc>
          <w:tcPr>
            <w:tcW w:w="1920" w:type="dxa"/>
            <w:shd w:val="clear" w:color="auto" w:fill="auto"/>
            <w:tcMar>
              <w:top w:w="100" w:type="dxa"/>
              <w:left w:w="100" w:type="dxa"/>
              <w:bottom w:w="100" w:type="dxa"/>
              <w:right w:w="100" w:type="dxa"/>
            </w:tcMar>
          </w:tcPr>
          <w:p w14:paraId="6A7257C5" w14:textId="77777777" w:rsidR="001C64FC" w:rsidRDefault="001C64FC" w:rsidP="001C64FC">
            <w:pPr>
              <w:widowControl w:val="0"/>
              <w:jc w:val="center"/>
              <w:rPr>
                <w:sz w:val="20"/>
                <w:szCs w:val="20"/>
              </w:rPr>
            </w:pPr>
            <w:r>
              <w:rPr>
                <w:sz w:val="20"/>
                <w:szCs w:val="20"/>
              </w:rPr>
              <w:t>Project team instability</w:t>
            </w:r>
          </w:p>
        </w:tc>
        <w:tc>
          <w:tcPr>
            <w:tcW w:w="1860" w:type="dxa"/>
            <w:shd w:val="clear" w:color="auto" w:fill="auto"/>
            <w:tcMar>
              <w:top w:w="100" w:type="dxa"/>
              <w:left w:w="100" w:type="dxa"/>
              <w:bottom w:w="100" w:type="dxa"/>
              <w:right w:w="100" w:type="dxa"/>
            </w:tcMar>
          </w:tcPr>
          <w:p w14:paraId="3F9DFEFA" w14:textId="77777777" w:rsidR="001C64FC" w:rsidRPr="00AF16C7" w:rsidRDefault="001C64FC" w:rsidP="001C64FC">
            <w:pPr>
              <w:widowControl w:val="0"/>
              <w:jc w:val="center"/>
              <w:rPr>
                <w:sz w:val="20"/>
                <w:szCs w:val="20"/>
              </w:rPr>
            </w:pPr>
            <w:r>
              <w:rPr>
                <w:sz w:val="20"/>
                <w:szCs w:val="20"/>
              </w:rPr>
              <w:t>Team stability is a key factor to success and vise versa</w:t>
            </w:r>
          </w:p>
        </w:tc>
        <w:tc>
          <w:tcPr>
            <w:tcW w:w="1125" w:type="dxa"/>
            <w:shd w:val="clear" w:color="auto" w:fill="auto"/>
            <w:tcMar>
              <w:top w:w="100" w:type="dxa"/>
              <w:left w:w="100" w:type="dxa"/>
              <w:bottom w:w="100" w:type="dxa"/>
              <w:right w:w="100" w:type="dxa"/>
            </w:tcMar>
          </w:tcPr>
          <w:p w14:paraId="2B4B9191" w14:textId="77777777" w:rsidR="001C64FC" w:rsidRDefault="001C64FC" w:rsidP="001C64FC">
            <w:pPr>
              <w:widowControl w:val="0"/>
              <w:jc w:val="center"/>
              <w:rPr>
                <w:sz w:val="20"/>
                <w:szCs w:val="20"/>
              </w:rPr>
            </w:pPr>
            <w:r>
              <w:rPr>
                <w:sz w:val="20"/>
                <w:szCs w:val="20"/>
              </w:rPr>
              <w:t>4</w:t>
            </w:r>
          </w:p>
        </w:tc>
        <w:tc>
          <w:tcPr>
            <w:tcW w:w="960" w:type="dxa"/>
            <w:shd w:val="clear" w:color="auto" w:fill="auto"/>
            <w:tcMar>
              <w:top w:w="100" w:type="dxa"/>
              <w:left w:w="100" w:type="dxa"/>
              <w:bottom w:w="100" w:type="dxa"/>
              <w:right w:w="100" w:type="dxa"/>
            </w:tcMar>
          </w:tcPr>
          <w:p w14:paraId="0D1C2BDD" w14:textId="77777777" w:rsidR="001C64FC" w:rsidRDefault="001C64FC" w:rsidP="001C64FC">
            <w:pPr>
              <w:widowControl w:val="0"/>
              <w:jc w:val="center"/>
              <w:rPr>
                <w:sz w:val="20"/>
                <w:szCs w:val="20"/>
              </w:rPr>
            </w:pPr>
            <w:r>
              <w:rPr>
                <w:sz w:val="20"/>
                <w:szCs w:val="20"/>
              </w:rPr>
              <w:t>5</w:t>
            </w:r>
          </w:p>
        </w:tc>
        <w:tc>
          <w:tcPr>
            <w:tcW w:w="1425" w:type="dxa"/>
            <w:shd w:val="clear" w:color="auto" w:fill="auto"/>
            <w:tcMar>
              <w:top w:w="100" w:type="dxa"/>
              <w:left w:w="100" w:type="dxa"/>
              <w:bottom w:w="100" w:type="dxa"/>
              <w:right w:w="100" w:type="dxa"/>
            </w:tcMar>
          </w:tcPr>
          <w:p w14:paraId="0CCB7C01" w14:textId="77777777" w:rsidR="001C64FC" w:rsidRDefault="001C64FC" w:rsidP="001C64FC">
            <w:pPr>
              <w:widowControl w:val="0"/>
              <w:jc w:val="center"/>
              <w:rPr>
                <w:sz w:val="20"/>
                <w:szCs w:val="20"/>
              </w:rPr>
            </w:pPr>
            <w:r>
              <w:rPr>
                <w:sz w:val="20"/>
                <w:szCs w:val="20"/>
              </w:rPr>
              <w:t>Insure individual member well-being</w:t>
            </w:r>
          </w:p>
        </w:tc>
        <w:tc>
          <w:tcPr>
            <w:tcW w:w="1335" w:type="dxa"/>
            <w:shd w:val="clear" w:color="auto" w:fill="auto"/>
            <w:tcMar>
              <w:top w:w="100" w:type="dxa"/>
              <w:left w:w="100" w:type="dxa"/>
              <w:bottom w:w="100" w:type="dxa"/>
              <w:right w:w="100" w:type="dxa"/>
            </w:tcMar>
          </w:tcPr>
          <w:p w14:paraId="7560E71C" w14:textId="77777777" w:rsidR="001C64FC" w:rsidRDefault="001C64FC" w:rsidP="001C64FC">
            <w:pPr>
              <w:widowControl w:val="0"/>
              <w:jc w:val="center"/>
              <w:rPr>
                <w:sz w:val="20"/>
                <w:szCs w:val="20"/>
              </w:rPr>
            </w:pPr>
            <w:r>
              <w:rPr>
                <w:sz w:val="20"/>
                <w:szCs w:val="20"/>
              </w:rPr>
              <w:t>Member absence, uncertainty, unreliability</w:t>
            </w:r>
          </w:p>
        </w:tc>
        <w:tc>
          <w:tcPr>
            <w:tcW w:w="1740" w:type="dxa"/>
            <w:shd w:val="clear" w:color="auto" w:fill="auto"/>
            <w:tcMar>
              <w:top w:w="100" w:type="dxa"/>
              <w:left w:w="100" w:type="dxa"/>
              <w:bottom w:w="100" w:type="dxa"/>
              <w:right w:w="100" w:type="dxa"/>
            </w:tcMar>
          </w:tcPr>
          <w:p w14:paraId="218F1895" w14:textId="77777777" w:rsidR="001C64FC" w:rsidRDefault="001C64FC" w:rsidP="001C64FC">
            <w:pPr>
              <w:widowControl w:val="0"/>
              <w:jc w:val="center"/>
              <w:rPr>
                <w:sz w:val="20"/>
                <w:szCs w:val="20"/>
              </w:rPr>
            </w:pPr>
            <w:r>
              <w:rPr>
                <w:sz w:val="20"/>
                <w:szCs w:val="20"/>
              </w:rPr>
              <w:t>Group 3</w:t>
            </w:r>
          </w:p>
        </w:tc>
      </w:tr>
      <w:tr w:rsidR="001C64FC" w14:paraId="56FA7F6C" w14:textId="77777777" w:rsidTr="001C64FC">
        <w:trPr>
          <w:trHeight w:val="1240"/>
        </w:trPr>
        <w:tc>
          <w:tcPr>
            <w:tcW w:w="1920" w:type="dxa"/>
            <w:shd w:val="clear" w:color="auto" w:fill="auto"/>
            <w:tcMar>
              <w:top w:w="100" w:type="dxa"/>
              <w:left w:w="100" w:type="dxa"/>
              <w:bottom w:w="100" w:type="dxa"/>
              <w:right w:w="100" w:type="dxa"/>
            </w:tcMar>
          </w:tcPr>
          <w:p w14:paraId="10EAE41F" w14:textId="77777777" w:rsidR="001C64FC" w:rsidRDefault="001C64FC" w:rsidP="001C64FC">
            <w:pPr>
              <w:widowControl w:val="0"/>
              <w:jc w:val="center"/>
              <w:rPr>
                <w:sz w:val="20"/>
                <w:szCs w:val="20"/>
              </w:rPr>
            </w:pPr>
            <w:r>
              <w:rPr>
                <w:sz w:val="20"/>
                <w:szCs w:val="20"/>
              </w:rPr>
              <w:t>Infringement on third party sources</w:t>
            </w:r>
          </w:p>
        </w:tc>
        <w:tc>
          <w:tcPr>
            <w:tcW w:w="1860" w:type="dxa"/>
            <w:shd w:val="clear" w:color="auto" w:fill="auto"/>
            <w:tcMar>
              <w:top w:w="100" w:type="dxa"/>
              <w:left w:w="100" w:type="dxa"/>
              <w:bottom w:w="100" w:type="dxa"/>
              <w:right w:w="100" w:type="dxa"/>
            </w:tcMar>
          </w:tcPr>
          <w:p w14:paraId="1E3E2B64" w14:textId="77777777" w:rsidR="001C64FC" w:rsidRDefault="001C64FC" w:rsidP="001C64FC">
            <w:pPr>
              <w:widowControl w:val="0"/>
              <w:jc w:val="center"/>
              <w:rPr>
                <w:sz w:val="20"/>
                <w:szCs w:val="20"/>
              </w:rPr>
            </w:pPr>
            <w:r>
              <w:rPr>
                <w:sz w:val="20"/>
                <w:szCs w:val="20"/>
              </w:rPr>
              <w:t xml:space="preserve">Relying on proprietary content for “inspiration” </w:t>
            </w:r>
          </w:p>
        </w:tc>
        <w:tc>
          <w:tcPr>
            <w:tcW w:w="1125" w:type="dxa"/>
            <w:shd w:val="clear" w:color="auto" w:fill="auto"/>
            <w:tcMar>
              <w:top w:w="100" w:type="dxa"/>
              <w:left w:w="100" w:type="dxa"/>
              <w:bottom w:w="100" w:type="dxa"/>
              <w:right w:w="100" w:type="dxa"/>
            </w:tcMar>
          </w:tcPr>
          <w:p w14:paraId="521362A9" w14:textId="77777777" w:rsidR="001C64FC" w:rsidRDefault="001C64FC" w:rsidP="001C64FC">
            <w:pPr>
              <w:widowControl w:val="0"/>
              <w:jc w:val="center"/>
              <w:rPr>
                <w:sz w:val="20"/>
                <w:szCs w:val="20"/>
              </w:rPr>
            </w:pPr>
            <w:r>
              <w:rPr>
                <w:sz w:val="20"/>
                <w:szCs w:val="20"/>
              </w:rPr>
              <w:t>1</w:t>
            </w:r>
          </w:p>
        </w:tc>
        <w:tc>
          <w:tcPr>
            <w:tcW w:w="960" w:type="dxa"/>
            <w:shd w:val="clear" w:color="auto" w:fill="auto"/>
            <w:tcMar>
              <w:top w:w="100" w:type="dxa"/>
              <w:left w:w="100" w:type="dxa"/>
              <w:bottom w:w="100" w:type="dxa"/>
              <w:right w:w="100" w:type="dxa"/>
            </w:tcMar>
          </w:tcPr>
          <w:p w14:paraId="4CBCC43C" w14:textId="77777777" w:rsidR="001C64FC" w:rsidRDefault="001C64FC" w:rsidP="001C64FC">
            <w:pPr>
              <w:widowControl w:val="0"/>
              <w:jc w:val="center"/>
              <w:rPr>
                <w:sz w:val="20"/>
                <w:szCs w:val="20"/>
              </w:rPr>
            </w:pPr>
            <w:r>
              <w:rPr>
                <w:sz w:val="20"/>
                <w:szCs w:val="20"/>
              </w:rPr>
              <w:t>3</w:t>
            </w:r>
          </w:p>
        </w:tc>
        <w:tc>
          <w:tcPr>
            <w:tcW w:w="1425" w:type="dxa"/>
            <w:shd w:val="clear" w:color="auto" w:fill="auto"/>
            <w:tcMar>
              <w:top w:w="100" w:type="dxa"/>
              <w:left w:w="100" w:type="dxa"/>
              <w:bottom w:w="100" w:type="dxa"/>
              <w:right w:w="100" w:type="dxa"/>
            </w:tcMar>
          </w:tcPr>
          <w:p w14:paraId="00C11FA5" w14:textId="77777777" w:rsidR="001C64FC" w:rsidRDefault="001C64FC" w:rsidP="001C64FC">
            <w:pPr>
              <w:widowControl w:val="0"/>
              <w:jc w:val="center"/>
              <w:rPr>
                <w:sz w:val="20"/>
                <w:szCs w:val="20"/>
              </w:rPr>
            </w:pPr>
            <w:r>
              <w:rPr>
                <w:sz w:val="20"/>
                <w:szCs w:val="20"/>
              </w:rPr>
              <w:t>Avoid at all costs</w:t>
            </w:r>
          </w:p>
        </w:tc>
        <w:tc>
          <w:tcPr>
            <w:tcW w:w="1335" w:type="dxa"/>
            <w:shd w:val="clear" w:color="auto" w:fill="auto"/>
            <w:tcMar>
              <w:top w:w="100" w:type="dxa"/>
              <w:left w:w="100" w:type="dxa"/>
              <w:bottom w:w="100" w:type="dxa"/>
              <w:right w:w="100" w:type="dxa"/>
            </w:tcMar>
          </w:tcPr>
          <w:p w14:paraId="0BE7BB5C" w14:textId="77777777" w:rsidR="001C64FC" w:rsidRDefault="001C64FC" w:rsidP="001C64FC">
            <w:pPr>
              <w:widowControl w:val="0"/>
              <w:jc w:val="center"/>
              <w:rPr>
                <w:sz w:val="20"/>
                <w:szCs w:val="20"/>
              </w:rPr>
            </w:pPr>
            <w:r>
              <w:rPr>
                <w:sz w:val="20"/>
                <w:szCs w:val="20"/>
              </w:rPr>
              <w:t xml:space="preserve">External code used that is guarded by a proprietary license </w:t>
            </w:r>
          </w:p>
        </w:tc>
        <w:tc>
          <w:tcPr>
            <w:tcW w:w="1740" w:type="dxa"/>
            <w:shd w:val="clear" w:color="auto" w:fill="auto"/>
            <w:tcMar>
              <w:top w:w="100" w:type="dxa"/>
              <w:left w:w="100" w:type="dxa"/>
              <w:bottom w:w="100" w:type="dxa"/>
              <w:right w:w="100" w:type="dxa"/>
            </w:tcMar>
          </w:tcPr>
          <w:p w14:paraId="540B77A9" w14:textId="77777777" w:rsidR="001C64FC" w:rsidRDefault="001C64FC" w:rsidP="001C64FC">
            <w:pPr>
              <w:widowControl w:val="0"/>
              <w:jc w:val="center"/>
              <w:rPr>
                <w:sz w:val="20"/>
                <w:szCs w:val="20"/>
              </w:rPr>
            </w:pPr>
            <w:r>
              <w:rPr>
                <w:sz w:val="20"/>
                <w:szCs w:val="20"/>
              </w:rPr>
              <w:t>Group 3</w:t>
            </w:r>
          </w:p>
        </w:tc>
      </w:tr>
    </w:tbl>
    <w:p w14:paraId="424B2514" w14:textId="54B08294" w:rsidR="001C64FC" w:rsidRDefault="001C64FC" w:rsidP="001C64FC">
      <w:pPr>
        <w:spacing w:after="160" w:line="259" w:lineRule="auto"/>
        <w:rPr>
          <w:b/>
          <w:sz w:val="28"/>
          <w:szCs w:val="28"/>
        </w:rPr>
      </w:pPr>
    </w:p>
    <w:p w14:paraId="57DA5079" w14:textId="77777777" w:rsidR="001C64FC" w:rsidRDefault="001C64FC" w:rsidP="00BD59CD">
      <w:pPr>
        <w:pStyle w:val="Heading1"/>
        <w:numPr>
          <w:ilvl w:val="0"/>
          <w:numId w:val="16"/>
        </w:numPr>
      </w:pPr>
      <w:bookmarkStart w:id="52" w:name="_Toc499931767"/>
      <w:bookmarkStart w:id="53" w:name="_Toc501430438"/>
      <w:r>
        <w:lastRenderedPageBreak/>
        <w:t>Sources of Information</w:t>
      </w:r>
      <w:bookmarkEnd w:id="52"/>
      <w:bookmarkEnd w:id="53"/>
    </w:p>
    <w:p w14:paraId="6D4E147C" w14:textId="77777777" w:rsidR="001C64FC" w:rsidRDefault="001C64FC" w:rsidP="001C64FC">
      <w:pPr>
        <w:spacing w:after="160" w:line="259" w:lineRule="auto"/>
        <w:rPr>
          <w:sz w:val="32"/>
          <w:szCs w:val="32"/>
        </w:rPr>
      </w:pPr>
    </w:p>
    <w:p w14:paraId="6774D3C7" w14:textId="77777777" w:rsidR="001C64FC" w:rsidRDefault="001C64FC" w:rsidP="001C64FC">
      <w:pPr>
        <w:spacing w:after="160" w:line="259" w:lineRule="auto"/>
        <w:rPr>
          <w:sz w:val="32"/>
          <w:szCs w:val="32"/>
        </w:rPr>
      </w:pPr>
      <w:r>
        <w:rPr>
          <w:sz w:val="32"/>
          <w:szCs w:val="32"/>
        </w:rPr>
        <w:t>Background description:</w:t>
      </w:r>
    </w:p>
    <w:p w14:paraId="07ED6784" w14:textId="77777777" w:rsidR="001C64FC" w:rsidRDefault="004A1871" w:rsidP="001C64FC">
      <w:pPr>
        <w:numPr>
          <w:ilvl w:val="0"/>
          <w:numId w:val="15"/>
        </w:numPr>
        <w:pBdr>
          <w:top w:val="nil"/>
          <w:left w:val="nil"/>
          <w:bottom w:val="nil"/>
          <w:right w:val="nil"/>
          <w:between w:val="nil"/>
        </w:pBdr>
        <w:spacing w:line="360" w:lineRule="auto"/>
        <w:contextualSpacing/>
      </w:pPr>
      <w:hyperlink r:id="rId38">
        <w:r w:rsidR="001C64FC">
          <w:rPr>
            <w:color w:val="1155CC"/>
            <w:u w:val="single"/>
          </w:rPr>
          <w:t>Source  № 1</w:t>
        </w:r>
      </w:hyperlink>
      <w:r w:rsidR="001C64FC">
        <w:t xml:space="preserve"> (login required)</w:t>
      </w:r>
    </w:p>
    <w:p w14:paraId="39A8EDD9" w14:textId="77777777" w:rsidR="001C64FC" w:rsidRDefault="004A1871" w:rsidP="001C64FC">
      <w:pPr>
        <w:numPr>
          <w:ilvl w:val="0"/>
          <w:numId w:val="15"/>
        </w:numPr>
        <w:pBdr>
          <w:top w:val="nil"/>
          <w:left w:val="nil"/>
          <w:bottom w:val="nil"/>
          <w:right w:val="nil"/>
          <w:between w:val="nil"/>
        </w:pBdr>
        <w:spacing w:line="360" w:lineRule="auto"/>
        <w:contextualSpacing/>
      </w:pPr>
      <w:hyperlink r:id="rId39">
        <w:r w:rsidR="001C64FC">
          <w:rPr>
            <w:color w:val="1155CC"/>
            <w:u w:val="single"/>
          </w:rPr>
          <w:t>Source  № 2</w:t>
        </w:r>
      </w:hyperlink>
    </w:p>
    <w:p w14:paraId="20B96ED5" w14:textId="77777777" w:rsidR="001C64FC" w:rsidRDefault="004A1871" w:rsidP="001C64FC">
      <w:pPr>
        <w:numPr>
          <w:ilvl w:val="0"/>
          <w:numId w:val="15"/>
        </w:numPr>
        <w:pBdr>
          <w:top w:val="nil"/>
          <w:left w:val="nil"/>
          <w:bottom w:val="nil"/>
          <w:right w:val="nil"/>
          <w:between w:val="nil"/>
        </w:pBdr>
        <w:spacing w:line="360" w:lineRule="auto"/>
        <w:contextualSpacing/>
      </w:pPr>
      <w:hyperlink r:id="rId40">
        <w:r w:rsidR="001C64FC">
          <w:rPr>
            <w:color w:val="1155CC"/>
            <w:u w:val="single"/>
          </w:rPr>
          <w:t>Source №  3</w:t>
        </w:r>
      </w:hyperlink>
    </w:p>
    <w:p w14:paraId="04DDA26C" w14:textId="77777777" w:rsidR="001C64FC" w:rsidRDefault="004A1871" w:rsidP="001C64FC">
      <w:pPr>
        <w:numPr>
          <w:ilvl w:val="0"/>
          <w:numId w:val="15"/>
        </w:numPr>
        <w:pBdr>
          <w:top w:val="nil"/>
          <w:left w:val="nil"/>
          <w:bottom w:val="nil"/>
          <w:right w:val="nil"/>
          <w:between w:val="nil"/>
        </w:pBdr>
        <w:spacing w:line="360" w:lineRule="auto"/>
        <w:contextualSpacing/>
      </w:pPr>
      <w:hyperlink r:id="rId41">
        <w:r w:rsidR="001C64FC">
          <w:rPr>
            <w:color w:val="1155CC"/>
            <w:u w:val="single"/>
          </w:rPr>
          <w:t>Source №  4</w:t>
        </w:r>
      </w:hyperlink>
      <w:r w:rsidR="001C64FC">
        <w:t xml:space="preserve"> (login required) - </w:t>
      </w:r>
      <w:hyperlink r:id="rId42" w:anchor="v=onepage&amp;q&amp;f=false">
        <w:r w:rsidR="001C64FC">
          <w:rPr>
            <w:color w:val="1155CC"/>
            <w:u w:val="single"/>
          </w:rPr>
          <w:t>alternative link</w:t>
        </w:r>
      </w:hyperlink>
    </w:p>
    <w:p w14:paraId="45ACAFD3" w14:textId="77777777" w:rsidR="001C64FC" w:rsidRDefault="001C64FC" w:rsidP="001C64FC">
      <w:pPr>
        <w:rPr>
          <w:sz w:val="32"/>
          <w:szCs w:val="32"/>
        </w:rPr>
      </w:pPr>
    </w:p>
    <w:p w14:paraId="0CE1FA09" w14:textId="77777777" w:rsidR="001C64FC" w:rsidRDefault="001C64FC" w:rsidP="001C64FC">
      <w:pPr>
        <w:rPr>
          <w:sz w:val="32"/>
          <w:szCs w:val="32"/>
        </w:rPr>
      </w:pPr>
    </w:p>
    <w:p w14:paraId="5441F094" w14:textId="77777777" w:rsidR="001C64FC" w:rsidRDefault="001C64FC" w:rsidP="001C64FC">
      <w:pPr>
        <w:rPr>
          <w:sz w:val="32"/>
          <w:szCs w:val="32"/>
        </w:rPr>
      </w:pPr>
      <w:r>
        <w:rPr>
          <w:sz w:val="32"/>
          <w:szCs w:val="32"/>
        </w:rPr>
        <w:t xml:space="preserve">  </w:t>
      </w:r>
    </w:p>
    <w:p w14:paraId="00B73848" w14:textId="77777777" w:rsidR="001C64FC" w:rsidRDefault="001C64FC" w:rsidP="001C64FC">
      <w:pPr>
        <w:jc w:val="center"/>
        <w:rPr>
          <w:sz w:val="32"/>
          <w:szCs w:val="32"/>
        </w:rPr>
      </w:pPr>
    </w:p>
    <w:p w14:paraId="0FF6E5D2" w14:textId="77777777" w:rsidR="001C64FC" w:rsidRDefault="001C64FC" w:rsidP="001C64FC">
      <w:pPr>
        <w:tabs>
          <w:tab w:val="center" w:pos="4252"/>
        </w:tabs>
        <w:rPr>
          <w:sz w:val="32"/>
          <w:szCs w:val="32"/>
        </w:rPr>
      </w:pPr>
      <w:r>
        <w:rPr>
          <w:sz w:val="32"/>
          <w:szCs w:val="32"/>
        </w:rPr>
        <w:tab/>
      </w:r>
    </w:p>
    <w:p w14:paraId="0DDB5D98" w14:textId="6F9BFAEF" w:rsidR="001C64FC" w:rsidRDefault="001C64FC" w:rsidP="001C64FC">
      <w:pPr>
        <w:spacing w:after="120"/>
        <w:jc w:val="both"/>
      </w:pPr>
    </w:p>
    <w:p w14:paraId="4DF6A353" w14:textId="2197787D" w:rsidR="0023449D" w:rsidRDefault="0023449D" w:rsidP="001C64FC">
      <w:pPr>
        <w:spacing w:after="120"/>
        <w:jc w:val="both"/>
      </w:pPr>
    </w:p>
    <w:p w14:paraId="4AF61160" w14:textId="798B4C12" w:rsidR="0023449D" w:rsidRDefault="0023449D" w:rsidP="001C64FC">
      <w:pPr>
        <w:spacing w:after="120"/>
        <w:jc w:val="both"/>
      </w:pPr>
    </w:p>
    <w:p w14:paraId="6FF243CD" w14:textId="75416222" w:rsidR="0023449D" w:rsidRDefault="0023449D" w:rsidP="001C64FC">
      <w:pPr>
        <w:spacing w:after="120"/>
        <w:jc w:val="both"/>
      </w:pPr>
    </w:p>
    <w:p w14:paraId="685E9C86" w14:textId="7CE9E62F" w:rsidR="0023449D" w:rsidRDefault="0023449D" w:rsidP="001C64FC">
      <w:pPr>
        <w:spacing w:after="120"/>
        <w:jc w:val="both"/>
      </w:pPr>
    </w:p>
    <w:p w14:paraId="3430A57E" w14:textId="3A8A4839" w:rsidR="0023449D" w:rsidRDefault="0023449D" w:rsidP="001C64FC">
      <w:pPr>
        <w:spacing w:after="120"/>
        <w:jc w:val="both"/>
      </w:pPr>
    </w:p>
    <w:p w14:paraId="66018F3E" w14:textId="318B4B3F" w:rsidR="0023449D" w:rsidRDefault="0023449D" w:rsidP="001C64FC">
      <w:pPr>
        <w:spacing w:after="120"/>
        <w:jc w:val="both"/>
      </w:pPr>
    </w:p>
    <w:p w14:paraId="47D287A1" w14:textId="51F00695" w:rsidR="0023449D" w:rsidRDefault="0023449D" w:rsidP="001C64FC">
      <w:pPr>
        <w:spacing w:after="120"/>
        <w:jc w:val="both"/>
      </w:pPr>
    </w:p>
    <w:p w14:paraId="0039512F" w14:textId="27DA0214" w:rsidR="0023449D" w:rsidRDefault="0023449D" w:rsidP="001C64FC">
      <w:pPr>
        <w:spacing w:after="120"/>
        <w:jc w:val="both"/>
      </w:pPr>
    </w:p>
    <w:p w14:paraId="718E9427" w14:textId="7F53A1B0" w:rsidR="0023449D" w:rsidRDefault="0023449D" w:rsidP="001C64FC">
      <w:pPr>
        <w:spacing w:after="120"/>
        <w:jc w:val="both"/>
      </w:pPr>
    </w:p>
    <w:p w14:paraId="466ED80B" w14:textId="3A543111" w:rsidR="0023449D" w:rsidRDefault="0023449D" w:rsidP="001C64FC">
      <w:pPr>
        <w:spacing w:after="120"/>
        <w:jc w:val="both"/>
      </w:pPr>
    </w:p>
    <w:p w14:paraId="4AEB192A" w14:textId="1178F4FD" w:rsidR="0023449D" w:rsidRDefault="0023449D" w:rsidP="001C64FC">
      <w:pPr>
        <w:spacing w:after="120"/>
        <w:jc w:val="both"/>
      </w:pPr>
    </w:p>
    <w:p w14:paraId="685B4E59" w14:textId="7F416878" w:rsidR="0023449D" w:rsidRDefault="0023449D" w:rsidP="001C64FC">
      <w:pPr>
        <w:spacing w:after="120"/>
        <w:jc w:val="both"/>
      </w:pPr>
    </w:p>
    <w:p w14:paraId="0B51B5A3" w14:textId="5E425248" w:rsidR="0023449D" w:rsidRDefault="0023449D" w:rsidP="001C64FC">
      <w:pPr>
        <w:spacing w:after="120"/>
        <w:jc w:val="both"/>
      </w:pPr>
    </w:p>
    <w:p w14:paraId="315B8FCA" w14:textId="4241ECE2" w:rsidR="0023449D" w:rsidRDefault="0023449D" w:rsidP="001C64FC">
      <w:pPr>
        <w:spacing w:after="120"/>
        <w:jc w:val="both"/>
      </w:pPr>
    </w:p>
    <w:p w14:paraId="76297BCE" w14:textId="66ED087F" w:rsidR="0023449D" w:rsidRDefault="0023449D" w:rsidP="001C64FC">
      <w:pPr>
        <w:spacing w:after="120"/>
        <w:jc w:val="both"/>
      </w:pPr>
    </w:p>
    <w:p w14:paraId="2E6BD25E" w14:textId="5C6938DC" w:rsidR="0023449D" w:rsidRDefault="0023449D" w:rsidP="001C64FC">
      <w:pPr>
        <w:spacing w:after="120"/>
        <w:jc w:val="both"/>
      </w:pPr>
    </w:p>
    <w:p w14:paraId="4BB7433C" w14:textId="05F3AEBA" w:rsidR="0023449D" w:rsidRDefault="0023449D" w:rsidP="001C64FC">
      <w:pPr>
        <w:spacing w:after="120"/>
        <w:jc w:val="both"/>
      </w:pPr>
    </w:p>
    <w:p w14:paraId="7082C0CD" w14:textId="284C2568" w:rsidR="0023449D" w:rsidRDefault="0023449D" w:rsidP="001C64FC">
      <w:pPr>
        <w:spacing w:after="120"/>
        <w:jc w:val="both"/>
      </w:pPr>
    </w:p>
    <w:p w14:paraId="0C43D96E" w14:textId="27945A6A" w:rsidR="0023449D" w:rsidRDefault="0023449D" w:rsidP="001C64FC">
      <w:pPr>
        <w:spacing w:after="120"/>
        <w:jc w:val="both"/>
      </w:pPr>
    </w:p>
    <w:p w14:paraId="015D6968" w14:textId="2790B32C" w:rsidR="0023449D" w:rsidRDefault="0023449D" w:rsidP="001C64FC">
      <w:pPr>
        <w:spacing w:after="120"/>
        <w:jc w:val="both"/>
      </w:pPr>
    </w:p>
    <w:p w14:paraId="75366005" w14:textId="47BC4966" w:rsidR="0023449D" w:rsidRDefault="0023449D" w:rsidP="001C64FC">
      <w:pPr>
        <w:spacing w:after="120"/>
        <w:jc w:val="both"/>
      </w:pPr>
    </w:p>
    <w:p w14:paraId="1D589F21" w14:textId="4F6E759E" w:rsidR="0023449D" w:rsidRDefault="0023449D" w:rsidP="001C64FC">
      <w:pPr>
        <w:spacing w:after="120"/>
        <w:jc w:val="both"/>
      </w:pPr>
    </w:p>
    <w:p w14:paraId="4E8D1AB4" w14:textId="2EDA3F45" w:rsidR="0023449D" w:rsidRPr="003A40F5" w:rsidRDefault="0023449D" w:rsidP="0023449D">
      <w:pPr>
        <w:rPr>
          <w:lang w:val="bg-BG"/>
        </w:rPr>
      </w:pPr>
    </w:p>
    <w:p w14:paraId="1646574A" w14:textId="7EE4619A" w:rsidR="0023449D" w:rsidRDefault="0023449D" w:rsidP="0023449D">
      <w:pPr>
        <w:rPr>
          <w:lang w:val="en-GB"/>
        </w:rPr>
      </w:pPr>
    </w:p>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23449D" w:rsidRPr="004E29C2" w14:paraId="1A1B2E9F" w14:textId="77777777" w:rsidTr="0023449D">
        <w:trPr>
          <w:jc w:val="right"/>
        </w:trPr>
        <w:tc>
          <w:tcPr>
            <w:tcW w:w="7407" w:type="dxa"/>
            <w:noWrap/>
          </w:tcPr>
          <w:p w14:paraId="238F7AF1" w14:textId="77777777" w:rsidR="0023449D" w:rsidRPr="00B13568" w:rsidRDefault="0023449D" w:rsidP="0023449D">
            <w:pPr>
              <w:pStyle w:val="BodyText"/>
              <w:jc w:val="left"/>
              <w:rPr>
                <w:rFonts w:ascii="Arial" w:hAnsi="Arial" w:cs="Arial"/>
                <w:b/>
                <w:sz w:val="48"/>
                <w:lang w:val="en-GB"/>
              </w:rPr>
            </w:pPr>
            <w:r w:rsidRPr="00B13568">
              <w:rPr>
                <w:rFonts w:ascii="Arial" w:hAnsi="Arial" w:cs="Arial"/>
                <w:b/>
                <w:sz w:val="48"/>
                <w:lang w:val="en-GB"/>
              </w:rPr>
              <w:t>VIPASSANA MANAGEMENT SYSTEM - VIA</w:t>
            </w:r>
          </w:p>
          <w:p w14:paraId="526C26D9" w14:textId="77777777" w:rsidR="0023449D" w:rsidRPr="00B13568" w:rsidRDefault="0023449D" w:rsidP="0023449D">
            <w:pPr>
              <w:pStyle w:val="BodyText"/>
              <w:jc w:val="right"/>
              <w:rPr>
                <w:rFonts w:ascii="Arial" w:hAnsi="Arial" w:cs="Arial"/>
                <w:b/>
                <w:lang w:val="en-GB"/>
              </w:rPr>
            </w:pPr>
            <w:r w:rsidRPr="00B13568">
              <w:rPr>
                <w:rFonts w:ascii="Arial" w:hAnsi="Arial" w:cs="Arial"/>
                <w:b/>
                <w:sz w:val="28"/>
                <w:lang w:val="en-GB"/>
              </w:rPr>
              <w:t>User Guide</w:t>
            </w:r>
          </w:p>
        </w:tc>
      </w:tr>
    </w:tbl>
    <w:p w14:paraId="1FD850CC" w14:textId="77777777" w:rsidR="0023449D" w:rsidRDefault="0023449D" w:rsidP="0023449D">
      <w:pPr>
        <w:jc w:val="center"/>
        <w:rPr>
          <w:b/>
          <w:sz w:val="48"/>
        </w:rPr>
      </w:pPr>
    </w:p>
    <w:p w14:paraId="48A05D14" w14:textId="63F47863" w:rsidR="0023449D" w:rsidRDefault="0023449D" w:rsidP="0023449D">
      <w:pPr>
        <w:spacing w:after="120"/>
        <w:jc w:val="center"/>
        <w:rPr>
          <w:b/>
          <w:sz w:val="28"/>
          <w:szCs w:val="28"/>
          <w:u w:val="single"/>
        </w:rPr>
      </w:pPr>
      <w:r>
        <w:rPr>
          <w:b/>
          <w:sz w:val="28"/>
          <w:szCs w:val="28"/>
          <w:u w:val="single"/>
        </w:rPr>
        <w:t>Supervisors:</w:t>
      </w:r>
    </w:p>
    <w:p w14:paraId="4B1FA03B" w14:textId="7B4C9DE7" w:rsidR="0023449D" w:rsidRDefault="0023449D" w:rsidP="0023449D">
      <w:pPr>
        <w:spacing w:after="120"/>
        <w:jc w:val="center"/>
        <w:rPr>
          <w:sz w:val="28"/>
          <w:szCs w:val="28"/>
        </w:rPr>
      </w:pPr>
    </w:p>
    <w:p w14:paraId="1752DAB7" w14:textId="4D406949" w:rsidR="0023449D" w:rsidRDefault="0023449D" w:rsidP="0023449D">
      <w:pPr>
        <w:spacing w:after="120"/>
        <w:jc w:val="center"/>
        <w:rPr>
          <w:sz w:val="28"/>
          <w:szCs w:val="28"/>
        </w:rPr>
      </w:pPr>
      <w:r>
        <w:rPr>
          <w:sz w:val="28"/>
          <w:szCs w:val="28"/>
        </w:rPr>
        <w:t>Mona Wendel Andersen</w:t>
      </w:r>
    </w:p>
    <w:p w14:paraId="609D6BCE" w14:textId="77777777" w:rsidR="0023449D" w:rsidRDefault="0023449D" w:rsidP="0023449D">
      <w:pPr>
        <w:spacing w:after="120"/>
        <w:jc w:val="center"/>
        <w:rPr>
          <w:sz w:val="28"/>
          <w:szCs w:val="28"/>
        </w:rPr>
      </w:pPr>
      <w:r>
        <w:rPr>
          <w:sz w:val="28"/>
          <w:szCs w:val="28"/>
        </w:rPr>
        <w:t>Michael Viuff</w:t>
      </w:r>
    </w:p>
    <w:p w14:paraId="123DA910" w14:textId="275054AB" w:rsidR="0023449D" w:rsidRDefault="0023449D" w:rsidP="0023449D">
      <w:pPr>
        <w:spacing w:after="120"/>
        <w:jc w:val="both"/>
        <w:rPr>
          <w:b/>
          <w:sz w:val="16"/>
          <w:szCs w:val="16"/>
        </w:rPr>
      </w:pPr>
    </w:p>
    <w:p w14:paraId="628B7B84" w14:textId="55329661" w:rsidR="0023449D" w:rsidRPr="00A177CC" w:rsidRDefault="0023449D" w:rsidP="0023449D">
      <w:pPr>
        <w:spacing w:after="120"/>
        <w:jc w:val="center"/>
        <w:rPr>
          <w:sz w:val="28"/>
          <w:szCs w:val="28"/>
        </w:rPr>
      </w:pPr>
      <w:r>
        <w:rPr>
          <w:sz w:val="28"/>
          <w:szCs w:val="28"/>
        </w:rPr>
        <w:t>19 / 12 / 2017</w:t>
      </w:r>
    </w:p>
    <w:p w14:paraId="1C0E5358" w14:textId="6320B75F" w:rsidR="0023449D" w:rsidRDefault="0023449D" w:rsidP="0023449D">
      <w:pPr>
        <w:spacing w:after="120"/>
        <w:rPr>
          <w:b/>
          <w:sz w:val="16"/>
          <w:szCs w:val="16"/>
        </w:rPr>
      </w:pPr>
    </w:p>
    <w:p w14:paraId="6CA00905" w14:textId="7E16F51D" w:rsidR="0023449D" w:rsidRDefault="0023449D" w:rsidP="0023449D">
      <w:pPr>
        <w:spacing w:after="120"/>
        <w:rPr>
          <w:b/>
          <w:sz w:val="16"/>
          <w:szCs w:val="16"/>
        </w:rPr>
      </w:pPr>
    </w:p>
    <w:p w14:paraId="5286EB8B" w14:textId="5748B72A" w:rsidR="0023449D" w:rsidRDefault="0023449D" w:rsidP="0023449D">
      <w:pPr>
        <w:spacing w:after="120"/>
        <w:rPr>
          <w:b/>
          <w:sz w:val="16"/>
          <w:szCs w:val="16"/>
        </w:rPr>
      </w:pPr>
    </w:p>
    <w:p w14:paraId="1D070E89" w14:textId="0FA8D56D" w:rsidR="0023449D" w:rsidRDefault="0023449D" w:rsidP="0023449D">
      <w:pPr>
        <w:spacing w:after="120"/>
        <w:rPr>
          <w:b/>
          <w:sz w:val="16"/>
          <w:szCs w:val="16"/>
        </w:rPr>
      </w:pPr>
    </w:p>
    <w:p w14:paraId="32C56BD9" w14:textId="77777777" w:rsidR="0023449D" w:rsidRDefault="0023449D" w:rsidP="0023449D">
      <w:pPr>
        <w:spacing w:after="120"/>
        <w:rPr>
          <w:b/>
          <w:sz w:val="16"/>
          <w:szCs w:val="16"/>
        </w:rPr>
      </w:pPr>
    </w:p>
    <w:p w14:paraId="5AC721A6" w14:textId="513DFDC4" w:rsidR="0023449D" w:rsidRDefault="0023449D" w:rsidP="0023449D">
      <w:pPr>
        <w:spacing w:after="120"/>
        <w:rPr>
          <w:b/>
          <w:sz w:val="16"/>
          <w:szCs w:val="16"/>
        </w:rPr>
      </w:pPr>
    </w:p>
    <w:p w14:paraId="2462B187" w14:textId="77777777" w:rsidR="0023449D" w:rsidRDefault="0023449D" w:rsidP="0023449D">
      <w:pPr>
        <w:spacing w:after="120"/>
        <w:rPr>
          <w:b/>
          <w:sz w:val="16"/>
          <w:szCs w:val="16"/>
        </w:rPr>
      </w:pPr>
    </w:p>
    <w:p w14:paraId="794141CF" w14:textId="2F6DDBB5" w:rsidR="0023449D" w:rsidRDefault="0023449D" w:rsidP="0023449D">
      <w:pPr>
        <w:spacing w:after="120"/>
        <w:rPr>
          <w:b/>
          <w:sz w:val="16"/>
          <w:szCs w:val="16"/>
        </w:rPr>
      </w:pPr>
    </w:p>
    <w:p w14:paraId="5786A420" w14:textId="04360C20" w:rsidR="0023449D" w:rsidRDefault="0023449D" w:rsidP="0023449D">
      <w:pPr>
        <w:spacing w:after="120"/>
        <w:rPr>
          <w:b/>
          <w:sz w:val="16"/>
          <w:szCs w:val="16"/>
        </w:rPr>
      </w:pPr>
    </w:p>
    <w:p w14:paraId="63533843" w14:textId="3D37503C" w:rsidR="0023449D" w:rsidRDefault="0023449D" w:rsidP="0023449D">
      <w:pPr>
        <w:spacing w:after="120"/>
        <w:rPr>
          <w:b/>
          <w:sz w:val="16"/>
          <w:szCs w:val="16"/>
        </w:rPr>
      </w:pPr>
    </w:p>
    <w:p w14:paraId="0AA25DFA" w14:textId="4C12E5B4" w:rsidR="0023449D" w:rsidRDefault="0023449D" w:rsidP="0023449D">
      <w:pPr>
        <w:spacing w:after="120"/>
        <w:rPr>
          <w:b/>
          <w:sz w:val="16"/>
          <w:szCs w:val="16"/>
        </w:rPr>
      </w:pPr>
    </w:p>
    <w:p w14:paraId="11FBE80F" w14:textId="68D9894C" w:rsidR="0023449D" w:rsidRDefault="0023449D" w:rsidP="0023449D">
      <w:pPr>
        <w:spacing w:after="120"/>
        <w:rPr>
          <w:b/>
          <w:sz w:val="16"/>
          <w:szCs w:val="16"/>
        </w:rPr>
      </w:pPr>
    </w:p>
    <w:p w14:paraId="08024FAF" w14:textId="0690D8E7" w:rsidR="0023449D" w:rsidRPr="00164757" w:rsidRDefault="0023449D" w:rsidP="0023449D">
      <w:pPr>
        <w:pStyle w:val="BodyText"/>
        <w:rPr>
          <w:lang w:val="en-GB"/>
        </w:rPr>
      </w:pPr>
    </w:p>
    <w:p w14:paraId="5BB7A3F2" w14:textId="66DDC549" w:rsidR="0023449D" w:rsidRPr="00164757" w:rsidRDefault="0023449D" w:rsidP="0023449D">
      <w:pPr>
        <w:pStyle w:val="BodyText"/>
        <w:rPr>
          <w:rFonts w:ascii="Arial" w:hAnsi="Arial"/>
          <w:b/>
          <w:sz w:val="16"/>
          <w:lang w:val="en-GB"/>
        </w:rPr>
      </w:pPr>
      <w:r>
        <w:rPr>
          <w:rFonts w:ascii="Arial" w:hAnsi="Arial"/>
          <w:b/>
          <w:sz w:val="16"/>
          <w:lang w:val="en-GB"/>
        </w:rPr>
        <w:t>Group 3</w:t>
      </w:r>
    </w:p>
    <w:tbl>
      <w:tblPr>
        <w:tblStyle w:val="TableGrid"/>
        <w:tblW w:w="0" w:type="auto"/>
        <w:tblLook w:val="04A0" w:firstRow="1" w:lastRow="0" w:firstColumn="1" w:lastColumn="0" w:noHBand="0" w:noVBand="1"/>
      </w:tblPr>
      <w:tblGrid>
        <w:gridCol w:w="7083"/>
        <w:gridCol w:w="2006"/>
      </w:tblGrid>
      <w:tr w:rsidR="0023449D" w:rsidRPr="00A373C2" w14:paraId="4804CE66" w14:textId="77777777" w:rsidTr="0023449D">
        <w:tc>
          <w:tcPr>
            <w:tcW w:w="7083" w:type="dxa"/>
          </w:tcPr>
          <w:p w14:paraId="2F195DAC" w14:textId="77777777" w:rsidR="0023449D" w:rsidRPr="00164757" w:rsidRDefault="0023449D" w:rsidP="0023449D">
            <w:pPr>
              <w:pStyle w:val="BodyText"/>
              <w:rPr>
                <w:rFonts w:ascii="Arial" w:hAnsi="Arial"/>
                <w:b/>
                <w:sz w:val="16"/>
                <w:lang w:val="en-GB"/>
              </w:rPr>
            </w:pPr>
            <w:r w:rsidRPr="00164757">
              <w:rPr>
                <w:rFonts w:ascii="Arial" w:hAnsi="Arial"/>
                <w:b/>
                <w:sz w:val="16"/>
                <w:lang w:val="en-GB"/>
              </w:rPr>
              <w:t>Student Name</w:t>
            </w:r>
          </w:p>
        </w:tc>
        <w:tc>
          <w:tcPr>
            <w:tcW w:w="2006" w:type="dxa"/>
          </w:tcPr>
          <w:p w14:paraId="7B2B5264" w14:textId="77777777" w:rsidR="0023449D" w:rsidRPr="00164757" w:rsidRDefault="0023449D" w:rsidP="0023449D">
            <w:pPr>
              <w:pStyle w:val="BodyText"/>
              <w:rPr>
                <w:rFonts w:ascii="Arial" w:hAnsi="Arial"/>
                <w:b/>
                <w:sz w:val="16"/>
                <w:lang w:val="en-GB"/>
              </w:rPr>
            </w:pPr>
            <w:r w:rsidRPr="00164757">
              <w:rPr>
                <w:rFonts w:ascii="Arial" w:hAnsi="Arial"/>
                <w:b/>
                <w:sz w:val="16"/>
                <w:lang w:val="en-GB"/>
              </w:rPr>
              <w:t>Student No</w:t>
            </w:r>
          </w:p>
        </w:tc>
      </w:tr>
      <w:tr w:rsidR="0023449D" w:rsidRPr="00A373C2" w14:paraId="55C441B2" w14:textId="77777777" w:rsidTr="0023449D">
        <w:tc>
          <w:tcPr>
            <w:tcW w:w="7083" w:type="dxa"/>
          </w:tcPr>
          <w:p w14:paraId="7B6EF37F" w14:textId="77777777" w:rsidR="0023449D" w:rsidRDefault="0023449D" w:rsidP="0023449D">
            <w:pPr>
              <w:spacing w:after="120"/>
              <w:jc w:val="both"/>
              <w:rPr>
                <w:sz w:val="16"/>
                <w:szCs w:val="16"/>
              </w:rPr>
            </w:pPr>
            <w:r>
              <w:rPr>
                <w:sz w:val="16"/>
                <w:szCs w:val="16"/>
              </w:rPr>
              <w:t>Angel Petrov</w:t>
            </w:r>
          </w:p>
        </w:tc>
        <w:tc>
          <w:tcPr>
            <w:tcW w:w="2006" w:type="dxa"/>
          </w:tcPr>
          <w:p w14:paraId="6A80442C" w14:textId="77777777" w:rsidR="0023449D" w:rsidRDefault="0023449D" w:rsidP="0023449D">
            <w:pPr>
              <w:spacing w:after="120"/>
              <w:jc w:val="both"/>
              <w:rPr>
                <w:sz w:val="16"/>
                <w:szCs w:val="16"/>
              </w:rPr>
            </w:pPr>
            <w:r>
              <w:rPr>
                <w:sz w:val="16"/>
                <w:szCs w:val="16"/>
              </w:rPr>
              <w:t>266489</w:t>
            </w:r>
          </w:p>
        </w:tc>
      </w:tr>
      <w:tr w:rsidR="0023449D" w:rsidRPr="00A373C2" w14:paraId="1C5C5C27" w14:textId="77777777" w:rsidTr="0023449D">
        <w:tc>
          <w:tcPr>
            <w:tcW w:w="7083" w:type="dxa"/>
          </w:tcPr>
          <w:p w14:paraId="65193137" w14:textId="77777777" w:rsidR="0023449D" w:rsidRDefault="0023449D" w:rsidP="0023449D">
            <w:pPr>
              <w:spacing w:after="120"/>
              <w:jc w:val="both"/>
              <w:rPr>
                <w:sz w:val="16"/>
                <w:szCs w:val="16"/>
              </w:rPr>
            </w:pPr>
            <w:r>
              <w:rPr>
                <w:sz w:val="16"/>
                <w:szCs w:val="16"/>
              </w:rPr>
              <w:t>Rytis Kunigiskis</w:t>
            </w:r>
          </w:p>
        </w:tc>
        <w:tc>
          <w:tcPr>
            <w:tcW w:w="2006" w:type="dxa"/>
          </w:tcPr>
          <w:p w14:paraId="1281E5DF" w14:textId="77777777" w:rsidR="0023449D" w:rsidRDefault="0023449D" w:rsidP="0023449D">
            <w:pPr>
              <w:spacing w:after="120"/>
              <w:jc w:val="both"/>
              <w:rPr>
                <w:sz w:val="16"/>
                <w:szCs w:val="16"/>
              </w:rPr>
            </w:pPr>
            <w:r>
              <w:rPr>
                <w:sz w:val="16"/>
                <w:szCs w:val="16"/>
              </w:rPr>
              <w:t>266109</w:t>
            </w:r>
          </w:p>
        </w:tc>
      </w:tr>
      <w:tr w:rsidR="0023449D" w:rsidRPr="00A373C2" w14:paraId="0F7C6350" w14:textId="77777777" w:rsidTr="0023449D">
        <w:tc>
          <w:tcPr>
            <w:tcW w:w="7083" w:type="dxa"/>
          </w:tcPr>
          <w:p w14:paraId="1E480A3A" w14:textId="77777777" w:rsidR="0023449D" w:rsidRDefault="0023449D" w:rsidP="0023449D">
            <w:pPr>
              <w:spacing w:after="120"/>
              <w:jc w:val="both"/>
              <w:rPr>
                <w:sz w:val="16"/>
                <w:szCs w:val="16"/>
              </w:rPr>
            </w:pPr>
            <w:r>
              <w:rPr>
                <w:sz w:val="16"/>
                <w:szCs w:val="16"/>
              </w:rPr>
              <w:t>Rodrigo Pereira</w:t>
            </w:r>
          </w:p>
        </w:tc>
        <w:tc>
          <w:tcPr>
            <w:tcW w:w="2006" w:type="dxa"/>
          </w:tcPr>
          <w:p w14:paraId="4CBD268A" w14:textId="77777777" w:rsidR="0023449D" w:rsidRDefault="0023449D" w:rsidP="0023449D">
            <w:pPr>
              <w:spacing w:after="120"/>
              <w:jc w:val="both"/>
              <w:rPr>
                <w:sz w:val="16"/>
                <w:szCs w:val="16"/>
              </w:rPr>
            </w:pPr>
            <w:r>
              <w:rPr>
                <w:sz w:val="16"/>
                <w:szCs w:val="16"/>
              </w:rPr>
              <w:t>269084</w:t>
            </w:r>
          </w:p>
        </w:tc>
      </w:tr>
      <w:tr w:rsidR="0023449D" w:rsidRPr="00A373C2" w14:paraId="1A10358F" w14:textId="77777777" w:rsidTr="0023449D">
        <w:tc>
          <w:tcPr>
            <w:tcW w:w="7083" w:type="dxa"/>
          </w:tcPr>
          <w:p w14:paraId="31FAAC1C" w14:textId="77777777" w:rsidR="0023449D" w:rsidRDefault="0023449D" w:rsidP="0023449D">
            <w:pPr>
              <w:spacing w:after="120"/>
              <w:jc w:val="both"/>
              <w:rPr>
                <w:sz w:val="16"/>
                <w:szCs w:val="16"/>
              </w:rPr>
            </w:pPr>
            <w:r>
              <w:rPr>
                <w:sz w:val="16"/>
                <w:szCs w:val="16"/>
              </w:rPr>
              <w:t>Diyar Hussein</w:t>
            </w:r>
          </w:p>
        </w:tc>
        <w:tc>
          <w:tcPr>
            <w:tcW w:w="2006" w:type="dxa"/>
          </w:tcPr>
          <w:p w14:paraId="78A982EA" w14:textId="77777777" w:rsidR="0023449D" w:rsidRDefault="0023449D" w:rsidP="0023449D">
            <w:pPr>
              <w:spacing w:after="120"/>
              <w:jc w:val="both"/>
              <w:rPr>
                <w:sz w:val="16"/>
                <w:szCs w:val="16"/>
              </w:rPr>
            </w:pPr>
            <w:r>
              <w:rPr>
                <w:sz w:val="16"/>
                <w:szCs w:val="16"/>
              </w:rPr>
              <w:t>266352</w:t>
            </w:r>
          </w:p>
        </w:tc>
      </w:tr>
    </w:tbl>
    <w:p w14:paraId="29E9FB43" w14:textId="77777777" w:rsidR="0023449D" w:rsidRDefault="0023449D" w:rsidP="0023449D">
      <w:pPr>
        <w:rPr>
          <w:b/>
          <w:sz w:val="48"/>
        </w:rPr>
      </w:pPr>
    </w:p>
    <w:p w14:paraId="5BA0BBBB" w14:textId="77777777" w:rsidR="0023449D" w:rsidRDefault="0023449D" w:rsidP="0023449D">
      <w:pPr>
        <w:rPr>
          <w:b/>
          <w:sz w:val="48"/>
        </w:rPr>
      </w:pPr>
    </w:p>
    <w:p w14:paraId="3AEE6E6D" w14:textId="77777777" w:rsidR="0023449D" w:rsidRDefault="0023449D" w:rsidP="0023449D">
      <w:pPr>
        <w:rPr>
          <w:b/>
          <w:sz w:val="48"/>
        </w:rPr>
      </w:pPr>
    </w:p>
    <w:p w14:paraId="59E45307" w14:textId="77777777" w:rsidR="0023449D" w:rsidRDefault="0023449D" w:rsidP="0023449D">
      <w:pPr>
        <w:rPr>
          <w:b/>
          <w:sz w:val="48"/>
        </w:rPr>
      </w:pPr>
    </w:p>
    <w:p w14:paraId="7E8F7292" w14:textId="77777777" w:rsidR="0023449D" w:rsidRDefault="0023449D" w:rsidP="0023449D">
      <w:pPr>
        <w:rPr>
          <w:b/>
          <w:sz w:val="48"/>
        </w:rPr>
      </w:pPr>
    </w:p>
    <w:p w14:paraId="7EDF0066" w14:textId="45EBB51A" w:rsidR="0023449D" w:rsidRDefault="0023449D" w:rsidP="0023449D">
      <w:pPr>
        <w:ind w:firstLine="720"/>
        <w:rPr>
          <w:b/>
          <w:sz w:val="48"/>
        </w:rPr>
      </w:pPr>
      <w:r>
        <w:rPr>
          <w:noProof/>
          <w:lang w:eastAsia="en-US"/>
        </w:rPr>
        <w:lastRenderedPageBreak/>
        <w:drawing>
          <wp:anchor distT="0" distB="0" distL="114300" distR="114300" simplePos="0" relativeHeight="251713536" behindDoc="0" locked="0" layoutInCell="1" allowOverlap="1" wp14:anchorId="1F9B2E86" wp14:editId="12C8C180">
            <wp:simplePos x="0" y="0"/>
            <wp:positionH relativeFrom="column">
              <wp:posOffset>-876300</wp:posOffset>
            </wp:positionH>
            <wp:positionV relativeFrom="margin">
              <wp:align>top</wp:align>
            </wp:positionV>
            <wp:extent cx="1130935" cy="1120140"/>
            <wp:effectExtent l="0" t="0" r="0" b="0"/>
            <wp:wrapNone/>
            <wp:docPr id="67" name="Picture 6" descr="C:\Users\angel\Desktop\Ic_info_outline_48p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C:\Users\angel\Desktop\Ic_info_outline_48px.svg.png"/>
                    <pic:cNvPicPr>
                      <a:picLocks noChangeAspect="1" noChangeArrowheads="1"/>
                    </pic:cNvPicPr>
                  </pic:nvPicPr>
                  <pic:blipFill>
                    <a:blip r:embed="rId43"/>
                    <a:stretch>
                      <a:fillRect/>
                    </a:stretch>
                  </pic:blipFill>
                  <pic:spPr bwMode="auto">
                    <a:xfrm>
                      <a:off x="0" y="0"/>
                      <a:ext cx="1130935" cy="1120140"/>
                    </a:xfrm>
                    <a:prstGeom prst="rect">
                      <a:avLst/>
                    </a:prstGeom>
                  </pic:spPr>
                </pic:pic>
              </a:graphicData>
            </a:graphic>
          </wp:anchor>
        </w:drawing>
      </w:r>
      <w:r>
        <w:rPr>
          <w:b/>
          <w:sz w:val="48"/>
        </w:rPr>
        <w:t>Preface:</w:t>
      </w:r>
    </w:p>
    <w:p w14:paraId="3262F702" w14:textId="77777777" w:rsidR="0023449D" w:rsidRDefault="0023449D" w:rsidP="0023449D">
      <w:pPr>
        <w:ind w:firstLine="720"/>
        <w:rPr>
          <w:sz w:val="32"/>
        </w:rPr>
      </w:pPr>
      <w:r w:rsidRPr="000B4473">
        <w:rPr>
          <w:sz w:val="32"/>
        </w:rPr>
        <w:t>The following user guide gives</w:t>
      </w:r>
      <w:r>
        <w:rPr>
          <w:sz w:val="32"/>
        </w:rPr>
        <w:t xml:space="preserve"> a step by step explanation to</w:t>
      </w:r>
    </w:p>
    <w:p w14:paraId="7AE36DD0" w14:textId="0AF69FF3" w:rsidR="0023449D" w:rsidRPr="000B4473" w:rsidRDefault="0023449D" w:rsidP="0023449D">
      <w:pPr>
        <w:ind w:firstLine="720"/>
      </w:pPr>
      <w:r w:rsidRPr="000B4473">
        <w:rPr>
          <w:sz w:val="32"/>
        </w:rPr>
        <w:t>correctly utilize all features of the system.</w:t>
      </w:r>
    </w:p>
    <w:p w14:paraId="01F8AD9E" w14:textId="3A89C59F" w:rsidR="0023449D" w:rsidRPr="000B4473" w:rsidRDefault="0023449D" w:rsidP="0023449D"/>
    <w:p w14:paraId="3C292CFD" w14:textId="06537030" w:rsidR="0023449D" w:rsidRPr="000B4473" w:rsidRDefault="0023449D" w:rsidP="0023449D"/>
    <w:p w14:paraId="2DABBFB7" w14:textId="0D72791C" w:rsidR="0023449D" w:rsidRDefault="0023449D" w:rsidP="0023449D"/>
    <w:p w14:paraId="7B9CD360" w14:textId="6307C978" w:rsidR="0023449D" w:rsidRDefault="0023449D" w:rsidP="0023449D"/>
    <w:p w14:paraId="2BE53595" w14:textId="1420DA5F" w:rsidR="0023449D" w:rsidRDefault="0023449D" w:rsidP="0023449D"/>
    <w:p w14:paraId="12AFAE4C" w14:textId="4B6626DC" w:rsidR="0023449D" w:rsidRPr="000B4473" w:rsidRDefault="0023449D" w:rsidP="0023449D">
      <w:r w:rsidRPr="000B4473">
        <w:rPr>
          <w:b/>
          <w:noProof/>
          <w:sz w:val="32"/>
          <w:lang w:eastAsia="en-US"/>
        </w:rPr>
        <w:drawing>
          <wp:anchor distT="0" distB="0" distL="114300" distR="114300" simplePos="0" relativeHeight="251664384" behindDoc="0" locked="0" layoutInCell="1" allowOverlap="1" wp14:anchorId="5305E9C7" wp14:editId="12B08A19">
            <wp:simplePos x="0" y="0"/>
            <wp:positionH relativeFrom="page">
              <wp:posOffset>237490</wp:posOffset>
            </wp:positionH>
            <wp:positionV relativeFrom="page">
              <wp:posOffset>2646045</wp:posOffset>
            </wp:positionV>
            <wp:extent cx="1120140" cy="1120140"/>
            <wp:effectExtent l="0" t="0" r="0" b="0"/>
            <wp:wrapNone/>
            <wp:docPr id="26" name="Picture 3" descr="C:\Users\angel\AppData\Local\Microsoft\Windows\INetCache\Content.Word\OOjs_UI_icon_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gel\AppData\Local\Microsoft\Windows\INetCache\Content.Word\OOjs_UI_icon_alert.png"/>
                    <pic:cNvPicPr>
                      <a:picLocks noChangeAspect="1" noChangeArrowheads="1"/>
                    </pic:cNvPicPr>
                  </pic:nvPicPr>
                  <pic:blipFill>
                    <a:blip r:embed="rId44"/>
                    <a:stretch>
                      <a:fillRect/>
                    </a:stretch>
                  </pic:blipFill>
                  <pic:spPr bwMode="auto">
                    <a:xfrm>
                      <a:off x="0" y="0"/>
                      <a:ext cx="1120140" cy="1120140"/>
                    </a:xfrm>
                    <a:prstGeom prst="rect">
                      <a:avLst/>
                    </a:prstGeom>
                  </pic:spPr>
                </pic:pic>
              </a:graphicData>
            </a:graphic>
          </wp:anchor>
        </w:drawing>
      </w:r>
    </w:p>
    <w:p w14:paraId="460EC8CE" w14:textId="77777777" w:rsidR="0023449D" w:rsidRDefault="0023449D" w:rsidP="0023449D">
      <w:pPr>
        <w:ind w:left="720"/>
        <w:jc w:val="both"/>
        <w:rPr>
          <w:b/>
          <w:sz w:val="32"/>
        </w:rPr>
      </w:pPr>
      <w:r w:rsidRPr="000B4473">
        <w:rPr>
          <w:b/>
          <w:sz w:val="48"/>
          <w:szCs w:val="48"/>
        </w:rPr>
        <w:t>WARNING:</w:t>
      </w:r>
    </w:p>
    <w:p w14:paraId="37FEF266" w14:textId="3EB1CCE8" w:rsidR="0023449D" w:rsidRPr="0023449D" w:rsidRDefault="0023449D" w:rsidP="0023449D">
      <w:pPr>
        <w:ind w:left="720"/>
        <w:jc w:val="both"/>
        <w:rPr>
          <w:b/>
          <w:sz w:val="48"/>
          <w:szCs w:val="48"/>
        </w:rPr>
      </w:pPr>
      <w:r w:rsidRPr="000B4473">
        <w:rPr>
          <w:sz w:val="32"/>
        </w:rPr>
        <w:t xml:space="preserve">Before you start using this software, please, read </w:t>
      </w:r>
      <w:r>
        <w:rPr>
          <w:sz w:val="32"/>
        </w:rPr>
        <w:t xml:space="preserve">the following </w:t>
      </w:r>
      <w:r w:rsidRPr="000B4473">
        <w:rPr>
          <w:sz w:val="32"/>
        </w:rPr>
        <w:t>information carefully:</w:t>
      </w:r>
    </w:p>
    <w:p w14:paraId="30130FA8" w14:textId="706EC502" w:rsidR="0023449D" w:rsidRDefault="0023449D" w:rsidP="0023449D">
      <w:pPr>
        <w:jc w:val="both"/>
      </w:pPr>
    </w:p>
    <w:p w14:paraId="4CD138AA" w14:textId="58D49034" w:rsidR="0023449D" w:rsidRDefault="0023449D" w:rsidP="0023449D">
      <w:pPr>
        <w:jc w:val="both"/>
      </w:pPr>
    </w:p>
    <w:p w14:paraId="33BBCD3D" w14:textId="77777777" w:rsidR="0023449D" w:rsidRDefault="0023449D" w:rsidP="0023449D">
      <w:pPr>
        <w:ind w:firstLine="720"/>
        <w:jc w:val="both"/>
        <w:rPr>
          <w:b/>
          <w:bCs/>
          <w:sz w:val="36"/>
          <w:szCs w:val="36"/>
        </w:rPr>
      </w:pPr>
      <w:r w:rsidRPr="000B4473">
        <w:rPr>
          <w:b/>
          <w:bCs/>
          <w:sz w:val="36"/>
          <w:szCs w:val="36"/>
        </w:rPr>
        <w:t>Runtime requirements:</w:t>
      </w:r>
    </w:p>
    <w:p w14:paraId="69C8427A" w14:textId="77777777" w:rsidR="0023449D" w:rsidRDefault="0023449D" w:rsidP="0023449D">
      <w:pPr>
        <w:ind w:left="720"/>
        <w:jc w:val="both"/>
        <w:rPr>
          <w:sz w:val="32"/>
        </w:rPr>
      </w:pPr>
      <w:r w:rsidRPr="000B4473">
        <w:rPr>
          <w:sz w:val="32"/>
        </w:rPr>
        <w:t xml:space="preserve">This program makes use of </w:t>
      </w:r>
      <w:r>
        <w:rPr>
          <w:sz w:val="32"/>
        </w:rPr>
        <w:t>the Java Runtime Environment by</w:t>
      </w:r>
    </w:p>
    <w:p w14:paraId="4B7744BA" w14:textId="6E270443" w:rsidR="0023449D" w:rsidRPr="0023449D" w:rsidRDefault="0023449D" w:rsidP="0023449D">
      <w:pPr>
        <w:ind w:left="720"/>
        <w:jc w:val="both"/>
        <w:rPr>
          <w:b/>
          <w:bCs/>
          <w:sz w:val="36"/>
          <w:szCs w:val="36"/>
        </w:rPr>
      </w:pPr>
      <w:r>
        <w:rPr>
          <w:sz w:val="32"/>
        </w:rPr>
        <w:t>soft</w:t>
      </w:r>
      <w:r w:rsidRPr="000B4473">
        <w:rPr>
          <w:sz w:val="32"/>
        </w:rPr>
        <w:t>ware developer Oracle which</w:t>
      </w:r>
      <w:r>
        <w:rPr>
          <w:sz w:val="32"/>
        </w:rPr>
        <w:t xml:space="preserve"> is necessary in order for the </w:t>
      </w:r>
      <w:r w:rsidRPr="000B4473">
        <w:rPr>
          <w:sz w:val="32"/>
        </w:rPr>
        <w:t>program to operate correctly.</w:t>
      </w:r>
      <w:r>
        <w:rPr>
          <w:sz w:val="32"/>
        </w:rPr>
        <w:t xml:space="preserve"> You can find this software at </w:t>
      </w:r>
      <w:r w:rsidRPr="000B4473">
        <w:rPr>
          <w:sz w:val="32"/>
        </w:rPr>
        <w:t>oracle.com/downloads.</w:t>
      </w:r>
    </w:p>
    <w:p w14:paraId="0CCCD5C0" w14:textId="77777777" w:rsidR="0023449D" w:rsidRDefault="0023449D" w:rsidP="0023449D">
      <w:pPr>
        <w:ind w:left="720"/>
        <w:jc w:val="both"/>
        <w:rPr>
          <w:b/>
          <w:bCs/>
          <w:sz w:val="36"/>
          <w:szCs w:val="36"/>
        </w:rPr>
      </w:pPr>
      <w:r w:rsidRPr="000B4473">
        <w:rPr>
          <w:b/>
          <w:bCs/>
          <w:sz w:val="36"/>
          <w:szCs w:val="36"/>
        </w:rPr>
        <w:br/>
      </w:r>
    </w:p>
    <w:p w14:paraId="39946A7D" w14:textId="516AE480" w:rsidR="0023449D" w:rsidRPr="000B4473" w:rsidRDefault="0023449D" w:rsidP="0023449D">
      <w:pPr>
        <w:ind w:left="720"/>
        <w:jc w:val="both"/>
        <w:rPr>
          <w:b/>
          <w:bCs/>
          <w:sz w:val="36"/>
          <w:szCs w:val="36"/>
        </w:rPr>
      </w:pPr>
      <w:r w:rsidRPr="000B4473">
        <w:rPr>
          <w:b/>
          <w:bCs/>
          <w:sz w:val="36"/>
          <w:szCs w:val="36"/>
        </w:rPr>
        <w:t>Program functionality:</w:t>
      </w:r>
    </w:p>
    <w:p w14:paraId="0DC60BDD" w14:textId="2DD0CFE9" w:rsidR="0023449D" w:rsidRPr="000B4473" w:rsidRDefault="0023449D" w:rsidP="0023449D">
      <w:pPr>
        <w:ind w:left="720"/>
        <w:jc w:val="both"/>
        <w:rPr>
          <w:b/>
          <w:sz w:val="32"/>
        </w:rPr>
      </w:pPr>
      <w:r w:rsidRPr="000B4473">
        <w:rPr>
          <w:sz w:val="32"/>
        </w:rPr>
        <w:t>This program makes use of an additional data storage system</w:t>
      </w:r>
      <w:r w:rsidRPr="000B4473">
        <w:rPr>
          <w:sz w:val="32"/>
        </w:rPr>
        <w:br/>
        <w:t>which reads and writes additional files for the program to function</w:t>
      </w:r>
      <w:r w:rsidRPr="000B4473">
        <w:rPr>
          <w:sz w:val="32"/>
        </w:rPr>
        <w:br/>
        <w:t>properly.</w:t>
      </w:r>
    </w:p>
    <w:p w14:paraId="01C1D795" w14:textId="77777777" w:rsidR="0023449D" w:rsidRPr="000B4473" w:rsidRDefault="0023449D" w:rsidP="0023449D">
      <w:pPr>
        <w:ind w:left="720"/>
        <w:jc w:val="both"/>
        <w:rPr>
          <w:b/>
          <w:sz w:val="32"/>
        </w:rPr>
      </w:pPr>
    </w:p>
    <w:p w14:paraId="3C803ED8" w14:textId="0351E95E" w:rsidR="0023449D" w:rsidRDefault="0023449D" w:rsidP="0023449D">
      <w:pPr>
        <w:ind w:left="720"/>
        <w:jc w:val="both"/>
        <w:rPr>
          <w:b/>
          <w:sz w:val="32"/>
        </w:rPr>
      </w:pPr>
    </w:p>
    <w:p w14:paraId="3BFB111E" w14:textId="1C31E0F5" w:rsidR="0023449D" w:rsidRDefault="0023449D" w:rsidP="0023449D">
      <w:pPr>
        <w:ind w:left="720"/>
        <w:jc w:val="both"/>
        <w:rPr>
          <w:b/>
          <w:sz w:val="32"/>
        </w:rPr>
      </w:pPr>
    </w:p>
    <w:p w14:paraId="70A32C96" w14:textId="40235CEB" w:rsidR="0023449D" w:rsidRDefault="0023449D" w:rsidP="0023449D">
      <w:pPr>
        <w:ind w:left="720"/>
        <w:jc w:val="both"/>
        <w:rPr>
          <w:b/>
          <w:sz w:val="32"/>
        </w:rPr>
      </w:pPr>
    </w:p>
    <w:p w14:paraId="1FB42D5B" w14:textId="054F88F9" w:rsidR="0023449D" w:rsidRDefault="0023449D" w:rsidP="0023449D">
      <w:pPr>
        <w:jc w:val="both"/>
        <w:rPr>
          <w:b/>
          <w:sz w:val="32"/>
        </w:rPr>
      </w:pPr>
    </w:p>
    <w:p w14:paraId="574667BC" w14:textId="77777777" w:rsidR="0023449D" w:rsidRDefault="0023449D" w:rsidP="0023449D">
      <w:pPr>
        <w:jc w:val="both"/>
        <w:rPr>
          <w:b/>
          <w:sz w:val="32"/>
        </w:rPr>
      </w:pPr>
    </w:p>
    <w:p w14:paraId="5C44430B" w14:textId="0E685A8E" w:rsidR="0023449D" w:rsidRDefault="0023449D" w:rsidP="0023449D">
      <w:pPr>
        <w:jc w:val="both"/>
        <w:rPr>
          <w:b/>
          <w:sz w:val="32"/>
        </w:rPr>
      </w:pPr>
      <w:r w:rsidRPr="000B4473">
        <w:rPr>
          <w:noProof/>
          <w:lang w:eastAsia="en-US"/>
        </w:rPr>
        <w:drawing>
          <wp:anchor distT="0" distB="0" distL="0" distR="0" simplePos="0" relativeHeight="251666432" behindDoc="0" locked="0" layoutInCell="1" allowOverlap="1" wp14:anchorId="323F1CF9" wp14:editId="00762DC1">
            <wp:simplePos x="0" y="0"/>
            <wp:positionH relativeFrom="column">
              <wp:posOffset>-872490</wp:posOffset>
            </wp:positionH>
            <wp:positionV relativeFrom="margin">
              <wp:posOffset>7369810</wp:posOffset>
            </wp:positionV>
            <wp:extent cx="1120140" cy="1120140"/>
            <wp:effectExtent l="0" t="0" r="3810" b="3810"/>
            <wp:wrapNone/>
            <wp:docPr id="2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5"/>
                    <a:stretch>
                      <a:fillRect/>
                    </a:stretch>
                  </pic:blipFill>
                  <pic:spPr bwMode="auto">
                    <a:xfrm>
                      <a:off x="0" y="0"/>
                      <a:ext cx="1120140" cy="1120140"/>
                    </a:xfrm>
                    <a:prstGeom prst="rect">
                      <a:avLst/>
                    </a:prstGeom>
                  </pic:spPr>
                </pic:pic>
              </a:graphicData>
            </a:graphic>
          </wp:anchor>
        </w:drawing>
      </w:r>
    </w:p>
    <w:p w14:paraId="3EB44ED5" w14:textId="27BF5660" w:rsidR="0023449D" w:rsidRDefault="0023449D" w:rsidP="0023449D">
      <w:pPr>
        <w:ind w:left="720"/>
        <w:jc w:val="both"/>
        <w:rPr>
          <w:color w:val="000000"/>
          <w:sz w:val="32"/>
          <w:szCs w:val="32"/>
        </w:rPr>
      </w:pPr>
      <w:r>
        <w:rPr>
          <w:b/>
          <w:sz w:val="36"/>
        </w:rPr>
        <w:t>Trademark</w:t>
      </w:r>
      <w:r>
        <w:rPr>
          <w:b/>
          <w:sz w:val="36"/>
        </w:rPr>
        <w:tab/>
      </w:r>
      <w:r w:rsidRPr="000B4473">
        <w:rPr>
          <w:b/>
          <w:sz w:val="36"/>
        </w:rPr>
        <w:t>information:</w:t>
      </w:r>
      <w:r>
        <w:rPr>
          <w:b/>
          <w:sz w:val="32"/>
        </w:rPr>
        <w:br/>
      </w:r>
      <w:r w:rsidRPr="000B4473">
        <w:rPr>
          <w:color w:val="000000"/>
          <w:sz w:val="32"/>
          <w:szCs w:val="32"/>
        </w:rPr>
        <w:t xml:space="preserve">The Java Runtime Environment </w:t>
      </w:r>
      <w:r>
        <w:rPr>
          <w:color w:val="000000"/>
          <w:sz w:val="32"/>
          <w:szCs w:val="32"/>
        </w:rPr>
        <w:t>and Java are trademarks of</w:t>
      </w:r>
    </w:p>
    <w:p w14:paraId="2B0CDDCD" w14:textId="64B0A727" w:rsidR="0023449D" w:rsidRPr="0023449D" w:rsidRDefault="0023449D" w:rsidP="0023449D">
      <w:pPr>
        <w:ind w:firstLine="720"/>
        <w:jc w:val="both"/>
        <w:rPr>
          <w:color w:val="000000"/>
          <w:sz w:val="32"/>
          <w:szCs w:val="32"/>
        </w:rPr>
      </w:pPr>
      <w:r>
        <w:rPr>
          <w:color w:val="000000"/>
          <w:sz w:val="32"/>
          <w:szCs w:val="32"/>
        </w:rPr>
        <w:t xml:space="preserve">Sun </w:t>
      </w:r>
      <w:r w:rsidRPr="000B4473">
        <w:rPr>
          <w:color w:val="000000"/>
          <w:sz w:val="32"/>
          <w:szCs w:val="32"/>
        </w:rPr>
        <w:t>Microsystems, Inc. in the U.S. and certain other countries.</w:t>
      </w:r>
      <w:r w:rsidRPr="000B4473">
        <w:rPr>
          <w:b/>
          <w:sz w:val="32"/>
          <w:szCs w:val="32"/>
        </w:rPr>
        <w:t xml:space="preserve"> </w:t>
      </w:r>
    </w:p>
    <w:p w14:paraId="46F6857B" w14:textId="16A330D5" w:rsidR="0023449D" w:rsidRDefault="0023449D" w:rsidP="0023449D">
      <w:pPr>
        <w:jc w:val="both"/>
        <w:rPr>
          <w:b/>
          <w:sz w:val="32"/>
          <w:szCs w:val="32"/>
        </w:rPr>
      </w:pPr>
    </w:p>
    <w:p w14:paraId="3F12A0D4" w14:textId="75468152" w:rsidR="0023449D" w:rsidRDefault="0023449D" w:rsidP="0023449D">
      <w:pPr>
        <w:jc w:val="both"/>
        <w:rPr>
          <w:b/>
          <w:sz w:val="32"/>
          <w:szCs w:val="32"/>
        </w:rPr>
      </w:pPr>
    </w:p>
    <w:p w14:paraId="257ADBD7" w14:textId="02DA5A98" w:rsidR="0023449D" w:rsidRDefault="0023449D" w:rsidP="0023449D">
      <w:pPr>
        <w:jc w:val="both"/>
        <w:rPr>
          <w:b/>
          <w:sz w:val="32"/>
          <w:szCs w:val="32"/>
        </w:rPr>
      </w:pPr>
    </w:p>
    <w:p w14:paraId="2B4B2BF6" w14:textId="50474A4D" w:rsidR="0023449D" w:rsidRDefault="0023449D" w:rsidP="0023449D">
      <w:pPr>
        <w:jc w:val="both"/>
        <w:rPr>
          <w:b/>
          <w:sz w:val="32"/>
          <w:szCs w:val="32"/>
        </w:rPr>
      </w:pPr>
    </w:p>
    <w:p w14:paraId="20AA10F2" w14:textId="77777777" w:rsidR="0023449D" w:rsidRPr="000B4473" w:rsidRDefault="0023449D" w:rsidP="0023449D">
      <w:pPr>
        <w:ind w:firstLine="720"/>
        <w:jc w:val="both"/>
        <w:rPr>
          <w:b/>
          <w:sz w:val="36"/>
        </w:rPr>
      </w:pPr>
      <w:r w:rsidRPr="000B4473">
        <w:rPr>
          <w:b/>
          <w:noProof/>
          <w:sz w:val="36"/>
          <w:lang w:eastAsia="en-US"/>
        </w:rPr>
        <w:lastRenderedPageBreak/>
        <w:drawing>
          <wp:anchor distT="0" distB="0" distL="0" distR="0" simplePos="0" relativeHeight="251715584" behindDoc="1" locked="0" layoutInCell="1" allowOverlap="1" wp14:anchorId="7619C3AD" wp14:editId="05B44964">
            <wp:simplePos x="0" y="0"/>
            <wp:positionH relativeFrom="column">
              <wp:posOffset>-849630</wp:posOffset>
            </wp:positionH>
            <wp:positionV relativeFrom="page">
              <wp:posOffset>777240</wp:posOffset>
            </wp:positionV>
            <wp:extent cx="1125220" cy="1125220"/>
            <wp:effectExtent l="0" t="0" r="0" b="0"/>
            <wp:wrapNone/>
            <wp:docPr id="6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46"/>
                    <a:stretch>
                      <a:fillRect/>
                    </a:stretch>
                  </pic:blipFill>
                  <pic:spPr bwMode="auto">
                    <a:xfrm>
                      <a:off x="0" y="0"/>
                      <a:ext cx="1125220" cy="1125220"/>
                    </a:xfrm>
                    <a:prstGeom prst="rect">
                      <a:avLst/>
                    </a:prstGeom>
                  </pic:spPr>
                </pic:pic>
              </a:graphicData>
            </a:graphic>
          </wp:anchor>
        </w:drawing>
      </w:r>
      <w:r w:rsidRPr="000B4473">
        <w:rPr>
          <w:b/>
          <w:sz w:val="36"/>
        </w:rPr>
        <w:t>Table of contents:</w:t>
      </w:r>
    </w:p>
    <w:p w14:paraId="3758DE78" w14:textId="2B351D60" w:rsidR="0023449D" w:rsidRPr="000B4473" w:rsidRDefault="0023449D" w:rsidP="0023449D">
      <w:pPr>
        <w:ind w:firstLine="720"/>
        <w:jc w:val="both"/>
        <w:rPr>
          <w:sz w:val="32"/>
        </w:rPr>
      </w:pPr>
      <w:r>
        <w:rPr>
          <w:sz w:val="32"/>
        </w:rPr>
        <w:t>Overview of program……………</w:t>
      </w:r>
      <w:r w:rsidRPr="000B4473">
        <w:rPr>
          <w:sz w:val="32"/>
        </w:rPr>
        <w:t>…………………………….</w:t>
      </w:r>
      <w:r>
        <w:rPr>
          <w:sz w:val="32"/>
        </w:rPr>
        <w:t>...</w:t>
      </w:r>
      <w:r w:rsidRPr="000B4473">
        <w:rPr>
          <w:sz w:val="32"/>
        </w:rPr>
        <w:t>4</w:t>
      </w:r>
    </w:p>
    <w:p w14:paraId="675B712A" w14:textId="6038432A" w:rsidR="0023449D" w:rsidRPr="000B4473" w:rsidRDefault="0023449D" w:rsidP="0023449D">
      <w:pPr>
        <w:ind w:firstLine="720"/>
        <w:jc w:val="both"/>
        <w:rPr>
          <w:sz w:val="32"/>
        </w:rPr>
      </w:pPr>
      <w:r>
        <w:rPr>
          <w:sz w:val="32"/>
        </w:rPr>
        <w:t>Lecturer &amp; Member information……………...</w:t>
      </w:r>
      <w:r w:rsidRPr="000B4473">
        <w:rPr>
          <w:sz w:val="32"/>
        </w:rPr>
        <w:t>………………</w:t>
      </w:r>
      <w:r>
        <w:rPr>
          <w:sz w:val="32"/>
        </w:rPr>
        <w:t>…</w:t>
      </w:r>
      <w:r w:rsidRPr="000B4473">
        <w:rPr>
          <w:sz w:val="32"/>
        </w:rPr>
        <w:t>5</w:t>
      </w:r>
    </w:p>
    <w:p w14:paraId="3A1154B7" w14:textId="2E16D17C" w:rsidR="0023449D" w:rsidRDefault="0023449D" w:rsidP="0023449D">
      <w:pPr>
        <w:ind w:firstLine="720"/>
        <w:jc w:val="both"/>
        <w:rPr>
          <w:sz w:val="32"/>
        </w:rPr>
      </w:pPr>
      <w:r>
        <w:rPr>
          <w:sz w:val="32"/>
        </w:rPr>
        <w:t>Members………….…………………………….......…………...6</w:t>
      </w:r>
    </w:p>
    <w:p w14:paraId="45EBBF01" w14:textId="060BFF2D" w:rsidR="0023449D" w:rsidRDefault="0023449D" w:rsidP="0023449D">
      <w:pPr>
        <w:ind w:firstLine="720"/>
        <w:jc w:val="both"/>
        <w:rPr>
          <w:sz w:val="32"/>
        </w:rPr>
      </w:pPr>
      <w:r>
        <w:rPr>
          <w:sz w:val="32"/>
        </w:rPr>
        <w:t>Lecturer data…………………………………………...……....10</w:t>
      </w:r>
    </w:p>
    <w:p w14:paraId="000B70FE" w14:textId="21820B7C" w:rsidR="0023449D" w:rsidRDefault="0023449D" w:rsidP="0023449D">
      <w:pPr>
        <w:ind w:firstLine="720"/>
        <w:jc w:val="both"/>
        <w:rPr>
          <w:sz w:val="32"/>
        </w:rPr>
      </w:pPr>
      <w:r>
        <w:rPr>
          <w:sz w:val="32"/>
        </w:rPr>
        <w:t>Lecturers……………………………………………………….11</w:t>
      </w:r>
    </w:p>
    <w:p w14:paraId="51FA7BC4" w14:textId="70DA58B8" w:rsidR="0023449D" w:rsidRDefault="0023449D" w:rsidP="0023449D">
      <w:pPr>
        <w:ind w:firstLine="720"/>
        <w:jc w:val="both"/>
        <w:rPr>
          <w:sz w:val="32"/>
        </w:rPr>
      </w:pPr>
      <w:r>
        <w:rPr>
          <w:sz w:val="32"/>
        </w:rPr>
        <w:t>Event Information……………………………………………...15</w:t>
      </w:r>
    </w:p>
    <w:p w14:paraId="116AF097" w14:textId="7664551F" w:rsidR="0023449D" w:rsidRDefault="0023449D" w:rsidP="0023449D">
      <w:pPr>
        <w:ind w:firstLine="720"/>
        <w:jc w:val="both"/>
        <w:rPr>
          <w:sz w:val="32"/>
        </w:rPr>
      </w:pPr>
      <w:r>
        <w:rPr>
          <w:sz w:val="32"/>
        </w:rPr>
        <w:t>Sections of Event information………………………………….16</w:t>
      </w:r>
    </w:p>
    <w:p w14:paraId="4E9C7E90" w14:textId="0DE9C249" w:rsidR="0023449D" w:rsidRDefault="0023449D" w:rsidP="0023449D">
      <w:pPr>
        <w:ind w:firstLine="720"/>
        <w:jc w:val="both"/>
        <w:rPr>
          <w:sz w:val="32"/>
        </w:rPr>
      </w:pPr>
      <w:r>
        <w:rPr>
          <w:sz w:val="32"/>
        </w:rPr>
        <w:t>Create and update events…………………………………….....17</w:t>
      </w:r>
    </w:p>
    <w:p w14:paraId="64B02C82" w14:textId="4D65C8B9" w:rsidR="0023449D" w:rsidRDefault="0023449D" w:rsidP="0023449D">
      <w:pPr>
        <w:ind w:firstLine="720"/>
        <w:jc w:val="both"/>
        <w:rPr>
          <w:sz w:val="32"/>
        </w:rPr>
      </w:pPr>
      <w:r>
        <w:rPr>
          <w:sz w:val="32"/>
        </w:rPr>
        <w:t>Events………………………………………………………….18</w:t>
      </w:r>
    </w:p>
    <w:p w14:paraId="55A85B08" w14:textId="11AAEC5D" w:rsidR="0023449D" w:rsidRPr="00E10519" w:rsidRDefault="0023449D" w:rsidP="0023449D">
      <w:pPr>
        <w:ind w:firstLine="720"/>
        <w:jc w:val="both"/>
        <w:rPr>
          <w:sz w:val="32"/>
        </w:rPr>
      </w:pPr>
      <w:r>
        <w:rPr>
          <w:sz w:val="32"/>
        </w:rPr>
        <w:t>Add lecturers and participants………………………………….20</w:t>
      </w:r>
    </w:p>
    <w:p w14:paraId="36B919A6" w14:textId="77777777" w:rsidR="0023449D" w:rsidRPr="000B4473" w:rsidRDefault="0023449D" w:rsidP="0023449D">
      <w:pPr>
        <w:jc w:val="center"/>
        <w:rPr>
          <w:b/>
          <w:sz w:val="48"/>
        </w:rPr>
      </w:pPr>
    </w:p>
    <w:p w14:paraId="421431C2" w14:textId="3F18B92F" w:rsidR="0023449D" w:rsidRPr="000B4473" w:rsidRDefault="0023449D" w:rsidP="0023449D">
      <w:pPr>
        <w:jc w:val="center"/>
        <w:rPr>
          <w:b/>
          <w:sz w:val="48"/>
        </w:rPr>
      </w:pPr>
    </w:p>
    <w:p w14:paraId="1BC5BC51" w14:textId="102B2514" w:rsidR="0023449D" w:rsidRPr="000B4473" w:rsidRDefault="0023449D" w:rsidP="0023449D">
      <w:pPr>
        <w:jc w:val="center"/>
        <w:rPr>
          <w:b/>
          <w:sz w:val="48"/>
        </w:rPr>
      </w:pPr>
    </w:p>
    <w:p w14:paraId="0BD624EE" w14:textId="4D582CFE" w:rsidR="0023449D" w:rsidRPr="000B4473" w:rsidRDefault="0023449D" w:rsidP="0023449D">
      <w:pPr>
        <w:jc w:val="center"/>
        <w:rPr>
          <w:b/>
          <w:sz w:val="48"/>
        </w:rPr>
      </w:pPr>
    </w:p>
    <w:p w14:paraId="31536619" w14:textId="75954424" w:rsidR="0023449D" w:rsidRPr="000B4473" w:rsidRDefault="0023449D" w:rsidP="0023449D">
      <w:pPr>
        <w:jc w:val="center"/>
        <w:rPr>
          <w:b/>
          <w:sz w:val="48"/>
        </w:rPr>
      </w:pPr>
    </w:p>
    <w:p w14:paraId="6780AA4A" w14:textId="78122BC0" w:rsidR="0023449D" w:rsidRPr="000B4473" w:rsidRDefault="0023449D" w:rsidP="0023449D">
      <w:pPr>
        <w:jc w:val="center"/>
        <w:rPr>
          <w:b/>
          <w:sz w:val="48"/>
        </w:rPr>
      </w:pPr>
    </w:p>
    <w:p w14:paraId="4E11D796" w14:textId="77777777" w:rsidR="0023449D" w:rsidRPr="000B4473" w:rsidRDefault="0023449D" w:rsidP="0023449D">
      <w:pPr>
        <w:jc w:val="center"/>
        <w:rPr>
          <w:b/>
          <w:sz w:val="48"/>
        </w:rPr>
      </w:pPr>
    </w:p>
    <w:p w14:paraId="1D887541" w14:textId="429692C4" w:rsidR="0023449D" w:rsidRPr="000B4473" w:rsidRDefault="0023449D" w:rsidP="0023449D">
      <w:pPr>
        <w:jc w:val="center"/>
        <w:rPr>
          <w:b/>
          <w:sz w:val="48"/>
        </w:rPr>
      </w:pPr>
    </w:p>
    <w:p w14:paraId="1706F756" w14:textId="77777777" w:rsidR="0023449D" w:rsidRPr="000B4473" w:rsidRDefault="0023449D" w:rsidP="0023449D">
      <w:pPr>
        <w:jc w:val="center"/>
        <w:rPr>
          <w:b/>
          <w:sz w:val="48"/>
        </w:rPr>
      </w:pPr>
    </w:p>
    <w:p w14:paraId="014B64FB" w14:textId="63CF08AE" w:rsidR="0023449D" w:rsidRDefault="0023449D" w:rsidP="0023449D">
      <w:pPr>
        <w:jc w:val="center"/>
        <w:rPr>
          <w:b/>
          <w:sz w:val="48"/>
        </w:rPr>
      </w:pPr>
    </w:p>
    <w:p w14:paraId="188CD521" w14:textId="27AD5089" w:rsidR="0023449D" w:rsidRDefault="0023449D" w:rsidP="0023449D">
      <w:pPr>
        <w:jc w:val="center"/>
        <w:rPr>
          <w:b/>
          <w:sz w:val="48"/>
        </w:rPr>
      </w:pPr>
    </w:p>
    <w:p w14:paraId="3EF75270" w14:textId="5E72A225" w:rsidR="0023449D" w:rsidRDefault="0023449D" w:rsidP="0023449D">
      <w:pPr>
        <w:jc w:val="center"/>
        <w:rPr>
          <w:b/>
          <w:sz w:val="48"/>
        </w:rPr>
      </w:pPr>
    </w:p>
    <w:p w14:paraId="52E63EB0" w14:textId="7FE9CAF1" w:rsidR="0023449D" w:rsidRDefault="0023449D" w:rsidP="0023449D">
      <w:pPr>
        <w:jc w:val="center"/>
        <w:rPr>
          <w:b/>
          <w:sz w:val="48"/>
        </w:rPr>
      </w:pPr>
    </w:p>
    <w:p w14:paraId="471B8B24" w14:textId="6ECFBD44" w:rsidR="0023449D" w:rsidRDefault="0023449D" w:rsidP="0023449D">
      <w:pPr>
        <w:jc w:val="center"/>
        <w:rPr>
          <w:b/>
          <w:sz w:val="48"/>
        </w:rPr>
      </w:pPr>
    </w:p>
    <w:p w14:paraId="626DF724" w14:textId="79FABBED" w:rsidR="0023449D" w:rsidRDefault="0023449D" w:rsidP="0023449D">
      <w:pPr>
        <w:jc w:val="center"/>
        <w:rPr>
          <w:b/>
          <w:sz w:val="48"/>
        </w:rPr>
      </w:pPr>
    </w:p>
    <w:p w14:paraId="23087E51" w14:textId="69ECD4F3" w:rsidR="0023449D" w:rsidRDefault="0023449D" w:rsidP="0023449D">
      <w:pPr>
        <w:jc w:val="center"/>
        <w:rPr>
          <w:b/>
          <w:sz w:val="48"/>
        </w:rPr>
      </w:pPr>
    </w:p>
    <w:p w14:paraId="4F9BD33D" w14:textId="5C586045" w:rsidR="0023449D" w:rsidRDefault="0023449D" w:rsidP="0023449D">
      <w:pPr>
        <w:rPr>
          <w:b/>
          <w:sz w:val="48"/>
        </w:rPr>
      </w:pPr>
    </w:p>
    <w:p w14:paraId="0C455D0C" w14:textId="77777777" w:rsidR="0023449D" w:rsidRPr="000B4473" w:rsidRDefault="0023449D" w:rsidP="0023449D">
      <w:pPr>
        <w:jc w:val="center"/>
        <w:rPr>
          <w:b/>
          <w:sz w:val="48"/>
        </w:rPr>
      </w:pPr>
    </w:p>
    <w:p w14:paraId="446D9047" w14:textId="24F6780D" w:rsidR="0023449D" w:rsidRPr="000B4473" w:rsidRDefault="0023449D" w:rsidP="0023449D">
      <w:pPr>
        <w:pStyle w:val="ListParagraph"/>
        <w:numPr>
          <w:ilvl w:val="0"/>
          <w:numId w:val="27"/>
        </w:numPr>
        <w:spacing w:after="160" w:line="259" w:lineRule="auto"/>
        <w:rPr>
          <w:b/>
          <w:sz w:val="48"/>
        </w:rPr>
      </w:pPr>
      <w:r>
        <w:rPr>
          <w:b/>
          <w:sz w:val="48"/>
        </w:rPr>
        <w:lastRenderedPageBreak/>
        <w:t xml:space="preserve"> </w:t>
      </w:r>
      <w:r w:rsidRPr="000B4473">
        <w:rPr>
          <w:b/>
          <w:sz w:val="48"/>
        </w:rPr>
        <w:t>Overview of the program</w:t>
      </w:r>
      <w:r>
        <w:rPr>
          <w:b/>
          <w:sz w:val="48"/>
        </w:rPr>
        <w:t>:</w:t>
      </w:r>
    </w:p>
    <w:p w14:paraId="3A44DC3F" w14:textId="1E68501C" w:rsidR="0023449D" w:rsidRPr="000B4473" w:rsidRDefault="0023449D" w:rsidP="0023449D">
      <w:pPr>
        <w:rPr>
          <w:b/>
          <w:sz w:val="48"/>
        </w:rPr>
      </w:pPr>
      <w:r w:rsidRPr="000B4473">
        <w:rPr>
          <w:b/>
          <w:noProof/>
          <w:sz w:val="48"/>
          <w:lang w:eastAsia="en-US"/>
        </w:rPr>
        <w:drawing>
          <wp:anchor distT="0" distB="0" distL="114300" distR="114300" simplePos="0" relativeHeight="251669504" behindDoc="1" locked="0" layoutInCell="1" allowOverlap="1" wp14:anchorId="6EE603C8" wp14:editId="0A805EF2">
            <wp:simplePos x="0" y="0"/>
            <wp:positionH relativeFrom="page">
              <wp:align>center</wp:align>
            </wp:positionH>
            <wp:positionV relativeFrom="page">
              <wp:posOffset>1369695</wp:posOffset>
            </wp:positionV>
            <wp:extent cx="5799455" cy="32448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99455" cy="3244850"/>
                    </a:xfrm>
                    <a:prstGeom prst="rect">
                      <a:avLst/>
                    </a:prstGeom>
                  </pic:spPr>
                </pic:pic>
              </a:graphicData>
            </a:graphic>
          </wp:anchor>
        </w:drawing>
      </w:r>
    </w:p>
    <w:p w14:paraId="7EC223C4" w14:textId="77777777" w:rsidR="0023449D" w:rsidRPr="000B4473" w:rsidRDefault="0023449D" w:rsidP="0023449D">
      <w:pPr>
        <w:rPr>
          <w:b/>
          <w:sz w:val="36"/>
        </w:rPr>
      </w:pPr>
    </w:p>
    <w:p w14:paraId="78E30FF5" w14:textId="77777777" w:rsidR="0023449D" w:rsidRPr="000B4473" w:rsidRDefault="0023449D" w:rsidP="0023449D">
      <w:pPr>
        <w:rPr>
          <w:b/>
          <w:sz w:val="36"/>
        </w:rPr>
      </w:pPr>
    </w:p>
    <w:p w14:paraId="39E830A7" w14:textId="77777777" w:rsidR="0023449D" w:rsidRPr="000B4473" w:rsidRDefault="0023449D" w:rsidP="0023449D">
      <w:pPr>
        <w:rPr>
          <w:b/>
          <w:sz w:val="36"/>
        </w:rPr>
      </w:pPr>
    </w:p>
    <w:p w14:paraId="1B9F39E2" w14:textId="77777777" w:rsidR="0023449D" w:rsidRPr="000B4473" w:rsidRDefault="0023449D" w:rsidP="0023449D">
      <w:pPr>
        <w:rPr>
          <w:b/>
          <w:sz w:val="36"/>
        </w:rPr>
      </w:pPr>
    </w:p>
    <w:p w14:paraId="467C43F4" w14:textId="77777777" w:rsidR="0023449D" w:rsidRPr="000B4473" w:rsidRDefault="0023449D" w:rsidP="0023449D">
      <w:pPr>
        <w:rPr>
          <w:b/>
          <w:sz w:val="36"/>
        </w:rPr>
      </w:pPr>
    </w:p>
    <w:p w14:paraId="2847D1F7" w14:textId="77777777" w:rsidR="0023449D" w:rsidRPr="000B4473" w:rsidRDefault="0023449D" w:rsidP="0023449D">
      <w:pPr>
        <w:rPr>
          <w:b/>
          <w:sz w:val="36"/>
        </w:rPr>
      </w:pPr>
    </w:p>
    <w:p w14:paraId="664EC0E7" w14:textId="77777777" w:rsidR="0023449D" w:rsidRPr="000B4473" w:rsidRDefault="0023449D" w:rsidP="0023449D">
      <w:pPr>
        <w:rPr>
          <w:b/>
          <w:sz w:val="36"/>
        </w:rPr>
      </w:pPr>
    </w:p>
    <w:p w14:paraId="764B4564" w14:textId="77777777" w:rsidR="0023449D" w:rsidRPr="000B4473" w:rsidRDefault="0023449D" w:rsidP="0023449D">
      <w:pPr>
        <w:rPr>
          <w:b/>
          <w:sz w:val="36"/>
        </w:rPr>
      </w:pPr>
    </w:p>
    <w:p w14:paraId="40B2079D" w14:textId="77777777" w:rsidR="0023449D" w:rsidRPr="000B4473" w:rsidRDefault="0023449D" w:rsidP="0023449D">
      <w:pPr>
        <w:rPr>
          <w:b/>
          <w:sz w:val="36"/>
        </w:rPr>
      </w:pPr>
    </w:p>
    <w:p w14:paraId="6AD5B483" w14:textId="77777777" w:rsidR="0023449D" w:rsidRDefault="0023449D" w:rsidP="0023449D">
      <w:pPr>
        <w:rPr>
          <w:b/>
          <w:sz w:val="36"/>
        </w:rPr>
      </w:pPr>
    </w:p>
    <w:p w14:paraId="027FBB4C" w14:textId="77777777" w:rsidR="0023449D" w:rsidRDefault="0023449D" w:rsidP="0023449D">
      <w:pPr>
        <w:rPr>
          <w:b/>
          <w:sz w:val="36"/>
        </w:rPr>
      </w:pPr>
    </w:p>
    <w:p w14:paraId="7AE815AE" w14:textId="77777777" w:rsidR="0023449D" w:rsidRDefault="0023449D" w:rsidP="0023449D">
      <w:pPr>
        <w:rPr>
          <w:b/>
          <w:sz w:val="36"/>
        </w:rPr>
      </w:pPr>
    </w:p>
    <w:p w14:paraId="20E439B0" w14:textId="77777777" w:rsidR="0023449D" w:rsidRDefault="0023449D" w:rsidP="0023449D">
      <w:pPr>
        <w:rPr>
          <w:b/>
          <w:sz w:val="36"/>
        </w:rPr>
      </w:pPr>
    </w:p>
    <w:p w14:paraId="08DAD64C" w14:textId="6573A740" w:rsidR="0023449D" w:rsidRPr="000B4473" w:rsidRDefault="0023449D" w:rsidP="0023449D">
      <w:pPr>
        <w:rPr>
          <w:b/>
          <w:sz w:val="36"/>
        </w:rPr>
      </w:pPr>
      <w:r w:rsidRPr="000B4473">
        <w:rPr>
          <w:b/>
          <w:sz w:val="36"/>
        </w:rPr>
        <w:t>Description:</w:t>
      </w:r>
    </w:p>
    <w:p w14:paraId="4E5BE74B" w14:textId="77777777" w:rsidR="0023449D" w:rsidRPr="000B4473" w:rsidRDefault="0023449D" w:rsidP="0023449D">
      <w:pPr>
        <w:rPr>
          <w:b/>
          <w:sz w:val="36"/>
        </w:rPr>
      </w:pPr>
    </w:p>
    <w:p w14:paraId="36C4FF3D" w14:textId="77777777" w:rsidR="0023449D" w:rsidRPr="000B4473" w:rsidRDefault="0023449D" w:rsidP="0023449D">
      <w:r w:rsidRPr="000B4473">
        <w:t>This is the start screen for the program. The main tab of the program is entitled “</w:t>
      </w:r>
      <w:r w:rsidRPr="000B4473">
        <w:rPr>
          <w:b/>
        </w:rPr>
        <w:t>Lecturer &amp; Member information</w:t>
      </w:r>
      <w:r w:rsidRPr="000B4473">
        <w:t>” and contains four sections: “</w:t>
      </w:r>
      <w:r w:rsidRPr="000B4473">
        <w:rPr>
          <w:b/>
        </w:rPr>
        <w:t>Member data</w:t>
      </w:r>
      <w:r w:rsidRPr="000B4473">
        <w:t>”, “</w:t>
      </w:r>
      <w:r w:rsidRPr="000B4473">
        <w:rPr>
          <w:b/>
        </w:rPr>
        <w:t>Members</w:t>
      </w:r>
      <w:r w:rsidRPr="000B4473">
        <w:t>”, “</w:t>
      </w:r>
      <w:r w:rsidRPr="000B4473">
        <w:rPr>
          <w:b/>
        </w:rPr>
        <w:t>Lecturer</w:t>
      </w:r>
      <w:r w:rsidRPr="000B4473">
        <w:t xml:space="preserve"> </w:t>
      </w:r>
      <w:r w:rsidRPr="000B4473">
        <w:rPr>
          <w:b/>
        </w:rPr>
        <w:t>data</w:t>
      </w:r>
      <w:r w:rsidRPr="000B4473">
        <w:t>”, and “</w:t>
      </w:r>
      <w:r w:rsidRPr="000B4473">
        <w:rPr>
          <w:b/>
        </w:rPr>
        <w:t>Lecturers</w:t>
      </w:r>
      <w:r w:rsidRPr="000B4473">
        <w:t>”.</w:t>
      </w:r>
    </w:p>
    <w:p w14:paraId="3E809C94" w14:textId="77777777" w:rsidR="0023449D" w:rsidRPr="000B4473" w:rsidRDefault="0023449D" w:rsidP="0023449D">
      <w:pPr>
        <w:jc w:val="center"/>
        <w:rPr>
          <w:b/>
          <w:sz w:val="48"/>
        </w:rPr>
      </w:pPr>
    </w:p>
    <w:p w14:paraId="6703B64D" w14:textId="77777777" w:rsidR="0023449D" w:rsidRPr="000B4473" w:rsidRDefault="0023449D" w:rsidP="0023449D">
      <w:pPr>
        <w:jc w:val="center"/>
        <w:rPr>
          <w:b/>
          <w:sz w:val="48"/>
        </w:rPr>
      </w:pPr>
    </w:p>
    <w:p w14:paraId="14758E54" w14:textId="77777777" w:rsidR="0023449D" w:rsidRPr="000B4473" w:rsidRDefault="0023449D" w:rsidP="0023449D">
      <w:pPr>
        <w:jc w:val="center"/>
        <w:rPr>
          <w:b/>
          <w:sz w:val="48"/>
        </w:rPr>
      </w:pPr>
    </w:p>
    <w:p w14:paraId="7CE1E4A2" w14:textId="46900955" w:rsidR="0023449D" w:rsidRDefault="0023449D" w:rsidP="0023449D">
      <w:pPr>
        <w:jc w:val="center"/>
        <w:rPr>
          <w:b/>
          <w:sz w:val="48"/>
        </w:rPr>
      </w:pPr>
    </w:p>
    <w:p w14:paraId="1EC2D919" w14:textId="4570B454" w:rsidR="0023449D" w:rsidRDefault="0023449D" w:rsidP="0023449D">
      <w:pPr>
        <w:jc w:val="center"/>
        <w:rPr>
          <w:b/>
          <w:sz w:val="48"/>
        </w:rPr>
      </w:pPr>
    </w:p>
    <w:p w14:paraId="0FC2DCAD" w14:textId="23A832F8" w:rsidR="0023449D" w:rsidRDefault="0023449D" w:rsidP="0023449D">
      <w:pPr>
        <w:jc w:val="center"/>
        <w:rPr>
          <w:b/>
          <w:sz w:val="48"/>
        </w:rPr>
      </w:pPr>
    </w:p>
    <w:p w14:paraId="06B828C4" w14:textId="4D81336E" w:rsidR="0023449D" w:rsidRDefault="0023449D" w:rsidP="0023449D">
      <w:pPr>
        <w:jc w:val="center"/>
        <w:rPr>
          <w:b/>
          <w:sz w:val="48"/>
        </w:rPr>
      </w:pPr>
    </w:p>
    <w:p w14:paraId="709EF1A1" w14:textId="1FA3462F" w:rsidR="0023449D" w:rsidRDefault="0023449D" w:rsidP="0023449D">
      <w:pPr>
        <w:jc w:val="center"/>
        <w:rPr>
          <w:b/>
          <w:sz w:val="48"/>
        </w:rPr>
      </w:pPr>
    </w:p>
    <w:p w14:paraId="45A8A16C" w14:textId="2F39A19D" w:rsidR="0023449D" w:rsidRPr="000B4473" w:rsidRDefault="0023449D" w:rsidP="0023449D">
      <w:pPr>
        <w:jc w:val="center"/>
        <w:rPr>
          <w:b/>
          <w:sz w:val="48"/>
        </w:rPr>
      </w:pPr>
    </w:p>
    <w:p w14:paraId="010D1CEE" w14:textId="77777777" w:rsidR="0023449D" w:rsidRPr="000B4473" w:rsidRDefault="0023449D" w:rsidP="0023449D">
      <w:pPr>
        <w:rPr>
          <w:b/>
          <w:sz w:val="48"/>
        </w:rPr>
      </w:pPr>
    </w:p>
    <w:p w14:paraId="6F1B9686" w14:textId="7DEDD6C2" w:rsidR="0023449D" w:rsidRPr="000B4473" w:rsidRDefault="0023449D" w:rsidP="0023449D">
      <w:pPr>
        <w:pStyle w:val="ListParagraph"/>
        <w:numPr>
          <w:ilvl w:val="0"/>
          <w:numId w:val="27"/>
        </w:numPr>
        <w:spacing w:after="160" w:line="259" w:lineRule="auto"/>
        <w:rPr>
          <w:b/>
          <w:sz w:val="48"/>
        </w:rPr>
      </w:pPr>
      <w:r w:rsidRPr="000B4473">
        <w:rPr>
          <w:noProof/>
          <w:lang w:eastAsia="en-US"/>
        </w:rPr>
        <w:lastRenderedPageBreak/>
        <w:drawing>
          <wp:anchor distT="0" distB="0" distL="114300" distR="114300" simplePos="0" relativeHeight="251668480" behindDoc="0" locked="0" layoutInCell="1" allowOverlap="1" wp14:anchorId="577DCE73" wp14:editId="706C8BEE">
            <wp:simplePos x="0" y="0"/>
            <wp:positionH relativeFrom="page">
              <wp:align>right</wp:align>
            </wp:positionH>
            <wp:positionV relativeFrom="page">
              <wp:posOffset>1250315</wp:posOffset>
            </wp:positionV>
            <wp:extent cx="7545705" cy="32956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45705" cy="3295650"/>
                    </a:xfrm>
                    <a:prstGeom prst="rect">
                      <a:avLst/>
                    </a:prstGeom>
                  </pic:spPr>
                </pic:pic>
              </a:graphicData>
            </a:graphic>
            <wp14:sizeRelH relativeFrom="margin">
              <wp14:pctWidth>0</wp14:pctWidth>
            </wp14:sizeRelH>
            <wp14:sizeRelV relativeFrom="margin">
              <wp14:pctHeight>0</wp14:pctHeight>
            </wp14:sizeRelV>
          </wp:anchor>
        </w:drawing>
      </w:r>
      <w:r w:rsidRPr="000B4473">
        <w:rPr>
          <w:b/>
          <w:sz w:val="48"/>
        </w:rPr>
        <w:t xml:space="preserve"> Lecturer &amp; Member information:</w:t>
      </w:r>
    </w:p>
    <w:p w14:paraId="106A7823" w14:textId="74084FE4" w:rsidR="0023449D" w:rsidRPr="000B4473" w:rsidRDefault="0023449D" w:rsidP="0023449D">
      <w:pPr>
        <w:rPr>
          <w:b/>
          <w:sz w:val="48"/>
        </w:rPr>
      </w:pPr>
    </w:p>
    <w:p w14:paraId="5F8F937B" w14:textId="64D81F08" w:rsidR="0023449D" w:rsidRPr="000B4473" w:rsidRDefault="0023449D" w:rsidP="0023449D">
      <w:pPr>
        <w:rPr>
          <w:b/>
          <w:sz w:val="48"/>
        </w:rPr>
      </w:pPr>
    </w:p>
    <w:p w14:paraId="2219BB70" w14:textId="5101C94A" w:rsidR="0023449D" w:rsidRPr="000B4473" w:rsidRDefault="0023449D" w:rsidP="0023449D">
      <w:pPr>
        <w:rPr>
          <w:b/>
          <w:sz w:val="48"/>
        </w:rPr>
      </w:pPr>
    </w:p>
    <w:p w14:paraId="503884CA" w14:textId="71F8B348" w:rsidR="0023449D" w:rsidRPr="000B4473" w:rsidRDefault="0023449D" w:rsidP="0023449D">
      <w:pPr>
        <w:rPr>
          <w:b/>
          <w:sz w:val="48"/>
        </w:rPr>
      </w:pPr>
    </w:p>
    <w:p w14:paraId="234B0FB4" w14:textId="14D679C4" w:rsidR="0023449D" w:rsidRPr="000B4473" w:rsidRDefault="0023449D" w:rsidP="0023449D">
      <w:pPr>
        <w:rPr>
          <w:b/>
          <w:sz w:val="48"/>
        </w:rPr>
      </w:pPr>
    </w:p>
    <w:p w14:paraId="11A62976" w14:textId="0A0BAC6C" w:rsidR="0023449D" w:rsidRPr="000B4473" w:rsidRDefault="0023449D" w:rsidP="0023449D">
      <w:pPr>
        <w:rPr>
          <w:b/>
          <w:sz w:val="48"/>
        </w:rPr>
      </w:pPr>
    </w:p>
    <w:p w14:paraId="2E9148C5" w14:textId="123FA6AF" w:rsidR="0023449D" w:rsidRPr="000B4473" w:rsidRDefault="0023449D" w:rsidP="0023449D">
      <w:pPr>
        <w:rPr>
          <w:b/>
          <w:sz w:val="48"/>
        </w:rPr>
      </w:pPr>
    </w:p>
    <w:p w14:paraId="0AC1C060" w14:textId="3D2116D0" w:rsidR="0023449D" w:rsidRDefault="0023449D" w:rsidP="0023449D">
      <w:pPr>
        <w:rPr>
          <w:b/>
          <w:sz w:val="48"/>
        </w:rPr>
      </w:pPr>
    </w:p>
    <w:p w14:paraId="244DDCD4" w14:textId="25D3F3A9" w:rsidR="0023449D" w:rsidRDefault="0023449D" w:rsidP="0023449D">
      <w:pPr>
        <w:rPr>
          <w:b/>
          <w:sz w:val="48"/>
        </w:rPr>
      </w:pPr>
    </w:p>
    <w:p w14:paraId="066C9BBC" w14:textId="071CB42B" w:rsidR="0023449D" w:rsidRDefault="0023449D" w:rsidP="0023449D">
      <w:pPr>
        <w:rPr>
          <w:b/>
          <w:sz w:val="48"/>
        </w:rPr>
      </w:pPr>
    </w:p>
    <w:p w14:paraId="73388B1E" w14:textId="77777777" w:rsidR="0023449D" w:rsidRPr="000B4473" w:rsidRDefault="0023449D" w:rsidP="0023449D">
      <w:pPr>
        <w:rPr>
          <w:b/>
          <w:sz w:val="48"/>
        </w:rPr>
      </w:pPr>
    </w:p>
    <w:p w14:paraId="497364E4" w14:textId="20371022" w:rsidR="0023449D" w:rsidRPr="0012356D" w:rsidRDefault="0023449D" w:rsidP="0023449D">
      <w:pPr>
        <w:pStyle w:val="ListParagraph"/>
        <w:numPr>
          <w:ilvl w:val="0"/>
          <w:numId w:val="27"/>
        </w:numPr>
        <w:spacing w:after="160" w:line="259" w:lineRule="auto"/>
        <w:rPr>
          <w:b/>
          <w:sz w:val="48"/>
        </w:rPr>
      </w:pPr>
      <w:r w:rsidRPr="000B4473">
        <w:rPr>
          <w:noProof/>
          <w:lang w:eastAsia="en-US"/>
        </w:rPr>
        <w:drawing>
          <wp:anchor distT="0" distB="0" distL="114300" distR="114300" simplePos="0" relativeHeight="251670528" behindDoc="0" locked="0" layoutInCell="1" allowOverlap="1" wp14:anchorId="7A0D40CE" wp14:editId="7BEFAAB6">
            <wp:simplePos x="0" y="0"/>
            <wp:positionH relativeFrom="margin">
              <wp:align>left</wp:align>
            </wp:positionH>
            <wp:positionV relativeFrom="paragraph">
              <wp:posOffset>5022</wp:posOffset>
            </wp:positionV>
            <wp:extent cx="525780" cy="51816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780" cy="518160"/>
                    </a:xfrm>
                    <a:prstGeom prst="rect">
                      <a:avLst/>
                    </a:prstGeom>
                  </pic:spPr>
                </pic:pic>
              </a:graphicData>
            </a:graphic>
          </wp:anchor>
        </w:drawing>
      </w:r>
      <w:r>
        <w:rPr>
          <w:b/>
          <w:sz w:val="48"/>
        </w:rPr>
        <w:t xml:space="preserve"> </w:t>
      </w:r>
      <w:r w:rsidRPr="0012356D">
        <w:rPr>
          <w:b/>
          <w:sz w:val="48"/>
        </w:rPr>
        <w:t>Member data:</w:t>
      </w:r>
    </w:p>
    <w:p w14:paraId="6AF2542B" w14:textId="06DABA8B" w:rsidR="0023449D" w:rsidRDefault="0023449D" w:rsidP="0023449D">
      <w:pPr>
        <w:ind w:left="1440"/>
        <w:rPr>
          <w:color w:val="000000"/>
          <w:shd w:val="clear" w:color="auto" w:fill="FFFFFF"/>
        </w:rPr>
      </w:pPr>
      <w:r w:rsidRPr="000B4473">
        <w:rPr>
          <w:color w:val="000000"/>
          <w:shd w:val="clear" w:color="auto" w:fill="FFFFFF"/>
        </w:rPr>
        <w:t>Within the member section, you are able to add new members, modify existing information and remove a member.</w:t>
      </w:r>
    </w:p>
    <w:p w14:paraId="6D93F18D" w14:textId="151BFA1C" w:rsidR="0023449D" w:rsidRPr="000E28B2" w:rsidRDefault="0023449D" w:rsidP="0023449D">
      <w:pPr>
        <w:ind w:left="1080"/>
        <w:rPr>
          <w:color w:val="000000"/>
          <w:shd w:val="clear" w:color="auto" w:fill="FFFFFF"/>
        </w:rPr>
      </w:pPr>
    </w:p>
    <w:p w14:paraId="5FA698D8" w14:textId="46ABF821" w:rsidR="0023449D" w:rsidRPr="000B4473" w:rsidRDefault="0023449D" w:rsidP="0023449D">
      <w:pPr>
        <w:ind w:left="720"/>
        <w:rPr>
          <w:b/>
          <w:sz w:val="48"/>
        </w:rPr>
      </w:pPr>
      <w:r w:rsidRPr="000B4473">
        <w:rPr>
          <w:b/>
          <w:noProof/>
          <w:sz w:val="48"/>
          <w:lang w:eastAsia="en-US"/>
        </w:rPr>
        <w:drawing>
          <wp:anchor distT="0" distB="0" distL="114300" distR="114300" simplePos="0" relativeHeight="251671552" behindDoc="0" locked="0" layoutInCell="1" allowOverlap="1" wp14:anchorId="30B981D2" wp14:editId="2A0801DB">
            <wp:simplePos x="0" y="0"/>
            <wp:positionH relativeFrom="margin">
              <wp:align>center</wp:align>
            </wp:positionH>
            <wp:positionV relativeFrom="page">
              <wp:posOffset>6121400</wp:posOffset>
            </wp:positionV>
            <wp:extent cx="3581400" cy="1295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81400" cy="1295400"/>
                    </a:xfrm>
                    <a:prstGeom prst="rect">
                      <a:avLst/>
                    </a:prstGeom>
                  </pic:spPr>
                </pic:pic>
              </a:graphicData>
            </a:graphic>
          </wp:anchor>
        </w:drawing>
      </w:r>
      <w:r w:rsidRPr="000B4473">
        <w:rPr>
          <w:b/>
          <w:sz w:val="48"/>
        </w:rPr>
        <w:t xml:space="preserve">  </w:t>
      </w:r>
    </w:p>
    <w:p w14:paraId="15428298" w14:textId="78BEB17D" w:rsidR="0023449D" w:rsidRPr="000B4473" w:rsidRDefault="0023449D" w:rsidP="0023449D">
      <w:pPr>
        <w:ind w:left="720"/>
        <w:rPr>
          <w:b/>
          <w:sz w:val="48"/>
        </w:rPr>
      </w:pPr>
    </w:p>
    <w:p w14:paraId="3398B8D1" w14:textId="0B9FF0BB" w:rsidR="0023449D" w:rsidRPr="000B4473" w:rsidRDefault="0023449D" w:rsidP="0023449D">
      <w:pPr>
        <w:rPr>
          <w:b/>
          <w:sz w:val="48"/>
        </w:rPr>
      </w:pPr>
    </w:p>
    <w:p w14:paraId="04F6FB3A" w14:textId="77777777" w:rsidR="0023449D" w:rsidRDefault="0023449D" w:rsidP="0023449D">
      <w:pPr>
        <w:rPr>
          <w:sz w:val="21"/>
          <w:szCs w:val="21"/>
        </w:rPr>
      </w:pPr>
    </w:p>
    <w:p w14:paraId="1210969F" w14:textId="77777777" w:rsidR="0023449D" w:rsidRDefault="0023449D" w:rsidP="0023449D">
      <w:pPr>
        <w:rPr>
          <w:sz w:val="21"/>
          <w:szCs w:val="21"/>
        </w:rPr>
      </w:pPr>
    </w:p>
    <w:p w14:paraId="216F0E3B" w14:textId="77777777" w:rsidR="0023449D" w:rsidRDefault="0023449D" w:rsidP="0023449D">
      <w:pPr>
        <w:rPr>
          <w:sz w:val="21"/>
          <w:szCs w:val="21"/>
        </w:rPr>
      </w:pPr>
    </w:p>
    <w:p w14:paraId="3C81B750" w14:textId="37200DB8" w:rsidR="0023449D" w:rsidRDefault="0023449D" w:rsidP="0023449D">
      <w:pPr>
        <w:rPr>
          <w:sz w:val="21"/>
          <w:szCs w:val="21"/>
        </w:rPr>
      </w:pPr>
    </w:p>
    <w:p w14:paraId="63BB2395" w14:textId="6B9A45E3" w:rsidR="0023449D" w:rsidRDefault="0023449D" w:rsidP="0023449D">
      <w:pPr>
        <w:rPr>
          <w:sz w:val="21"/>
          <w:szCs w:val="21"/>
        </w:rPr>
      </w:pPr>
    </w:p>
    <w:p w14:paraId="18780051" w14:textId="75E43B6C" w:rsidR="0023449D" w:rsidRDefault="0023449D" w:rsidP="0023449D">
      <w:pPr>
        <w:rPr>
          <w:sz w:val="21"/>
          <w:szCs w:val="21"/>
        </w:rPr>
      </w:pPr>
    </w:p>
    <w:p w14:paraId="4FC8A46E" w14:textId="046A411A" w:rsidR="0023449D" w:rsidRDefault="0023449D" w:rsidP="0023449D">
      <w:pPr>
        <w:rPr>
          <w:sz w:val="21"/>
          <w:szCs w:val="21"/>
        </w:rPr>
      </w:pPr>
    </w:p>
    <w:p w14:paraId="7B502C41" w14:textId="125CCCBB" w:rsidR="0023449D" w:rsidRDefault="0023449D" w:rsidP="0023449D">
      <w:pPr>
        <w:rPr>
          <w:sz w:val="21"/>
          <w:szCs w:val="21"/>
        </w:rPr>
      </w:pPr>
    </w:p>
    <w:p w14:paraId="0D26DB08" w14:textId="2BA54DE9" w:rsidR="0023449D" w:rsidRDefault="0023449D" w:rsidP="0023449D">
      <w:pPr>
        <w:rPr>
          <w:sz w:val="21"/>
          <w:szCs w:val="21"/>
        </w:rPr>
      </w:pPr>
    </w:p>
    <w:p w14:paraId="7FAAA055" w14:textId="55F74B96" w:rsidR="0023449D" w:rsidRDefault="0023449D" w:rsidP="0023449D">
      <w:pPr>
        <w:rPr>
          <w:sz w:val="21"/>
          <w:szCs w:val="21"/>
        </w:rPr>
      </w:pPr>
    </w:p>
    <w:p w14:paraId="0B1B9608" w14:textId="72F7FD19" w:rsidR="0023449D" w:rsidRDefault="0023449D" w:rsidP="0023449D">
      <w:pPr>
        <w:rPr>
          <w:sz w:val="21"/>
          <w:szCs w:val="21"/>
        </w:rPr>
      </w:pPr>
    </w:p>
    <w:p w14:paraId="2EB5A716" w14:textId="0EAC4100" w:rsidR="0023449D" w:rsidRDefault="0023449D" w:rsidP="0023449D">
      <w:pPr>
        <w:rPr>
          <w:sz w:val="21"/>
          <w:szCs w:val="21"/>
        </w:rPr>
      </w:pPr>
    </w:p>
    <w:p w14:paraId="014642D8" w14:textId="7104FA27" w:rsidR="0023449D" w:rsidRDefault="0023449D" w:rsidP="0023449D">
      <w:pPr>
        <w:rPr>
          <w:sz w:val="21"/>
          <w:szCs w:val="21"/>
        </w:rPr>
      </w:pPr>
    </w:p>
    <w:p w14:paraId="66FD9EFB" w14:textId="6618E051" w:rsidR="0023449D" w:rsidRDefault="0023449D" w:rsidP="0023449D">
      <w:pPr>
        <w:rPr>
          <w:sz w:val="21"/>
          <w:szCs w:val="21"/>
        </w:rPr>
      </w:pPr>
    </w:p>
    <w:p w14:paraId="6362691A" w14:textId="38DF1B77" w:rsidR="0023449D" w:rsidRDefault="0023449D" w:rsidP="0023449D">
      <w:pPr>
        <w:rPr>
          <w:sz w:val="21"/>
          <w:szCs w:val="21"/>
        </w:rPr>
      </w:pPr>
    </w:p>
    <w:p w14:paraId="622D69FD" w14:textId="58C2271A" w:rsidR="0023449D" w:rsidRDefault="0023449D" w:rsidP="0023449D">
      <w:pPr>
        <w:rPr>
          <w:sz w:val="21"/>
          <w:szCs w:val="21"/>
        </w:rPr>
      </w:pPr>
    </w:p>
    <w:p w14:paraId="2B62EC62" w14:textId="77777777" w:rsidR="0023449D" w:rsidRPr="000B4473" w:rsidRDefault="0023449D" w:rsidP="0023449D">
      <w:pPr>
        <w:rPr>
          <w:sz w:val="21"/>
          <w:szCs w:val="21"/>
        </w:rPr>
      </w:pPr>
    </w:p>
    <w:p w14:paraId="576255A6" w14:textId="719D87CC" w:rsidR="0023449D" w:rsidRPr="000B4473" w:rsidRDefault="0023449D" w:rsidP="0023449D">
      <w:pPr>
        <w:ind w:left="360" w:firstLine="720"/>
        <w:rPr>
          <w:b/>
        </w:rPr>
      </w:pPr>
      <w:r w:rsidRPr="000B4473">
        <w:rPr>
          <w:b/>
        </w:rPr>
        <w:lastRenderedPageBreak/>
        <w:t>To add a member:</w:t>
      </w:r>
    </w:p>
    <w:p w14:paraId="727C961F" w14:textId="77777777" w:rsidR="0023449D" w:rsidRPr="000B4473" w:rsidRDefault="0023449D" w:rsidP="0023449D">
      <w:pPr>
        <w:pStyle w:val="ListParagraph"/>
        <w:numPr>
          <w:ilvl w:val="0"/>
          <w:numId w:val="28"/>
        </w:numPr>
        <w:spacing w:after="160" w:line="259" w:lineRule="auto"/>
      </w:pPr>
      <w:r w:rsidRPr="000B4473">
        <w:t>Fill the name field with the member’s information;</w:t>
      </w:r>
    </w:p>
    <w:p w14:paraId="309814C8" w14:textId="4053F54B" w:rsidR="0023449D" w:rsidRPr="000B4473" w:rsidRDefault="0023449D" w:rsidP="0023449D">
      <w:pPr>
        <w:pStyle w:val="ListParagraph"/>
        <w:numPr>
          <w:ilvl w:val="0"/>
          <w:numId w:val="28"/>
        </w:numPr>
        <w:spacing w:after="160" w:line="259" w:lineRule="auto"/>
      </w:pPr>
      <w:r w:rsidRPr="000B4473">
        <w:t>Fill the email field with the member’s information;</w:t>
      </w:r>
    </w:p>
    <w:p w14:paraId="5561F753" w14:textId="77777777" w:rsidR="0023449D" w:rsidRPr="000B4473" w:rsidRDefault="0023449D" w:rsidP="0023449D">
      <w:pPr>
        <w:pStyle w:val="ListParagraph"/>
        <w:numPr>
          <w:ilvl w:val="0"/>
          <w:numId w:val="28"/>
        </w:numPr>
        <w:spacing w:after="160" w:line="259" w:lineRule="auto"/>
      </w:pPr>
      <w:r w:rsidRPr="000B4473">
        <w:t>Fill the phone number field with the information provided by the customer;</w:t>
      </w:r>
    </w:p>
    <w:p w14:paraId="2A5A0D9C" w14:textId="77777777" w:rsidR="0023449D" w:rsidRPr="000B4473" w:rsidRDefault="0023449D" w:rsidP="0023449D">
      <w:pPr>
        <w:pStyle w:val="ListParagraph"/>
        <w:numPr>
          <w:ilvl w:val="0"/>
          <w:numId w:val="28"/>
        </w:numPr>
        <w:spacing w:after="160" w:line="259" w:lineRule="auto"/>
      </w:pPr>
      <w:r w:rsidRPr="000B4473">
        <w:t>Write the payment year in the payment year field;</w:t>
      </w:r>
    </w:p>
    <w:p w14:paraId="5BC8E712" w14:textId="6B1985E8" w:rsidR="0023449D" w:rsidRPr="00A50FE4" w:rsidRDefault="0023449D" w:rsidP="0023449D">
      <w:pPr>
        <w:pStyle w:val="ListParagraph"/>
        <w:numPr>
          <w:ilvl w:val="0"/>
          <w:numId w:val="28"/>
        </w:numPr>
        <w:spacing w:after="160" w:line="259" w:lineRule="auto"/>
        <w:rPr>
          <w:szCs w:val="21"/>
        </w:rPr>
      </w:pPr>
      <w:r w:rsidRPr="00A50FE4">
        <w:rPr>
          <w:szCs w:val="21"/>
        </w:rPr>
        <w:t>Select the date of membership for the member which includes  day, month and year;</w:t>
      </w:r>
    </w:p>
    <w:p w14:paraId="45558FBB" w14:textId="2EB70517" w:rsidR="0023449D" w:rsidRPr="00AC3B9C" w:rsidRDefault="0023449D" w:rsidP="0023449D">
      <w:pPr>
        <w:pStyle w:val="ListParagraph"/>
        <w:numPr>
          <w:ilvl w:val="0"/>
          <w:numId w:val="28"/>
        </w:numPr>
        <w:spacing w:after="160" w:line="259" w:lineRule="auto"/>
      </w:pPr>
      <w:r w:rsidRPr="00AC3B9C">
        <w:t>Press the “Add member” button to store the member’s information.</w:t>
      </w:r>
    </w:p>
    <w:p w14:paraId="7E77CBE0" w14:textId="50459D2D" w:rsidR="0023449D" w:rsidRPr="00AC3B9C" w:rsidRDefault="0023449D" w:rsidP="0023449D">
      <w:pPr>
        <w:ind w:left="1080"/>
      </w:pPr>
      <w:r w:rsidRPr="00AC3B9C">
        <w:t>Upon successful input of information, you will be presented with the following message:</w:t>
      </w:r>
    </w:p>
    <w:p w14:paraId="54D55380" w14:textId="3DD608E5" w:rsidR="0023449D" w:rsidRPr="00AC3B9C" w:rsidRDefault="0023449D" w:rsidP="0023449D"/>
    <w:p w14:paraId="16F12A8C" w14:textId="19ABB26C" w:rsidR="0023449D" w:rsidRPr="00AC3B9C" w:rsidRDefault="0023449D" w:rsidP="0023449D">
      <w:r w:rsidRPr="00AC3B9C">
        <w:rPr>
          <w:noProof/>
          <w:lang w:eastAsia="en-US"/>
        </w:rPr>
        <w:drawing>
          <wp:anchor distT="0" distB="0" distL="114300" distR="114300" simplePos="0" relativeHeight="251672576" behindDoc="0" locked="0" layoutInCell="1" allowOverlap="1" wp14:anchorId="03D32FCF" wp14:editId="3A8472A5">
            <wp:simplePos x="0" y="0"/>
            <wp:positionH relativeFrom="margin">
              <wp:align>center</wp:align>
            </wp:positionH>
            <wp:positionV relativeFrom="page">
              <wp:posOffset>2903855</wp:posOffset>
            </wp:positionV>
            <wp:extent cx="2148840" cy="93726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3CF9F68E" w14:textId="77777777" w:rsidR="0023449D" w:rsidRDefault="0023449D" w:rsidP="0023449D"/>
    <w:p w14:paraId="5C747A2E" w14:textId="77777777" w:rsidR="0023449D" w:rsidRDefault="0023449D" w:rsidP="0023449D"/>
    <w:p w14:paraId="7B801352" w14:textId="51DDADD1" w:rsidR="0023449D" w:rsidRDefault="0023449D" w:rsidP="0023449D"/>
    <w:p w14:paraId="406208A9" w14:textId="624BBB54" w:rsidR="0023449D" w:rsidRDefault="0023449D" w:rsidP="0023449D"/>
    <w:p w14:paraId="0E5E656D" w14:textId="6C298EEA" w:rsidR="0023449D" w:rsidRDefault="0023449D" w:rsidP="0023449D"/>
    <w:p w14:paraId="115C9322" w14:textId="77777777" w:rsidR="0023449D" w:rsidRPr="00AC3B9C" w:rsidRDefault="0023449D" w:rsidP="0023449D"/>
    <w:p w14:paraId="7B721E1B" w14:textId="72E48887" w:rsidR="0023449D" w:rsidRPr="00AC3B9C" w:rsidRDefault="0023449D" w:rsidP="0023449D">
      <w:pPr>
        <w:pStyle w:val="ListParagraph"/>
        <w:ind w:left="1440"/>
      </w:pPr>
      <w:r w:rsidRPr="00AC3B9C">
        <w:t>Information about the member has now been stored and you may close this window.</w:t>
      </w:r>
    </w:p>
    <w:p w14:paraId="63F9F29C" w14:textId="77777777" w:rsidR="0023449D" w:rsidRDefault="0023449D" w:rsidP="0023449D">
      <w:pPr>
        <w:rPr>
          <w:sz w:val="21"/>
          <w:szCs w:val="21"/>
        </w:rPr>
      </w:pPr>
    </w:p>
    <w:p w14:paraId="06DD2DCE" w14:textId="56D777F3" w:rsidR="0023449D" w:rsidRPr="0012356D" w:rsidRDefault="0023449D" w:rsidP="0023449D">
      <w:pPr>
        <w:pStyle w:val="ListParagraph"/>
        <w:numPr>
          <w:ilvl w:val="0"/>
          <w:numId w:val="27"/>
        </w:numPr>
        <w:spacing w:after="160" w:line="259" w:lineRule="auto"/>
        <w:rPr>
          <w:b/>
          <w:sz w:val="48"/>
        </w:rPr>
      </w:pPr>
      <w:r w:rsidRPr="000B4473">
        <w:rPr>
          <w:noProof/>
          <w:sz w:val="21"/>
          <w:szCs w:val="21"/>
          <w:lang w:eastAsia="en-US"/>
        </w:rPr>
        <w:drawing>
          <wp:anchor distT="0" distB="0" distL="114300" distR="114300" simplePos="0" relativeHeight="251674624" behindDoc="0" locked="0" layoutInCell="1" allowOverlap="1" wp14:anchorId="748D89FD" wp14:editId="3A9A4988">
            <wp:simplePos x="0" y="0"/>
            <wp:positionH relativeFrom="margin">
              <wp:align>left</wp:align>
            </wp:positionH>
            <wp:positionV relativeFrom="paragraph">
              <wp:posOffset>11430</wp:posOffset>
            </wp:positionV>
            <wp:extent cx="518205" cy="50296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8205" cy="502964"/>
                    </a:xfrm>
                    <a:prstGeom prst="rect">
                      <a:avLst/>
                    </a:prstGeom>
                  </pic:spPr>
                </pic:pic>
              </a:graphicData>
            </a:graphic>
          </wp:anchor>
        </w:drawing>
      </w:r>
      <w:r>
        <w:rPr>
          <w:b/>
          <w:sz w:val="48"/>
        </w:rPr>
        <w:t xml:space="preserve"> </w:t>
      </w:r>
      <w:r w:rsidRPr="0012356D">
        <w:rPr>
          <w:b/>
          <w:sz w:val="48"/>
        </w:rPr>
        <w:t xml:space="preserve">Members: </w:t>
      </w:r>
    </w:p>
    <w:p w14:paraId="6E32F739" w14:textId="5073E137" w:rsidR="0023449D" w:rsidRDefault="0023449D" w:rsidP="0023449D">
      <w:pPr>
        <w:ind w:left="1440"/>
        <w:rPr>
          <w:sz w:val="21"/>
          <w:szCs w:val="21"/>
        </w:rPr>
      </w:pPr>
      <w:r w:rsidRPr="000B4473">
        <w:rPr>
          <w:sz w:val="21"/>
          <w:szCs w:val="21"/>
        </w:rPr>
        <w:t>To find, remove or update an existing member, you will need to have added that member first before being able to modify member information. You are able to find a member by either name or email.</w:t>
      </w:r>
    </w:p>
    <w:p w14:paraId="3443392C" w14:textId="4B42B437" w:rsidR="0023449D" w:rsidRDefault="0023449D" w:rsidP="0023449D">
      <w:pPr>
        <w:ind w:left="1080"/>
        <w:rPr>
          <w:sz w:val="21"/>
          <w:szCs w:val="21"/>
        </w:rPr>
      </w:pPr>
    </w:p>
    <w:p w14:paraId="11F52361" w14:textId="083694ED" w:rsidR="0023449D" w:rsidRDefault="0023449D" w:rsidP="0023449D">
      <w:pPr>
        <w:ind w:left="1080"/>
        <w:rPr>
          <w:sz w:val="21"/>
          <w:szCs w:val="21"/>
        </w:rPr>
      </w:pPr>
    </w:p>
    <w:p w14:paraId="045B0447" w14:textId="7CE0C8DB" w:rsidR="0023449D" w:rsidRPr="000B4473" w:rsidRDefault="0023449D" w:rsidP="0023449D">
      <w:pPr>
        <w:rPr>
          <w:sz w:val="21"/>
          <w:szCs w:val="21"/>
        </w:rPr>
      </w:pPr>
    </w:p>
    <w:p w14:paraId="32BFC893" w14:textId="56867ABC" w:rsidR="0023449D" w:rsidRPr="000B4473" w:rsidRDefault="0023449D" w:rsidP="0023449D">
      <w:pPr>
        <w:rPr>
          <w:sz w:val="21"/>
          <w:szCs w:val="21"/>
        </w:rPr>
      </w:pPr>
      <w:r w:rsidRPr="000B4473">
        <w:rPr>
          <w:noProof/>
          <w:sz w:val="21"/>
          <w:szCs w:val="21"/>
          <w:lang w:eastAsia="en-US"/>
        </w:rPr>
        <w:drawing>
          <wp:anchor distT="0" distB="0" distL="114300" distR="114300" simplePos="0" relativeHeight="251673600" behindDoc="0" locked="0" layoutInCell="1" allowOverlap="1" wp14:anchorId="423BAC99" wp14:editId="5ACDEF7B">
            <wp:simplePos x="0" y="0"/>
            <wp:positionH relativeFrom="page">
              <wp:align>center</wp:align>
            </wp:positionH>
            <wp:positionV relativeFrom="page">
              <wp:posOffset>6032500</wp:posOffset>
            </wp:positionV>
            <wp:extent cx="3581400" cy="211074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81400" cy="2110740"/>
                    </a:xfrm>
                    <a:prstGeom prst="rect">
                      <a:avLst/>
                    </a:prstGeom>
                  </pic:spPr>
                </pic:pic>
              </a:graphicData>
            </a:graphic>
          </wp:anchor>
        </w:drawing>
      </w:r>
    </w:p>
    <w:p w14:paraId="027E6C66" w14:textId="4FF5ABE0" w:rsidR="0023449D" w:rsidRPr="000B4473" w:rsidRDefault="0023449D" w:rsidP="0023449D">
      <w:pPr>
        <w:rPr>
          <w:sz w:val="21"/>
          <w:szCs w:val="21"/>
        </w:rPr>
      </w:pPr>
    </w:p>
    <w:p w14:paraId="471132FC" w14:textId="0E4BE635" w:rsidR="0023449D" w:rsidRPr="000B4473" w:rsidRDefault="0023449D" w:rsidP="0023449D">
      <w:pPr>
        <w:rPr>
          <w:sz w:val="21"/>
          <w:szCs w:val="21"/>
        </w:rPr>
      </w:pPr>
    </w:p>
    <w:p w14:paraId="79DDD4A6" w14:textId="4FE0BF9E" w:rsidR="0023449D" w:rsidRPr="000B4473" w:rsidRDefault="0023449D" w:rsidP="0023449D">
      <w:pPr>
        <w:rPr>
          <w:sz w:val="21"/>
          <w:szCs w:val="21"/>
        </w:rPr>
      </w:pPr>
    </w:p>
    <w:p w14:paraId="4E33D2C0" w14:textId="77777777" w:rsidR="0023449D" w:rsidRPr="000B4473" w:rsidRDefault="0023449D" w:rsidP="0023449D">
      <w:pPr>
        <w:rPr>
          <w:sz w:val="21"/>
          <w:szCs w:val="21"/>
        </w:rPr>
      </w:pPr>
    </w:p>
    <w:p w14:paraId="3528DFB3" w14:textId="3E25C947" w:rsidR="0023449D" w:rsidRPr="000B4473" w:rsidRDefault="0023449D" w:rsidP="0023449D">
      <w:pPr>
        <w:rPr>
          <w:sz w:val="21"/>
          <w:szCs w:val="21"/>
        </w:rPr>
      </w:pPr>
    </w:p>
    <w:p w14:paraId="7C1AA898" w14:textId="7F5FB94C" w:rsidR="0023449D" w:rsidRDefault="0023449D" w:rsidP="0023449D">
      <w:pPr>
        <w:rPr>
          <w:sz w:val="21"/>
          <w:szCs w:val="21"/>
        </w:rPr>
      </w:pPr>
    </w:p>
    <w:p w14:paraId="1654869B" w14:textId="1F158F19" w:rsidR="0023449D" w:rsidRDefault="0023449D" w:rsidP="0023449D">
      <w:pPr>
        <w:rPr>
          <w:sz w:val="21"/>
          <w:szCs w:val="21"/>
        </w:rPr>
      </w:pPr>
    </w:p>
    <w:p w14:paraId="191F778B" w14:textId="5F31898A" w:rsidR="0023449D" w:rsidRDefault="0023449D" w:rsidP="0023449D">
      <w:pPr>
        <w:rPr>
          <w:sz w:val="21"/>
          <w:szCs w:val="21"/>
        </w:rPr>
      </w:pPr>
    </w:p>
    <w:p w14:paraId="0A7663D4" w14:textId="1BEF24C5" w:rsidR="0023449D" w:rsidRDefault="0023449D" w:rsidP="0023449D">
      <w:pPr>
        <w:rPr>
          <w:sz w:val="21"/>
          <w:szCs w:val="21"/>
        </w:rPr>
      </w:pPr>
    </w:p>
    <w:p w14:paraId="406251C3" w14:textId="32ED6E39" w:rsidR="0023449D" w:rsidRDefault="0023449D" w:rsidP="0023449D">
      <w:pPr>
        <w:rPr>
          <w:sz w:val="21"/>
          <w:szCs w:val="21"/>
        </w:rPr>
      </w:pPr>
    </w:p>
    <w:p w14:paraId="59AA5D2B" w14:textId="6DB359C4" w:rsidR="0023449D" w:rsidRDefault="0023449D" w:rsidP="0023449D">
      <w:pPr>
        <w:rPr>
          <w:sz w:val="21"/>
          <w:szCs w:val="21"/>
        </w:rPr>
      </w:pPr>
    </w:p>
    <w:p w14:paraId="1487A50C" w14:textId="55E30511" w:rsidR="0023449D" w:rsidRDefault="0023449D" w:rsidP="0023449D">
      <w:pPr>
        <w:rPr>
          <w:sz w:val="21"/>
          <w:szCs w:val="21"/>
        </w:rPr>
      </w:pPr>
    </w:p>
    <w:p w14:paraId="29A5813F" w14:textId="3A2062AA" w:rsidR="0023449D" w:rsidRDefault="0023449D" w:rsidP="0023449D">
      <w:pPr>
        <w:rPr>
          <w:sz w:val="21"/>
          <w:szCs w:val="21"/>
        </w:rPr>
      </w:pPr>
    </w:p>
    <w:p w14:paraId="0775EC07" w14:textId="279F77EA" w:rsidR="0023449D" w:rsidRDefault="0023449D" w:rsidP="0023449D">
      <w:pPr>
        <w:rPr>
          <w:sz w:val="21"/>
          <w:szCs w:val="21"/>
        </w:rPr>
      </w:pPr>
    </w:p>
    <w:p w14:paraId="2BC81F8E" w14:textId="1C9FC456" w:rsidR="0023449D" w:rsidRDefault="0023449D" w:rsidP="0023449D">
      <w:pPr>
        <w:rPr>
          <w:sz w:val="21"/>
          <w:szCs w:val="21"/>
        </w:rPr>
      </w:pPr>
    </w:p>
    <w:p w14:paraId="383BD030" w14:textId="208A1E1D" w:rsidR="0023449D" w:rsidRDefault="0023449D" w:rsidP="0023449D">
      <w:pPr>
        <w:rPr>
          <w:sz w:val="21"/>
          <w:szCs w:val="21"/>
        </w:rPr>
      </w:pPr>
    </w:p>
    <w:p w14:paraId="6DB2015E" w14:textId="61E0DB9A" w:rsidR="0023449D" w:rsidRDefault="0023449D" w:rsidP="0023449D">
      <w:pPr>
        <w:rPr>
          <w:sz w:val="21"/>
          <w:szCs w:val="21"/>
        </w:rPr>
      </w:pPr>
    </w:p>
    <w:p w14:paraId="0A559956" w14:textId="7B866C63" w:rsidR="0023449D" w:rsidRDefault="0023449D" w:rsidP="0023449D">
      <w:pPr>
        <w:rPr>
          <w:sz w:val="21"/>
          <w:szCs w:val="21"/>
        </w:rPr>
      </w:pPr>
    </w:p>
    <w:p w14:paraId="6EF90CB2" w14:textId="13C76A05" w:rsidR="0023449D" w:rsidRDefault="0023449D" w:rsidP="0023449D">
      <w:pPr>
        <w:rPr>
          <w:sz w:val="21"/>
          <w:szCs w:val="21"/>
        </w:rPr>
      </w:pPr>
    </w:p>
    <w:p w14:paraId="643AFFEE" w14:textId="56136E7E" w:rsidR="0023449D" w:rsidRDefault="0023449D" w:rsidP="0023449D">
      <w:pPr>
        <w:rPr>
          <w:sz w:val="21"/>
          <w:szCs w:val="21"/>
        </w:rPr>
      </w:pPr>
    </w:p>
    <w:p w14:paraId="4282CE93" w14:textId="4DA149FB" w:rsidR="0023449D" w:rsidRDefault="0023449D" w:rsidP="0023449D">
      <w:pPr>
        <w:rPr>
          <w:sz w:val="21"/>
          <w:szCs w:val="21"/>
        </w:rPr>
      </w:pPr>
    </w:p>
    <w:p w14:paraId="3F9FFD26" w14:textId="27B93A5B" w:rsidR="0023449D" w:rsidRDefault="0023449D" w:rsidP="0023449D">
      <w:pPr>
        <w:rPr>
          <w:sz w:val="21"/>
          <w:szCs w:val="21"/>
        </w:rPr>
      </w:pPr>
    </w:p>
    <w:p w14:paraId="08007C78" w14:textId="26D9DDD9" w:rsidR="0023449D" w:rsidRDefault="0023449D" w:rsidP="0023449D">
      <w:pPr>
        <w:rPr>
          <w:sz w:val="21"/>
          <w:szCs w:val="21"/>
        </w:rPr>
      </w:pPr>
    </w:p>
    <w:p w14:paraId="0F20941E" w14:textId="77777777" w:rsidR="0023449D" w:rsidRPr="000B4473" w:rsidRDefault="0023449D" w:rsidP="0023449D">
      <w:pPr>
        <w:rPr>
          <w:sz w:val="21"/>
          <w:szCs w:val="21"/>
        </w:rPr>
      </w:pPr>
    </w:p>
    <w:p w14:paraId="25C2D5DE" w14:textId="21B6F3E0" w:rsidR="0023449D" w:rsidRPr="00A30279" w:rsidRDefault="0023449D" w:rsidP="0023449D">
      <w:pPr>
        <w:ind w:left="360" w:firstLine="720"/>
        <w:rPr>
          <w:b/>
        </w:rPr>
      </w:pPr>
      <w:r w:rsidRPr="00A30279">
        <w:rPr>
          <w:b/>
        </w:rPr>
        <w:lastRenderedPageBreak/>
        <w:t xml:space="preserve">To find a member: </w:t>
      </w:r>
    </w:p>
    <w:p w14:paraId="3E9368DC" w14:textId="49EB2FFB" w:rsidR="0023449D" w:rsidRPr="000B4473" w:rsidRDefault="0023449D" w:rsidP="0023449D">
      <w:pPr>
        <w:pStyle w:val="ListParagraph"/>
        <w:numPr>
          <w:ilvl w:val="0"/>
          <w:numId w:val="29"/>
        </w:numPr>
        <w:spacing w:after="160" w:line="259" w:lineRule="auto"/>
        <w:rPr>
          <w:sz w:val="21"/>
          <w:szCs w:val="21"/>
        </w:rPr>
      </w:pPr>
      <w:r w:rsidRPr="000B4473">
        <w:rPr>
          <w:sz w:val="21"/>
          <w:szCs w:val="21"/>
        </w:rPr>
        <w:t>Enter relevant search information about the member in the name field</w:t>
      </w:r>
      <w:r>
        <w:rPr>
          <w:sz w:val="21"/>
          <w:szCs w:val="21"/>
        </w:rPr>
        <w:t xml:space="preserve"> (Optional if step b has been done)</w:t>
      </w:r>
      <w:r w:rsidRPr="000B4473">
        <w:rPr>
          <w:sz w:val="21"/>
          <w:szCs w:val="21"/>
        </w:rPr>
        <w:t>;</w:t>
      </w:r>
    </w:p>
    <w:p w14:paraId="382A9724" w14:textId="77777777" w:rsidR="0023449D" w:rsidRPr="000B4473" w:rsidRDefault="0023449D" w:rsidP="0023449D">
      <w:pPr>
        <w:pStyle w:val="ListParagraph"/>
        <w:numPr>
          <w:ilvl w:val="0"/>
          <w:numId w:val="29"/>
        </w:numPr>
        <w:spacing w:after="160" w:line="259" w:lineRule="auto"/>
        <w:rPr>
          <w:sz w:val="21"/>
          <w:szCs w:val="21"/>
        </w:rPr>
      </w:pPr>
      <w:r w:rsidRPr="000B4473">
        <w:rPr>
          <w:sz w:val="21"/>
          <w:szCs w:val="21"/>
        </w:rPr>
        <w:t xml:space="preserve">Enter email address of member in the email field </w:t>
      </w:r>
      <w:r>
        <w:rPr>
          <w:sz w:val="21"/>
          <w:szCs w:val="21"/>
        </w:rPr>
        <w:t>(Optional if step a has been done)</w:t>
      </w:r>
      <w:r w:rsidRPr="000B4473">
        <w:rPr>
          <w:sz w:val="21"/>
          <w:szCs w:val="21"/>
        </w:rPr>
        <w:t>;</w:t>
      </w:r>
    </w:p>
    <w:p w14:paraId="54F5040A" w14:textId="77777777" w:rsidR="0023449D" w:rsidRPr="000B4473" w:rsidRDefault="0023449D" w:rsidP="0023449D">
      <w:pPr>
        <w:pStyle w:val="ListParagraph"/>
        <w:numPr>
          <w:ilvl w:val="0"/>
          <w:numId w:val="29"/>
        </w:numPr>
        <w:spacing w:after="160" w:line="259" w:lineRule="auto"/>
        <w:rPr>
          <w:sz w:val="21"/>
          <w:szCs w:val="21"/>
        </w:rPr>
      </w:pPr>
      <w:r w:rsidRPr="000B4473">
        <w:rPr>
          <w:sz w:val="21"/>
          <w:szCs w:val="21"/>
        </w:rPr>
        <w:t>Click on the “Find” button;</w:t>
      </w:r>
    </w:p>
    <w:p w14:paraId="56A8C3CE" w14:textId="77777777" w:rsidR="0023449D" w:rsidRDefault="0023449D" w:rsidP="0023449D">
      <w:pPr>
        <w:pStyle w:val="ListParagraph"/>
        <w:ind w:left="1440"/>
        <w:rPr>
          <w:sz w:val="21"/>
          <w:szCs w:val="21"/>
        </w:rPr>
      </w:pPr>
    </w:p>
    <w:p w14:paraId="236C9D50" w14:textId="1550AD58" w:rsidR="0023449D" w:rsidRDefault="0023449D" w:rsidP="0023449D">
      <w:pPr>
        <w:pStyle w:val="ListParagraph"/>
        <w:ind w:left="1440"/>
        <w:rPr>
          <w:sz w:val="21"/>
          <w:szCs w:val="21"/>
        </w:rPr>
      </w:pPr>
      <w:r w:rsidRPr="000B4473">
        <w:rPr>
          <w:sz w:val="21"/>
          <w:szCs w:val="21"/>
        </w:rPr>
        <w:t>Upon successful search, you will be presented with the desired member</w:t>
      </w:r>
      <w:r>
        <w:rPr>
          <w:sz w:val="21"/>
          <w:szCs w:val="21"/>
        </w:rPr>
        <w:t xml:space="preserve"> in the member list:</w:t>
      </w:r>
    </w:p>
    <w:p w14:paraId="18DBD9FC" w14:textId="557F4BEA" w:rsidR="0023449D" w:rsidRDefault="0023449D" w:rsidP="0023449D">
      <w:pPr>
        <w:ind w:left="1080"/>
      </w:pPr>
    </w:p>
    <w:p w14:paraId="45465CCE" w14:textId="5B0C4B51" w:rsidR="0023449D" w:rsidRDefault="0023449D" w:rsidP="0023449D">
      <w:r w:rsidRPr="000B4473">
        <w:rPr>
          <w:noProof/>
          <w:lang w:eastAsia="en-US"/>
        </w:rPr>
        <w:drawing>
          <wp:anchor distT="0" distB="0" distL="114300" distR="114300" simplePos="0" relativeHeight="251675648" behindDoc="0" locked="0" layoutInCell="1" allowOverlap="1" wp14:anchorId="282EE6E9" wp14:editId="1AFC239B">
            <wp:simplePos x="0" y="0"/>
            <wp:positionH relativeFrom="page">
              <wp:align>center</wp:align>
            </wp:positionH>
            <wp:positionV relativeFrom="margin">
              <wp:posOffset>1327150</wp:posOffset>
            </wp:positionV>
            <wp:extent cx="3581400" cy="211074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1400" cy="2110740"/>
                    </a:xfrm>
                    <a:prstGeom prst="rect">
                      <a:avLst/>
                    </a:prstGeom>
                  </pic:spPr>
                </pic:pic>
              </a:graphicData>
            </a:graphic>
          </wp:anchor>
        </w:drawing>
      </w:r>
    </w:p>
    <w:p w14:paraId="376336E2" w14:textId="462814A6" w:rsidR="0023449D" w:rsidRDefault="0023449D" w:rsidP="0023449D"/>
    <w:p w14:paraId="743D5317" w14:textId="09192FDF" w:rsidR="0023449D" w:rsidRDefault="0023449D" w:rsidP="0023449D"/>
    <w:p w14:paraId="6FA99522" w14:textId="439AB06F" w:rsidR="0023449D" w:rsidRDefault="0023449D" w:rsidP="0023449D"/>
    <w:p w14:paraId="57CB3C40" w14:textId="77777777" w:rsidR="0023449D" w:rsidRDefault="0023449D" w:rsidP="0023449D"/>
    <w:p w14:paraId="2AD349AE" w14:textId="5A0F06A6" w:rsidR="0023449D" w:rsidRDefault="0023449D" w:rsidP="0023449D"/>
    <w:p w14:paraId="06BE574E" w14:textId="77777777" w:rsidR="0023449D" w:rsidRDefault="0023449D" w:rsidP="0023449D"/>
    <w:p w14:paraId="4F27FC90" w14:textId="5C96B5AD" w:rsidR="0023449D" w:rsidRDefault="0023449D" w:rsidP="0023449D"/>
    <w:p w14:paraId="1CC492A1" w14:textId="7FE3FD37" w:rsidR="0023449D" w:rsidRDefault="0023449D" w:rsidP="0023449D"/>
    <w:p w14:paraId="68761A4B" w14:textId="462FEFF1" w:rsidR="0023449D" w:rsidRDefault="0023449D" w:rsidP="0023449D"/>
    <w:p w14:paraId="3814BEB4" w14:textId="28702592" w:rsidR="0023449D" w:rsidRDefault="0023449D" w:rsidP="0023449D"/>
    <w:p w14:paraId="715E1E17" w14:textId="0A3419D7" w:rsidR="0023449D" w:rsidRDefault="0023449D" w:rsidP="0023449D"/>
    <w:p w14:paraId="0BCFF81E" w14:textId="77777777" w:rsidR="0023449D" w:rsidRDefault="0023449D" w:rsidP="0023449D"/>
    <w:p w14:paraId="4C11071D" w14:textId="2809219D" w:rsidR="0023449D" w:rsidRDefault="0023449D" w:rsidP="0023449D">
      <w:r>
        <w:tab/>
      </w:r>
    </w:p>
    <w:p w14:paraId="444AC577" w14:textId="6693B47A" w:rsidR="0023449D" w:rsidRDefault="0023449D" w:rsidP="0023449D">
      <w:pPr>
        <w:ind w:left="720" w:firstLine="720"/>
        <w:rPr>
          <w:b/>
        </w:rPr>
      </w:pPr>
      <w:r w:rsidRPr="00A30279">
        <w:rPr>
          <w:b/>
        </w:rPr>
        <w:t>Viewing all members:</w:t>
      </w:r>
    </w:p>
    <w:p w14:paraId="03864F95" w14:textId="3A027C42" w:rsidR="0023449D" w:rsidRPr="00A50FE4" w:rsidRDefault="0023449D" w:rsidP="0023449D">
      <w:pPr>
        <w:pStyle w:val="ListParagraph"/>
        <w:numPr>
          <w:ilvl w:val="0"/>
          <w:numId w:val="30"/>
        </w:numPr>
        <w:spacing w:after="160" w:line="259" w:lineRule="auto"/>
        <w:rPr>
          <w:b/>
        </w:rPr>
      </w:pPr>
      <w:r>
        <w:t>Click on the “View all members” button;</w:t>
      </w:r>
    </w:p>
    <w:p w14:paraId="52A7C971" w14:textId="19831926" w:rsidR="0023449D" w:rsidRPr="00A50FE4" w:rsidRDefault="0023449D" w:rsidP="0023449D">
      <w:pPr>
        <w:pStyle w:val="ListParagraph"/>
        <w:numPr>
          <w:ilvl w:val="0"/>
          <w:numId w:val="30"/>
        </w:numPr>
        <w:spacing w:after="160" w:line="259" w:lineRule="auto"/>
        <w:rPr>
          <w:b/>
        </w:rPr>
      </w:pPr>
      <w:r>
        <w:t>The program will show all available members that have been added to the program, prior to viewing all members:</w:t>
      </w:r>
    </w:p>
    <w:p w14:paraId="09E7C461" w14:textId="6CCF0B0C" w:rsidR="0023449D" w:rsidRPr="00A50FE4" w:rsidRDefault="0023449D" w:rsidP="0023449D">
      <w:pPr>
        <w:ind w:left="1440"/>
        <w:rPr>
          <w:b/>
        </w:rPr>
      </w:pPr>
    </w:p>
    <w:p w14:paraId="1B6565ED" w14:textId="55687496" w:rsidR="0023449D" w:rsidRDefault="0023449D" w:rsidP="0023449D">
      <w:pPr>
        <w:ind w:left="1440"/>
        <w:rPr>
          <w:b/>
        </w:rPr>
      </w:pPr>
      <w:r w:rsidRPr="00A50FE4">
        <w:rPr>
          <w:b/>
          <w:noProof/>
          <w:lang w:eastAsia="en-US"/>
        </w:rPr>
        <w:drawing>
          <wp:anchor distT="0" distB="0" distL="114300" distR="114300" simplePos="0" relativeHeight="251676672" behindDoc="0" locked="0" layoutInCell="1" allowOverlap="1" wp14:anchorId="56079530" wp14:editId="39BF2156">
            <wp:simplePos x="0" y="0"/>
            <wp:positionH relativeFrom="page">
              <wp:align>center</wp:align>
            </wp:positionH>
            <wp:positionV relativeFrom="page">
              <wp:posOffset>5566410</wp:posOffset>
            </wp:positionV>
            <wp:extent cx="3581400" cy="2110740"/>
            <wp:effectExtent l="0" t="0" r="0"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81400" cy="2110740"/>
                    </a:xfrm>
                    <a:prstGeom prst="rect">
                      <a:avLst/>
                    </a:prstGeom>
                  </pic:spPr>
                </pic:pic>
              </a:graphicData>
            </a:graphic>
          </wp:anchor>
        </w:drawing>
      </w:r>
    </w:p>
    <w:p w14:paraId="1C0400C7" w14:textId="01F82FE0" w:rsidR="0023449D" w:rsidRDefault="0023449D" w:rsidP="0023449D">
      <w:pPr>
        <w:ind w:left="1440"/>
        <w:rPr>
          <w:b/>
        </w:rPr>
      </w:pPr>
    </w:p>
    <w:p w14:paraId="609E974D" w14:textId="52B696A5" w:rsidR="0023449D" w:rsidRDefault="0023449D" w:rsidP="0023449D">
      <w:pPr>
        <w:ind w:left="1440"/>
        <w:rPr>
          <w:b/>
        </w:rPr>
      </w:pPr>
    </w:p>
    <w:p w14:paraId="3F1F49FA" w14:textId="760C39D7" w:rsidR="0023449D" w:rsidRDefault="0023449D" w:rsidP="0023449D">
      <w:pPr>
        <w:ind w:left="1440"/>
        <w:rPr>
          <w:b/>
        </w:rPr>
      </w:pPr>
    </w:p>
    <w:p w14:paraId="2E65CFF7" w14:textId="4B08C0C2" w:rsidR="0023449D" w:rsidRDefault="0023449D" w:rsidP="0023449D">
      <w:pPr>
        <w:ind w:left="1440"/>
        <w:rPr>
          <w:b/>
        </w:rPr>
      </w:pPr>
    </w:p>
    <w:p w14:paraId="12E80FE6" w14:textId="5E91D245" w:rsidR="0023449D" w:rsidRDefault="0023449D" w:rsidP="0023449D">
      <w:pPr>
        <w:ind w:left="1440"/>
        <w:rPr>
          <w:b/>
        </w:rPr>
      </w:pPr>
    </w:p>
    <w:p w14:paraId="6BB6A3DF" w14:textId="5719B623" w:rsidR="0023449D" w:rsidRDefault="0023449D" w:rsidP="0023449D">
      <w:pPr>
        <w:ind w:left="1440"/>
        <w:rPr>
          <w:b/>
        </w:rPr>
      </w:pPr>
    </w:p>
    <w:p w14:paraId="58B9A07D" w14:textId="5458FD19" w:rsidR="0023449D" w:rsidRDefault="0023449D" w:rsidP="0023449D">
      <w:pPr>
        <w:ind w:left="1440"/>
        <w:rPr>
          <w:b/>
        </w:rPr>
      </w:pPr>
    </w:p>
    <w:p w14:paraId="215B3E21" w14:textId="0CC5F1BB" w:rsidR="0023449D" w:rsidRDefault="0023449D" w:rsidP="0023449D">
      <w:pPr>
        <w:ind w:left="1440"/>
        <w:rPr>
          <w:b/>
        </w:rPr>
      </w:pPr>
    </w:p>
    <w:p w14:paraId="20D75925" w14:textId="773ACF98" w:rsidR="0023449D" w:rsidRDefault="0023449D" w:rsidP="0023449D">
      <w:pPr>
        <w:ind w:left="1440"/>
        <w:rPr>
          <w:b/>
        </w:rPr>
      </w:pPr>
    </w:p>
    <w:p w14:paraId="263AF51B" w14:textId="2BA376E9" w:rsidR="0023449D" w:rsidRDefault="0023449D" w:rsidP="0023449D">
      <w:pPr>
        <w:ind w:left="1440"/>
        <w:rPr>
          <w:b/>
        </w:rPr>
      </w:pPr>
    </w:p>
    <w:p w14:paraId="391590B8" w14:textId="77777777" w:rsidR="0023449D" w:rsidRDefault="0023449D" w:rsidP="0023449D">
      <w:pPr>
        <w:ind w:left="1440"/>
        <w:rPr>
          <w:b/>
        </w:rPr>
      </w:pPr>
    </w:p>
    <w:p w14:paraId="644ECCA0" w14:textId="3330F158" w:rsidR="0023449D" w:rsidRDefault="0023449D" w:rsidP="0023449D">
      <w:pPr>
        <w:ind w:left="1440"/>
        <w:rPr>
          <w:b/>
        </w:rPr>
      </w:pPr>
    </w:p>
    <w:p w14:paraId="453A4664" w14:textId="77777777" w:rsidR="00664F86" w:rsidRDefault="0023449D" w:rsidP="0023449D">
      <w:pPr>
        <w:rPr>
          <w:b/>
        </w:rPr>
      </w:pPr>
      <w:r>
        <w:rPr>
          <w:b/>
        </w:rPr>
        <w:t xml:space="preserve">     </w:t>
      </w:r>
      <w:r>
        <w:rPr>
          <w:b/>
        </w:rPr>
        <w:tab/>
      </w:r>
      <w:r>
        <w:rPr>
          <w:b/>
        </w:rPr>
        <w:tab/>
      </w:r>
    </w:p>
    <w:p w14:paraId="505CFB9B" w14:textId="77777777" w:rsidR="00664F86" w:rsidRDefault="00664F86" w:rsidP="0023449D">
      <w:pPr>
        <w:rPr>
          <w:b/>
        </w:rPr>
      </w:pPr>
    </w:p>
    <w:p w14:paraId="64D49B90" w14:textId="77777777" w:rsidR="00664F86" w:rsidRDefault="00664F86" w:rsidP="0023449D">
      <w:pPr>
        <w:rPr>
          <w:b/>
        </w:rPr>
      </w:pPr>
    </w:p>
    <w:p w14:paraId="7A8FFA28" w14:textId="77777777" w:rsidR="00664F86" w:rsidRDefault="00664F86" w:rsidP="0023449D">
      <w:pPr>
        <w:rPr>
          <w:b/>
        </w:rPr>
      </w:pPr>
    </w:p>
    <w:p w14:paraId="6BBF06C3" w14:textId="77777777" w:rsidR="00664F86" w:rsidRDefault="00664F86" w:rsidP="0023449D">
      <w:pPr>
        <w:rPr>
          <w:b/>
        </w:rPr>
      </w:pPr>
    </w:p>
    <w:p w14:paraId="1C74B4D6" w14:textId="77777777" w:rsidR="00664F86" w:rsidRDefault="00664F86" w:rsidP="0023449D">
      <w:pPr>
        <w:rPr>
          <w:b/>
        </w:rPr>
      </w:pPr>
    </w:p>
    <w:p w14:paraId="51016CB7" w14:textId="77777777" w:rsidR="00664F86" w:rsidRDefault="00664F86" w:rsidP="0023449D">
      <w:pPr>
        <w:rPr>
          <w:b/>
        </w:rPr>
      </w:pPr>
    </w:p>
    <w:p w14:paraId="5628C5FD" w14:textId="77777777" w:rsidR="00664F86" w:rsidRDefault="00664F86" w:rsidP="0023449D">
      <w:pPr>
        <w:rPr>
          <w:b/>
        </w:rPr>
      </w:pPr>
    </w:p>
    <w:p w14:paraId="3961E031" w14:textId="77777777" w:rsidR="00664F86" w:rsidRDefault="00664F86" w:rsidP="0023449D">
      <w:pPr>
        <w:rPr>
          <w:b/>
        </w:rPr>
      </w:pPr>
    </w:p>
    <w:p w14:paraId="013E70EB" w14:textId="77777777" w:rsidR="00664F86" w:rsidRDefault="00664F86" w:rsidP="0023449D">
      <w:pPr>
        <w:rPr>
          <w:b/>
        </w:rPr>
      </w:pPr>
    </w:p>
    <w:p w14:paraId="0CFB1DD0" w14:textId="77777777" w:rsidR="00664F86" w:rsidRDefault="00664F86" w:rsidP="0023449D">
      <w:pPr>
        <w:rPr>
          <w:b/>
        </w:rPr>
      </w:pPr>
    </w:p>
    <w:p w14:paraId="3E0D0193" w14:textId="1430948E" w:rsidR="0023449D" w:rsidRDefault="0023449D" w:rsidP="00664F86">
      <w:pPr>
        <w:ind w:firstLine="1304"/>
        <w:rPr>
          <w:b/>
        </w:rPr>
      </w:pPr>
      <w:r>
        <w:rPr>
          <w:b/>
        </w:rPr>
        <w:lastRenderedPageBreak/>
        <w:t>Removing a member from the member list:</w:t>
      </w:r>
    </w:p>
    <w:p w14:paraId="14022A04" w14:textId="629DBFE3" w:rsidR="0023449D" w:rsidRPr="00445CC7" w:rsidRDefault="0023449D" w:rsidP="0023449D">
      <w:pPr>
        <w:pStyle w:val="ListParagraph"/>
        <w:numPr>
          <w:ilvl w:val="0"/>
          <w:numId w:val="31"/>
        </w:numPr>
        <w:spacing w:after="160" w:line="259" w:lineRule="auto"/>
        <w:rPr>
          <w:b/>
        </w:rPr>
      </w:pPr>
      <w:r>
        <w:t>Select a member that you wish to remove from the member list;</w:t>
      </w:r>
    </w:p>
    <w:p w14:paraId="3212851D" w14:textId="5AD388B5" w:rsidR="0023449D" w:rsidRPr="00664F86" w:rsidRDefault="0023449D" w:rsidP="0023449D">
      <w:pPr>
        <w:pStyle w:val="ListParagraph"/>
        <w:numPr>
          <w:ilvl w:val="0"/>
          <w:numId w:val="31"/>
        </w:numPr>
        <w:spacing w:after="160" w:line="259" w:lineRule="auto"/>
        <w:rPr>
          <w:b/>
        </w:rPr>
      </w:pPr>
      <w:r>
        <w:t>In the “Members data” section, click on the “Remove member” button:</w:t>
      </w:r>
    </w:p>
    <w:p w14:paraId="00305F0D" w14:textId="68644A08" w:rsidR="00664F86" w:rsidRPr="000C5C76" w:rsidRDefault="00664F86" w:rsidP="00664F86">
      <w:pPr>
        <w:pStyle w:val="ListParagraph"/>
        <w:spacing w:after="160" w:line="259" w:lineRule="auto"/>
        <w:ind w:left="1800"/>
        <w:rPr>
          <w:b/>
        </w:rPr>
      </w:pPr>
    </w:p>
    <w:p w14:paraId="0B898314" w14:textId="6A78F93C" w:rsidR="0023449D" w:rsidRDefault="00664F86" w:rsidP="0023449D">
      <w:pPr>
        <w:rPr>
          <w:b/>
        </w:rPr>
      </w:pPr>
      <w:r w:rsidRPr="0015581E">
        <w:rPr>
          <w:b/>
          <w:noProof/>
          <w:lang w:eastAsia="en-US"/>
        </w:rPr>
        <w:drawing>
          <wp:anchor distT="0" distB="0" distL="114300" distR="114300" simplePos="0" relativeHeight="251687936" behindDoc="0" locked="0" layoutInCell="1" allowOverlap="1" wp14:anchorId="3C945ED8" wp14:editId="6FABBCA0">
            <wp:simplePos x="0" y="0"/>
            <wp:positionH relativeFrom="page">
              <wp:align>center</wp:align>
            </wp:positionH>
            <wp:positionV relativeFrom="page">
              <wp:posOffset>1623060</wp:posOffset>
            </wp:positionV>
            <wp:extent cx="4602480" cy="3444240"/>
            <wp:effectExtent l="0" t="0" r="762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02480" cy="3444240"/>
                    </a:xfrm>
                    <a:prstGeom prst="rect">
                      <a:avLst/>
                    </a:prstGeom>
                  </pic:spPr>
                </pic:pic>
              </a:graphicData>
            </a:graphic>
          </wp:anchor>
        </w:drawing>
      </w:r>
    </w:p>
    <w:p w14:paraId="35764C11" w14:textId="75E8156B" w:rsidR="0023449D" w:rsidRDefault="0023449D" w:rsidP="0023449D">
      <w:pPr>
        <w:rPr>
          <w:b/>
        </w:rPr>
      </w:pPr>
    </w:p>
    <w:p w14:paraId="1650EBB0" w14:textId="358E32EF" w:rsidR="0023449D" w:rsidRDefault="0023449D" w:rsidP="0023449D">
      <w:pPr>
        <w:rPr>
          <w:b/>
        </w:rPr>
      </w:pPr>
    </w:p>
    <w:p w14:paraId="396E8BAA" w14:textId="1DE43ADC" w:rsidR="0023449D" w:rsidRDefault="0023449D" w:rsidP="0023449D">
      <w:pPr>
        <w:rPr>
          <w:b/>
        </w:rPr>
      </w:pPr>
    </w:p>
    <w:p w14:paraId="60F0D298" w14:textId="1AAC48FC" w:rsidR="0023449D" w:rsidRDefault="0023449D" w:rsidP="0023449D">
      <w:pPr>
        <w:rPr>
          <w:b/>
        </w:rPr>
      </w:pPr>
    </w:p>
    <w:p w14:paraId="11CC0942" w14:textId="0CF54AD1" w:rsidR="0023449D" w:rsidRDefault="0023449D" w:rsidP="0023449D">
      <w:pPr>
        <w:rPr>
          <w:b/>
        </w:rPr>
      </w:pPr>
    </w:p>
    <w:p w14:paraId="3943D99E" w14:textId="2DC02099" w:rsidR="00664F86" w:rsidRDefault="00664F86" w:rsidP="0023449D">
      <w:pPr>
        <w:rPr>
          <w:b/>
        </w:rPr>
      </w:pPr>
    </w:p>
    <w:p w14:paraId="3EAF6BFE" w14:textId="0C4DD6C1" w:rsidR="00664F86" w:rsidRDefault="00664F86" w:rsidP="0023449D">
      <w:pPr>
        <w:rPr>
          <w:b/>
        </w:rPr>
      </w:pPr>
    </w:p>
    <w:p w14:paraId="21346502" w14:textId="51C255EC" w:rsidR="00664F86" w:rsidRDefault="00664F86" w:rsidP="0023449D">
      <w:pPr>
        <w:rPr>
          <w:b/>
        </w:rPr>
      </w:pPr>
    </w:p>
    <w:p w14:paraId="27672A2F" w14:textId="1636A795" w:rsidR="00664F86" w:rsidRDefault="00664F86" w:rsidP="0023449D">
      <w:pPr>
        <w:rPr>
          <w:b/>
        </w:rPr>
      </w:pPr>
    </w:p>
    <w:p w14:paraId="49C7C0D7" w14:textId="7DAD5908" w:rsidR="00664F86" w:rsidRDefault="00664F86" w:rsidP="0023449D">
      <w:pPr>
        <w:rPr>
          <w:b/>
        </w:rPr>
      </w:pPr>
    </w:p>
    <w:p w14:paraId="7E3D89AE" w14:textId="0F1C7023" w:rsidR="00664F86" w:rsidRDefault="00664F86" w:rsidP="0023449D">
      <w:pPr>
        <w:rPr>
          <w:b/>
        </w:rPr>
      </w:pPr>
    </w:p>
    <w:p w14:paraId="645E9B37" w14:textId="5D799356" w:rsidR="00664F86" w:rsidRDefault="00664F86" w:rsidP="0023449D">
      <w:pPr>
        <w:rPr>
          <w:b/>
        </w:rPr>
      </w:pPr>
    </w:p>
    <w:p w14:paraId="5B8BDC00" w14:textId="71BA2B39" w:rsidR="0023449D" w:rsidRDefault="0023449D" w:rsidP="0023449D">
      <w:pPr>
        <w:rPr>
          <w:b/>
        </w:rPr>
      </w:pPr>
    </w:p>
    <w:p w14:paraId="1F83E097" w14:textId="33943859" w:rsidR="0023449D" w:rsidRDefault="0023449D" w:rsidP="0023449D">
      <w:pPr>
        <w:rPr>
          <w:b/>
        </w:rPr>
      </w:pPr>
    </w:p>
    <w:p w14:paraId="214BCC9C" w14:textId="50DE5F66" w:rsidR="0023449D" w:rsidRDefault="0023449D" w:rsidP="0023449D">
      <w:pPr>
        <w:rPr>
          <w:b/>
        </w:rPr>
      </w:pPr>
    </w:p>
    <w:p w14:paraId="73F548A5" w14:textId="0083F94D" w:rsidR="0023449D" w:rsidRDefault="0023449D" w:rsidP="0023449D">
      <w:pPr>
        <w:rPr>
          <w:b/>
        </w:rPr>
      </w:pPr>
    </w:p>
    <w:p w14:paraId="23F0E930" w14:textId="77777777" w:rsidR="0023449D" w:rsidRDefault="0023449D" w:rsidP="0023449D">
      <w:pPr>
        <w:rPr>
          <w:b/>
        </w:rPr>
      </w:pPr>
    </w:p>
    <w:p w14:paraId="6C2EAB07" w14:textId="77777777" w:rsidR="0023449D" w:rsidRDefault="0023449D" w:rsidP="0023449D">
      <w:pPr>
        <w:rPr>
          <w:b/>
        </w:rPr>
      </w:pPr>
    </w:p>
    <w:p w14:paraId="55642E84" w14:textId="77777777" w:rsidR="0023449D" w:rsidRDefault="0023449D" w:rsidP="0023449D">
      <w:pPr>
        <w:rPr>
          <w:b/>
        </w:rPr>
      </w:pPr>
    </w:p>
    <w:p w14:paraId="7F596B45" w14:textId="77777777" w:rsidR="0023449D" w:rsidRPr="00C40515" w:rsidRDefault="0023449D" w:rsidP="0023449D">
      <w:pPr>
        <w:rPr>
          <w:b/>
        </w:rPr>
      </w:pPr>
    </w:p>
    <w:p w14:paraId="247536CC" w14:textId="77777777" w:rsidR="0023449D" w:rsidRPr="00AC3B9C" w:rsidRDefault="0023449D" w:rsidP="0023449D">
      <w:pPr>
        <w:pStyle w:val="ListParagraph"/>
        <w:ind w:left="1800"/>
        <w:rPr>
          <w:b/>
        </w:rPr>
      </w:pPr>
      <w:r>
        <w:t>Upon successful deletion of a member, you will be presented with the following message:</w:t>
      </w:r>
    </w:p>
    <w:p w14:paraId="3FC3E5FC" w14:textId="0F3CC521" w:rsidR="0023449D" w:rsidRDefault="0023449D" w:rsidP="0023449D">
      <w:pPr>
        <w:pStyle w:val="ListParagraph"/>
        <w:ind w:left="1800"/>
        <w:rPr>
          <w:b/>
        </w:rPr>
      </w:pPr>
    </w:p>
    <w:p w14:paraId="29634E4B" w14:textId="4F1EBA88" w:rsidR="00664F86" w:rsidRDefault="00664F86" w:rsidP="0023449D">
      <w:pPr>
        <w:pStyle w:val="ListParagraph"/>
        <w:ind w:left="1800"/>
        <w:rPr>
          <w:b/>
        </w:rPr>
      </w:pPr>
    </w:p>
    <w:p w14:paraId="3EE2C678" w14:textId="68E6DEA0" w:rsidR="00664F86" w:rsidRDefault="00664F86" w:rsidP="0023449D">
      <w:pPr>
        <w:pStyle w:val="ListParagraph"/>
        <w:ind w:left="1800"/>
        <w:rPr>
          <w:b/>
        </w:rPr>
      </w:pPr>
      <w:r w:rsidRPr="00445CC7">
        <w:rPr>
          <w:b/>
          <w:noProof/>
          <w:lang w:eastAsia="en-US"/>
        </w:rPr>
        <w:drawing>
          <wp:anchor distT="0" distB="0" distL="114300" distR="114300" simplePos="0" relativeHeight="251677696" behindDoc="0" locked="0" layoutInCell="1" allowOverlap="1" wp14:anchorId="69FC6DED" wp14:editId="04874885">
            <wp:simplePos x="0" y="0"/>
            <wp:positionH relativeFrom="margin">
              <wp:align>center</wp:align>
            </wp:positionH>
            <wp:positionV relativeFrom="paragraph">
              <wp:posOffset>9525</wp:posOffset>
            </wp:positionV>
            <wp:extent cx="2385060" cy="9372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85060" cy="937260"/>
                    </a:xfrm>
                    <a:prstGeom prst="rect">
                      <a:avLst/>
                    </a:prstGeom>
                  </pic:spPr>
                </pic:pic>
              </a:graphicData>
            </a:graphic>
          </wp:anchor>
        </w:drawing>
      </w:r>
    </w:p>
    <w:p w14:paraId="2D9FDE65" w14:textId="588BFA97" w:rsidR="00664F86" w:rsidRDefault="00664F86" w:rsidP="0023449D">
      <w:pPr>
        <w:pStyle w:val="ListParagraph"/>
        <w:ind w:left="1800"/>
        <w:rPr>
          <w:b/>
        </w:rPr>
      </w:pPr>
    </w:p>
    <w:p w14:paraId="0D195311" w14:textId="77777777" w:rsidR="00664F86" w:rsidRPr="00AC3B9C" w:rsidRDefault="00664F86" w:rsidP="0023449D">
      <w:pPr>
        <w:pStyle w:val="ListParagraph"/>
        <w:ind w:left="1800"/>
        <w:rPr>
          <w:b/>
        </w:rPr>
      </w:pPr>
    </w:p>
    <w:p w14:paraId="595ABF06" w14:textId="7229D94F" w:rsidR="0023449D" w:rsidRPr="00AC3B9C" w:rsidRDefault="0023449D" w:rsidP="0023449D">
      <w:pPr>
        <w:pStyle w:val="ListParagraph"/>
        <w:ind w:left="1800"/>
        <w:rPr>
          <w:b/>
        </w:rPr>
      </w:pPr>
    </w:p>
    <w:p w14:paraId="095F3827" w14:textId="77777777" w:rsidR="0023449D" w:rsidRPr="00AC3B9C" w:rsidRDefault="0023449D" w:rsidP="0023449D">
      <w:pPr>
        <w:pStyle w:val="ListParagraph"/>
        <w:ind w:left="1800"/>
        <w:rPr>
          <w:b/>
        </w:rPr>
      </w:pPr>
    </w:p>
    <w:p w14:paraId="13942BE2" w14:textId="4108303A" w:rsidR="0023449D" w:rsidRDefault="0023449D" w:rsidP="0023449D">
      <w:pPr>
        <w:rPr>
          <w:b/>
        </w:rPr>
      </w:pPr>
      <w:r w:rsidRPr="00A50FE4">
        <w:rPr>
          <w:b/>
        </w:rPr>
        <w:tab/>
      </w:r>
      <w:r w:rsidRPr="00A50FE4">
        <w:rPr>
          <w:b/>
        </w:rPr>
        <w:tab/>
      </w:r>
    </w:p>
    <w:p w14:paraId="722F07DF" w14:textId="77777777" w:rsidR="00664F86" w:rsidRPr="00664F86" w:rsidRDefault="00664F86" w:rsidP="0023449D">
      <w:pPr>
        <w:rPr>
          <w:b/>
        </w:rPr>
      </w:pPr>
    </w:p>
    <w:p w14:paraId="366426D6" w14:textId="5B50F79D" w:rsidR="0023449D" w:rsidRPr="0012356D" w:rsidRDefault="0023449D" w:rsidP="0023449D">
      <w:pPr>
        <w:pStyle w:val="ListParagraph"/>
        <w:ind w:left="1800"/>
        <w:rPr>
          <w:szCs w:val="21"/>
        </w:rPr>
      </w:pPr>
      <w:r w:rsidRPr="00445CC7">
        <w:rPr>
          <w:szCs w:val="21"/>
        </w:rPr>
        <w:t>Information about the member has now been updated and you may close this window.</w:t>
      </w:r>
    </w:p>
    <w:p w14:paraId="3B32C040" w14:textId="210FB960" w:rsidR="0023449D" w:rsidRDefault="0023449D" w:rsidP="0023449D">
      <w:pPr>
        <w:tabs>
          <w:tab w:val="left" w:pos="2650"/>
        </w:tabs>
      </w:pPr>
    </w:p>
    <w:p w14:paraId="25062F4B" w14:textId="28CADED3" w:rsidR="0023449D" w:rsidRDefault="0023449D" w:rsidP="0023449D">
      <w:pPr>
        <w:tabs>
          <w:tab w:val="left" w:pos="2650"/>
        </w:tabs>
      </w:pPr>
    </w:p>
    <w:p w14:paraId="79511421" w14:textId="407552C5" w:rsidR="0023449D" w:rsidRDefault="0023449D" w:rsidP="0023449D">
      <w:pPr>
        <w:tabs>
          <w:tab w:val="left" w:pos="2650"/>
        </w:tabs>
      </w:pPr>
    </w:p>
    <w:p w14:paraId="6FF52D13" w14:textId="1A128682" w:rsidR="00664F86" w:rsidRDefault="00664F86" w:rsidP="0023449D">
      <w:pPr>
        <w:tabs>
          <w:tab w:val="left" w:pos="2650"/>
        </w:tabs>
      </w:pPr>
    </w:p>
    <w:p w14:paraId="53BEFA26" w14:textId="67116D88" w:rsidR="00664F86" w:rsidRDefault="00664F86" w:rsidP="0023449D">
      <w:pPr>
        <w:tabs>
          <w:tab w:val="left" w:pos="2650"/>
        </w:tabs>
      </w:pPr>
    </w:p>
    <w:p w14:paraId="22A3ED46" w14:textId="0913A899" w:rsidR="00664F86" w:rsidRDefault="00664F86" w:rsidP="0023449D">
      <w:pPr>
        <w:tabs>
          <w:tab w:val="left" w:pos="2650"/>
        </w:tabs>
      </w:pPr>
    </w:p>
    <w:p w14:paraId="5237B904" w14:textId="18255CCB" w:rsidR="00664F86" w:rsidRDefault="00664F86" w:rsidP="0023449D">
      <w:pPr>
        <w:tabs>
          <w:tab w:val="left" w:pos="2650"/>
        </w:tabs>
      </w:pPr>
    </w:p>
    <w:p w14:paraId="6C658A65" w14:textId="6D0BD273" w:rsidR="00664F86" w:rsidRDefault="00664F86" w:rsidP="0023449D">
      <w:pPr>
        <w:tabs>
          <w:tab w:val="left" w:pos="2650"/>
        </w:tabs>
      </w:pPr>
    </w:p>
    <w:p w14:paraId="79958574" w14:textId="309765A9" w:rsidR="00664F86" w:rsidRDefault="00664F86" w:rsidP="0023449D">
      <w:pPr>
        <w:tabs>
          <w:tab w:val="left" w:pos="2650"/>
        </w:tabs>
      </w:pPr>
    </w:p>
    <w:p w14:paraId="3B23CDAD" w14:textId="10A15C6A" w:rsidR="00664F86" w:rsidRDefault="00664F86" w:rsidP="0023449D">
      <w:pPr>
        <w:tabs>
          <w:tab w:val="left" w:pos="2650"/>
        </w:tabs>
      </w:pPr>
    </w:p>
    <w:p w14:paraId="1962FACB" w14:textId="4665F48A" w:rsidR="00664F86" w:rsidRDefault="00664F86" w:rsidP="0023449D">
      <w:pPr>
        <w:tabs>
          <w:tab w:val="left" w:pos="2650"/>
        </w:tabs>
      </w:pPr>
    </w:p>
    <w:p w14:paraId="50633689" w14:textId="77777777" w:rsidR="00664F86" w:rsidRDefault="00664F86" w:rsidP="0023449D">
      <w:pPr>
        <w:tabs>
          <w:tab w:val="left" w:pos="2650"/>
        </w:tabs>
      </w:pPr>
    </w:p>
    <w:p w14:paraId="367E258F" w14:textId="77777777" w:rsidR="0023449D" w:rsidRDefault="0023449D" w:rsidP="0023449D">
      <w:pPr>
        <w:tabs>
          <w:tab w:val="left" w:pos="2650"/>
        </w:tabs>
      </w:pPr>
    </w:p>
    <w:p w14:paraId="2073A443" w14:textId="384A7D2F" w:rsidR="0023449D" w:rsidRDefault="0023449D" w:rsidP="0023449D">
      <w:pPr>
        <w:ind w:left="360" w:firstLine="720"/>
        <w:rPr>
          <w:b/>
        </w:rPr>
      </w:pPr>
      <w:r>
        <w:rPr>
          <w:b/>
        </w:rPr>
        <w:lastRenderedPageBreak/>
        <w:t>Updating information about member:</w:t>
      </w:r>
    </w:p>
    <w:p w14:paraId="0F71527E" w14:textId="661CEAAC" w:rsidR="0023449D" w:rsidRPr="0012356D" w:rsidRDefault="0023449D" w:rsidP="0023449D">
      <w:pPr>
        <w:pStyle w:val="ListParagraph"/>
        <w:numPr>
          <w:ilvl w:val="0"/>
          <w:numId w:val="32"/>
        </w:numPr>
        <w:spacing w:after="160" w:line="259" w:lineRule="auto"/>
        <w:rPr>
          <w:b/>
        </w:rPr>
      </w:pPr>
      <w:r w:rsidRPr="0012356D">
        <w:t xml:space="preserve">Select a member that you wish to </w:t>
      </w:r>
      <w:r>
        <w:t>update information about</w:t>
      </w:r>
      <w:r w:rsidRPr="0012356D">
        <w:t xml:space="preserve"> from the member list</w:t>
      </w:r>
      <w:r>
        <w:t xml:space="preserve"> and edit any desired information about the member</w:t>
      </w:r>
      <w:r w:rsidRPr="0012356D">
        <w:t>;</w:t>
      </w:r>
    </w:p>
    <w:p w14:paraId="09766F70" w14:textId="0AB5F03C" w:rsidR="0023449D" w:rsidRPr="000E28B2" w:rsidRDefault="0023449D" w:rsidP="0023449D">
      <w:pPr>
        <w:pStyle w:val="ListParagraph"/>
        <w:numPr>
          <w:ilvl w:val="0"/>
          <w:numId w:val="32"/>
        </w:numPr>
        <w:spacing w:after="160" w:line="259" w:lineRule="auto"/>
        <w:rPr>
          <w:b/>
        </w:rPr>
      </w:pPr>
      <w:r>
        <w:t>Click on the “Update information” button to save updated information.</w:t>
      </w:r>
    </w:p>
    <w:p w14:paraId="1F9DCFFD" w14:textId="6F9778FF" w:rsidR="0023449D" w:rsidRDefault="0023449D" w:rsidP="0023449D">
      <w:pPr>
        <w:pStyle w:val="ListParagraph"/>
        <w:rPr>
          <w:b/>
        </w:rPr>
      </w:pPr>
    </w:p>
    <w:p w14:paraId="39836929" w14:textId="0C228EF7" w:rsidR="00664F86" w:rsidRDefault="00664F86" w:rsidP="0023449D">
      <w:pPr>
        <w:pStyle w:val="ListParagraph"/>
        <w:rPr>
          <w:b/>
        </w:rPr>
      </w:pPr>
    </w:p>
    <w:p w14:paraId="6D44A6E8" w14:textId="6F6BB573" w:rsidR="00664F86" w:rsidRDefault="00664F86" w:rsidP="0023449D">
      <w:pPr>
        <w:pStyle w:val="ListParagraph"/>
        <w:rPr>
          <w:b/>
        </w:rPr>
      </w:pPr>
      <w:r w:rsidRPr="0015581E">
        <w:rPr>
          <w:noProof/>
          <w:lang w:eastAsia="en-US"/>
        </w:rPr>
        <w:drawing>
          <wp:anchor distT="0" distB="0" distL="114300" distR="114300" simplePos="0" relativeHeight="251686912" behindDoc="0" locked="0" layoutInCell="1" allowOverlap="1" wp14:anchorId="116059AC" wp14:editId="1F9F5CA6">
            <wp:simplePos x="0" y="0"/>
            <wp:positionH relativeFrom="page">
              <wp:align>center</wp:align>
            </wp:positionH>
            <wp:positionV relativeFrom="page">
              <wp:posOffset>1872615</wp:posOffset>
            </wp:positionV>
            <wp:extent cx="4602480" cy="345186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02480" cy="3451860"/>
                    </a:xfrm>
                    <a:prstGeom prst="rect">
                      <a:avLst/>
                    </a:prstGeom>
                  </pic:spPr>
                </pic:pic>
              </a:graphicData>
            </a:graphic>
          </wp:anchor>
        </w:drawing>
      </w:r>
    </w:p>
    <w:p w14:paraId="2F19C20D" w14:textId="7170FAC6" w:rsidR="00664F86" w:rsidRDefault="00664F86" w:rsidP="0023449D">
      <w:pPr>
        <w:pStyle w:val="ListParagraph"/>
        <w:rPr>
          <w:b/>
        </w:rPr>
      </w:pPr>
    </w:p>
    <w:p w14:paraId="0566ADC0" w14:textId="3C8F38E3" w:rsidR="00664F86" w:rsidRDefault="00664F86" w:rsidP="0023449D">
      <w:pPr>
        <w:pStyle w:val="ListParagraph"/>
        <w:rPr>
          <w:b/>
        </w:rPr>
      </w:pPr>
    </w:p>
    <w:p w14:paraId="5B6AD6DE" w14:textId="2EBA7CBD" w:rsidR="00664F86" w:rsidRPr="000C5C76" w:rsidRDefault="00664F86" w:rsidP="0023449D">
      <w:pPr>
        <w:pStyle w:val="ListParagraph"/>
        <w:rPr>
          <w:b/>
        </w:rPr>
      </w:pPr>
    </w:p>
    <w:p w14:paraId="0440EE83" w14:textId="0D53A200" w:rsidR="0023449D" w:rsidRPr="0012356D" w:rsidRDefault="0023449D" w:rsidP="0023449D">
      <w:pPr>
        <w:pStyle w:val="ListParagraph"/>
        <w:rPr>
          <w:b/>
        </w:rPr>
      </w:pPr>
    </w:p>
    <w:p w14:paraId="4A0AC3A6" w14:textId="31EDD6C6" w:rsidR="0023449D" w:rsidRDefault="0023449D" w:rsidP="0023449D">
      <w:pPr>
        <w:tabs>
          <w:tab w:val="left" w:pos="2650"/>
        </w:tabs>
      </w:pPr>
    </w:p>
    <w:p w14:paraId="1A0089A7" w14:textId="0BC92C6C" w:rsidR="0023449D" w:rsidRDefault="0023449D" w:rsidP="0023449D">
      <w:pPr>
        <w:tabs>
          <w:tab w:val="left" w:pos="2650"/>
        </w:tabs>
      </w:pPr>
    </w:p>
    <w:p w14:paraId="21AD970C" w14:textId="2A8B04EC" w:rsidR="0023449D" w:rsidRDefault="0023449D" w:rsidP="0023449D">
      <w:pPr>
        <w:tabs>
          <w:tab w:val="left" w:pos="2650"/>
        </w:tabs>
      </w:pPr>
    </w:p>
    <w:p w14:paraId="1B8876DC" w14:textId="77777777" w:rsidR="0023449D" w:rsidRDefault="0023449D" w:rsidP="0023449D">
      <w:pPr>
        <w:tabs>
          <w:tab w:val="left" w:pos="2650"/>
        </w:tabs>
      </w:pPr>
    </w:p>
    <w:p w14:paraId="5D44A50B" w14:textId="2C59D7A1" w:rsidR="0023449D" w:rsidRDefault="0023449D" w:rsidP="0023449D">
      <w:pPr>
        <w:tabs>
          <w:tab w:val="left" w:pos="2650"/>
        </w:tabs>
      </w:pPr>
    </w:p>
    <w:p w14:paraId="2D7C9002" w14:textId="79068E68" w:rsidR="0023449D" w:rsidRDefault="0023449D" w:rsidP="0023449D">
      <w:pPr>
        <w:tabs>
          <w:tab w:val="left" w:pos="2650"/>
        </w:tabs>
      </w:pPr>
    </w:p>
    <w:p w14:paraId="1EAD5D9E" w14:textId="1F1EB426" w:rsidR="0023449D" w:rsidRDefault="0023449D" w:rsidP="0023449D">
      <w:pPr>
        <w:tabs>
          <w:tab w:val="left" w:pos="2650"/>
        </w:tabs>
      </w:pPr>
    </w:p>
    <w:p w14:paraId="7BED3569" w14:textId="024AC154" w:rsidR="0023449D" w:rsidRDefault="0023449D" w:rsidP="0023449D">
      <w:pPr>
        <w:tabs>
          <w:tab w:val="left" w:pos="2650"/>
        </w:tabs>
      </w:pPr>
    </w:p>
    <w:p w14:paraId="5626F421" w14:textId="4FBEBB6C" w:rsidR="0023449D" w:rsidRDefault="0023449D" w:rsidP="0023449D">
      <w:pPr>
        <w:tabs>
          <w:tab w:val="left" w:pos="2650"/>
        </w:tabs>
      </w:pPr>
    </w:p>
    <w:p w14:paraId="2F7080EA" w14:textId="4CFCCDE6" w:rsidR="0023449D" w:rsidRDefault="0023449D" w:rsidP="0023449D">
      <w:pPr>
        <w:tabs>
          <w:tab w:val="left" w:pos="2650"/>
        </w:tabs>
      </w:pPr>
    </w:p>
    <w:p w14:paraId="1973C693" w14:textId="603D7E41" w:rsidR="00664F86" w:rsidRDefault="00664F86" w:rsidP="0023449D">
      <w:pPr>
        <w:tabs>
          <w:tab w:val="left" w:pos="2650"/>
        </w:tabs>
      </w:pPr>
    </w:p>
    <w:p w14:paraId="322163BF" w14:textId="6F2EDFC0" w:rsidR="00664F86" w:rsidRDefault="00664F86" w:rsidP="0023449D">
      <w:pPr>
        <w:tabs>
          <w:tab w:val="left" w:pos="2650"/>
        </w:tabs>
      </w:pPr>
    </w:p>
    <w:p w14:paraId="744ACE92" w14:textId="1AF8A8CB" w:rsidR="00664F86" w:rsidRDefault="00664F86" w:rsidP="0023449D">
      <w:pPr>
        <w:tabs>
          <w:tab w:val="left" w:pos="2650"/>
        </w:tabs>
      </w:pPr>
    </w:p>
    <w:p w14:paraId="50702DD1" w14:textId="5A40CFEB" w:rsidR="00664F86" w:rsidRDefault="00664F86" w:rsidP="0023449D">
      <w:pPr>
        <w:tabs>
          <w:tab w:val="left" w:pos="2650"/>
        </w:tabs>
      </w:pPr>
    </w:p>
    <w:p w14:paraId="0EFE85FC" w14:textId="06A6203E" w:rsidR="00664F86" w:rsidRDefault="00664F86" w:rsidP="0023449D">
      <w:pPr>
        <w:tabs>
          <w:tab w:val="left" w:pos="2650"/>
        </w:tabs>
      </w:pPr>
    </w:p>
    <w:p w14:paraId="0A0E4C34" w14:textId="771442E3" w:rsidR="0023449D" w:rsidRDefault="0023449D" w:rsidP="0023449D">
      <w:pPr>
        <w:tabs>
          <w:tab w:val="left" w:pos="2650"/>
        </w:tabs>
      </w:pPr>
    </w:p>
    <w:p w14:paraId="618E2D65" w14:textId="3C49E526" w:rsidR="0023449D" w:rsidRDefault="0023449D" w:rsidP="0023449D">
      <w:pPr>
        <w:tabs>
          <w:tab w:val="left" w:pos="2650"/>
        </w:tabs>
      </w:pPr>
    </w:p>
    <w:p w14:paraId="267078F9" w14:textId="4DE70326" w:rsidR="0023449D" w:rsidRDefault="0023449D" w:rsidP="0023449D">
      <w:pPr>
        <w:pStyle w:val="ListParagraph"/>
        <w:ind w:left="1440"/>
      </w:pPr>
      <w:r w:rsidRPr="0012356D">
        <w:t xml:space="preserve">Upon successful </w:t>
      </w:r>
      <w:r>
        <w:t>update</w:t>
      </w:r>
      <w:r w:rsidRPr="0012356D">
        <w:t xml:space="preserve"> of a member</w:t>
      </w:r>
      <w:r>
        <w:t xml:space="preserve"> information</w:t>
      </w:r>
      <w:r w:rsidRPr="0012356D">
        <w:t>, you will be presented with the following message:</w:t>
      </w:r>
    </w:p>
    <w:p w14:paraId="09539CF2" w14:textId="77777777" w:rsidR="00664F86" w:rsidRDefault="00664F86" w:rsidP="0023449D">
      <w:pPr>
        <w:pStyle w:val="ListParagraph"/>
        <w:ind w:left="1440"/>
      </w:pPr>
    </w:p>
    <w:p w14:paraId="43DDB6E8" w14:textId="12A65CF4" w:rsidR="0023449D" w:rsidRPr="0012356D" w:rsidRDefault="0023449D" w:rsidP="0023449D">
      <w:pPr>
        <w:pStyle w:val="ListParagraph"/>
        <w:rPr>
          <w:b/>
        </w:rPr>
      </w:pPr>
    </w:p>
    <w:p w14:paraId="2BBEC2F1" w14:textId="5EBB3CBB" w:rsidR="0023449D" w:rsidRPr="0012356D" w:rsidRDefault="0023449D" w:rsidP="0023449D">
      <w:pPr>
        <w:pStyle w:val="ListParagraph"/>
        <w:rPr>
          <w:b/>
        </w:rPr>
      </w:pPr>
      <w:r w:rsidRPr="0012356D">
        <w:rPr>
          <w:noProof/>
          <w:lang w:eastAsia="en-US"/>
        </w:rPr>
        <w:drawing>
          <wp:anchor distT="0" distB="0" distL="114300" distR="114300" simplePos="0" relativeHeight="251678720" behindDoc="0" locked="0" layoutInCell="1" allowOverlap="1" wp14:anchorId="5BAA82F8" wp14:editId="176B1A11">
            <wp:simplePos x="0" y="0"/>
            <wp:positionH relativeFrom="margin">
              <wp:align>center</wp:align>
            </wp:positionH>
            <wp:positionV relativeFrom="page">
              <wp:posOffset>6247765</wp:posOffset>
            </wp:positionV>
            <wp:extent cx="2217420" cy="9372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17420" cy="937260"/>
                    </a:xfrm>
                    <a:prstGeom prst="rect">
                      <a:avLst/>
                    </a:prstGeom>
                  </pic:spPr>
                </pic:pic>
              </a:graphicData>
            </a:graphic>
          </wp:anchor>
        </w:drawing>
      </w:r>
    </w:p>
    <w:p w14:paraId="5049572A" w14:textId="2997CF7F" w:rsidR="0023449D" w:rsidRDefault="0023449D" w:rsidP="0023449D">
      <w:pPr>
        <w:tabs>
          <w:tab w:val="left" w:pos="2650"/>
        </w:tabs>
      </w:pPr>
    </w:p>
    <w:p w14:paraId="28A1C844" w14:textId="48B1823D" w:rsidR="0023449D" w:rsidRDefault="0023449D" w:rsidP="0023449D">
      <w:pPr>
        <w:tabs>
          <w:tab w:val="left" w:pos="2650"/>
        </w:tabs>
      </w:pPr>
    </w:p>
    <w:p w14:paraId="618CA2A8" w14:textId="2121A30B" w:rsidR="0023449D" w:rsidRDefault="0023449D" w:rsidP="0023449D">
      <w:pPr>
        <w:tabs>
          <w:tab w:val="left" w:pos="2650"/>
        </w:tabs>
      </w:pPr>
    </w:p>
    <w:p w14:paraId="6B48EB95" w14:textId="697D3F7F" w:rsidR="0023449D" w:rsidRDefault="0023449D" w:rsidP="0023449D">
      <w:pPr>
        <w:tabs>
          <w:tab w:val="left" w:pos="2650"/>
        </w:tabs>
      </w:pPr>
    </w:p>
    <w:p w14:paraId="641EB393" w14:textId="6477863A" w:rsidR="00664F86" w:rsidRDefault="00664F86" w:rsidP="0023449D">
      <w:pPr>
        <w:tabs>
          <w:tab w:val="left" w:pos="2650"/>
        </w:tabs>
      </w:pPr>
    </w:p>
    <w:p w14:paraId="679B5938" w14:textId="521D11B1" w:rsidR="00664F86" w:rsidRDefault="00664F86" w:rsidP="0023449D">
      <w:pPr>
        <w:tabs>
          <w:tab w:val="left" w:pos="2650"/>
        </w:tabs>
      </w:pPr>
    </w:p>
    <w:p w14:paraId="6782AA30" w14:textId="056B1BAB" w:rsidR="0023449D" w:rsidRPr="000C5C76" w:rsidRDefault="0023449D" w:rsidP="0023449D">
      <w:pPr>
        <w:pStyle w:val="ListParagraph"/>
        <w:ind w:left="1440"/>
        <w:rPr>
          <w:szCs w:val="21"/>
        </w:rPr>
      </w:pPr>
      <w:r w:rsidRPr="00445CC7">
        <w:rPr>
          <w:szCs w:val="21"/>
        </w:rPr>
        <w:t>Information about the member has now been updated and you may close this window.</w:t>
      </w:r>
      <w:r>
        <w:rPr>
          <w:szCs w:val="21"/>
        </w:rPr>
        <w:br/>
      </w:r>
    </w:p>
    <w:p w14:paraId="1AC7E568" w14:textId="663D25A6" w:rsidR="0023449D" w:rsidRDefault="0023449D" w:rsidP="0023449D">
      <w:pPr>
        <w:rPr>
          <w:szCs w:val="21"/>
        </w:rPr>
      </w:pPr>
    </w:p>
    <w:p w14:paraId="52DA45D1" w14:textId="49BCF05F" w:rsidR="00664F86" w:rsidRDefault="00664F86" w:rsidP="0023449D">
      <w:pPr>
        <w:rPr>
          <w:szCs w:val="21"/>
        </w:rPr>
      </w:pPr>
    </w:p>
    <w:p w14:paraId="705E3CFB" w14:textId="3633C8F6" w:rsidR="00664F86" w:rsidRDefault="00664F86" w:rsidP="0023449D">
      <w:pPr>
        <w:rPr>
          <w:szCs w:val="21"/>
        </w:rPr>
      </w:pPr>
    </w:p>
    <w:p w14:paraId="7BB1510B" w14:textId="3E9EBDE3" w:rsidR="00664F86" w:rsidRDefault="00664F86" w:rsidP="0023449D">
      <w:pPr>
        <w:rPr>
          <w:szCs w:val="21"/>
        </w:rPr>
      </w:pPr>
    </w:p>
    <w:p w14:paraId="6AE776AB" w14:textId="2AECFAB8" w:rsidR="00664F86" w:rsidRDefault="00664F86" w:rsidP="0023449D">
      <w:pPr>
        <w:rPr>
          <w:szCs w:val="21"/>
        </w:rPr>
      </w:pPr>
    </w:p>
    <w:p w14:paraId="605B3D42" w14:textId="534F9270" w:rsidR="00664F86" w:rsidRDefault="00664F86" w:rsidP="0023449D">
      <w:pPr>
        <w:rPr>
          <w:szCs w:val="21"/>
        </w:rPr>
      </w:pPr>
    </w:p>
    <w:p w14:paraId="2EB1C448" w14:textId="77777777" w:rsidR="00664F86" w:rsidRDefault="00664F86" w:rsidP="0023449D">
      <w:pPr>
        <w:rPr>
          <w:szCs w:val="21"/>
        </w:rPr>
      </w:pPr>
    </w:p>
    <w:p w14:paraId="01B884D3" w14:textId="77777777" w:rsidR="0023449D" w:rsidRDefault="0023449D" w:rsidP="0023449D">
      <w:pPr>
        <w:rPr>
          <w:szCs w:val="21"/>
        </w:rPr>
      </w:pPr>
    </w:p>
    <w:p w14:paraId="1ECC556A" w14:textId="74B79E82" w:rsidR="0023449D" w:rsidRPr="00AC3B9C" w:rsidRDefault="00664F86" w:rsidP="0023449D">
      <w:pPr>
        <w:pStyle w:val="ListParagraph"/>
        <w:numPr>
          <w:ilvl w:val="0"/>
          <w:numId w:val="27"/>
        </w:numPr>
        <w:spacing w:after="160" w:line="259" w:lineRule="auto"/>
        <w:rPr>
          <w:b/>
          <w:sz w:val="48"/>
        </w:rPr>
      </w:pPr>
      <w:r w:rsidRPr="0012356D">
        <w:rPr>
          <w:noProof/>
          <w:lang w:eastAsia="en-US"/>
        </w:rPr>
        <w:lastRenderedPageBreak/>
        <w:drawing>
          <wp:anchor distT="0" distB="0" distL="114300" distR="114300" simplePos="0" relativeHeight="251679744" behindDoc="0" locked="0" layoutInCell="1" allowOverlap="1" wp14:anchorId="433479A6" wp14:editId="5A06586F">
            <wp:simplePos x="0" y="0"/>
            <wp:positionH relativeFrom="margin">
              <wp:align>left</wp:align>
            </wp:positionH>
            <wp:positionV relativeFrom="topMargin">
              <wp:posOffset>774065</wp:posOffset>
            </wp:positionV>
            <wp:extent cx="510540" cy="510540"/>
            <wp:effectExtent l="0" t="0" r="381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0540" cy="510540"/>
                    </a:xfrm>
                    <a:prstGeom prst="rect">
                      <a:avLst/>
                    </a:prstGeom>
                  </pic:spPr>
                </pic:pic>
              </a:graphicData>
            </a:graphic>
          </wp:anchor>
        </w:drawing>
      </w:r>
      <w:r w:rsidR="0023449D">
        <w:rPr>
          <w:b/>
          <w:sz w:val="48"/>
        </w:rPr>
        <w:t xml:space="preserve"> Lecturer data</w:t>
      </w:r>
      <w:r w:rsidR="0023449D" w:rsidRPr="0012356D">
        <w:rPr>
          <w:b/>
          <w:sz w:val="48"/>
        </w:rPr>
        <w:t xml:space="preserve">: </w:t>
      </w:r>
    </w:p>
    <w:p w14:paraId="1FF59748" w14:textId="76DBAABC" w:rsidR="0023449D" w:rsidRDefault="0023449D" w:rsidP="0023449D">
      <w:pPr>
        <w:ind w:left="1440"/>
        <w:rPr>
          <w:color w:val="000000"/>
          <w:shd w:val="clear" w:color="auto" w:fill="FFFFFF"/>
        </w:rPr>
      </w:pPr>
      <w:r w:rsidRPr="000B4473">
        <w:rPr>
          <w:color w:val="000000"/>
          <w:shd w:val="clear" w:color="auto" w:fill="FFFFFF"/>
        </w:rPr>
        <w:t xml:space="preserve">Within the </w:t>
      </w:r>
      <w:r>
        <w:rPr>
          <w:color w:val="000000"/>
          <w:shd w:val="clear" w:color="auto" w:fill="FFFFFF"/>
        </w:rPr>
        <w:t>lecturers</w:t>
      </w:r>
      <w:r w:rsidRPr="000B4473">
        <w:rPr>
          <w:color w:val="000000"/>
          <w:shd w:val="clear" w:color="auto" w:fill="FFFFFF"/>
        </w:rPr>
        <w:t xml:space="preserve"> section,</w:t>
      </w:r>
      <w:r>
        <w:rPr>
          <w:color w:val="000000"/>
          <w:shd w:val="clear" w:color="auto" w:fill="FFFFFF"/>
        </w:rPr>
        <w:t xml:space="preserve"> you are able to add new lecturers</w:t>
      </w:r>
      <w:r w:rsidRPr="000B4473">
        <w:rPr>
          <w:color w:val="000000"/>
          <w:shd w:val="clear" w:color="auto" w:fill="FFFFFF"/>
        </w:rPr>
        <w:t>, modify existing</w:t>
      </w:r>
      <w:r>
        <w:rPr>
          <w:color w:val="000000"/>
          <w:shd w:val="clear" w:color="auto" w:fill="FFFFFF"/>
        </w:rPr>
        <w:t xml:space="preserve"> information and remove a lecturer</w:t>
      </w:r>
      <w:r w:rsidRPr="000B4473">
        <w:rPr>
          <w:color w:val="000000"/>
          <w:shd w:val="clear" w:color="auto" w:fill="FFFFFF"/>
        </w:rPr>
        <w:t>.</w:t>
      </w:r>
      <w:r>
        <w:rPr>
          <w:color w:val="000000"/>
          <w:shd w:val="clear" w:color="auto" w:fill="FFFFFF"/>
        </w:rPr>
        <w:br/>
      </w:r>
    </w:p>
    <w:p w14:paraId="2BB9727C" w14:textId="025000EF" w:rsidR="0023449D" w:rsidRDefault="0023449D" w:rsidP="0023449D">
      <w:pPr>
        <w:ind w:left="1080"/>
        <w:rPr>
          <w:color w:val="000000"/>
          <w:shd w:val="clear" w:color="auto" w:fill="FFFFFF"/>
        </w:rPr>
      </w:pPr>
    </w:p>
    <w:p w14:paraId="0469C3E9" w14:textId="4437FCAD" w:rsidR="0023449D" w:rsidRDefault="00664F86" w:rsidP="0023449D">
      <w:pPr>
        <w:ind w:left="1080"/>
        <w:rPr>
          <w:color w:val="000000"/>
          <w:shd w:val="clear" w:color="auto" w:fill="FFFFFF"/>
        </w:rPr>
      </w:pPr>
      <w:r w:rsidRPr="00AC3B9C">
        <w:rPr>
          <w:b/>
          <w:noProof/>
          <w:lang w:eastAsia="en-US"/>
        </w:rPr>
        <w:drawing>
          <wp:anchor distT="0" distB="0" distL="114300" distR="114300" simplePos="0" relativeHeight="251680768" behindDoc="0" locked="0" layoutInCell="1" allowOverlap="1" wp14:anchorId="5ADC6540" wp14:editId="253FBD7A">
            <wp:simplePos x="0" y="0"/>
            <wp:positionH relativeFrom="page">
              <wp:align>center</wp:align>
            </wp:positionH>
            <wp:positionV relativeFrom="page">
              <wp:posOffset>1959610</wp:posOffset>
            </wp:positionV>
            <wp:extent cx="3268980" cy="129540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68980" cy="1295400"/>
                    </a:xfrm>
                    <a:prstGeom prst="rect">
                      <a:avLst/>
                    </a:prstGeom>
                  </pic:spPr>
                </pic:pic>
              </a:graphicData>
            </a:graphic>
          </wp:anchor>
        </w:drawing>
      </w:r>
    </w:p>
    <w:p w14:paraId="688D7259" w14:textId="016B2ACB" w:rsidR="0023449D" w:rsidRDefault="0023449D" w:rsidP="0023449D">
      <w:pPr>
        <w:ind w:left="1080"/>
        <w:rPr>
          <w:color w:val="000000"/>
          <w:shd w:val="clear" w:color="auto" w:fill="FFFFFF"/>
        </w:rPr>
      </w:pPr>
    </w:p>
    <w:p w14:paraId="15689CB9" w14:textId="7B22830A" w:rsidR="0023449D" w:rsidRDefault="0023449D" w:rsidP="0023449D">
      <w:pPr>
        <w:rPr>
          <w:color w:val="000000"/>
          <w:shd w:val="clear" w:color="auto" w:fill="FFFFFF"/>
        </w:rPr>
      </w:pPr>
    </w:p>
    <w:p w14:paraId="69511742" w14:textId="7F284C92" w:rsidR="0023449D" w:rsidRDefault="0023449D" w:rsidP="0023449D">
      <w:pPr>
        <w:rPr>
          <w:color w:val="000000"/>
          <w:shd w:val="clear" w:color="auto" w:fill="FFFFFF"/>
        </w:rPr>
      </w:pPr>
    </w:p>
    <w:p w14:paraId="7339D442" w14:textId="07F94E61" w:rsidR="00664F86" w:rsidRDefault="00664F86" w:rsidP="0023449D">
      <w:pPr>
        <w:rPr>
          <w:color w:val="000000"/>
          <w:shd w:val="clear" w:color="auto" w:fill="FFFFFF"/>
        </w:rPr>
      </w:pPr>
    </w:p>
    <w:p w14:paraId="5581B9AD" w14:textId="69418759" w:rsidR="00664F86" w:rsidRDefault="00664F86" w:rsidP="0023449D">
      <w:pPr>
        <w:rPr>
          <w:color w:val="000000"/>
          <w:shd w:val="clear" w:color="auto" w:fill="FFFFFF"/>
        </w:rPr>
      </w:pPr>
    </w:p>
    <w:p w14:paraId="11F253C0" w14:textId="0166B9BB" w:rsidR="00664F86" w:rsidRDefault="00664F86" w:rsidP="0023449D">
      <w:pPr>
        <w:rPr>
          <w:color w:val="000000"/>
          <w:shd w:val="clear" w:color="auto" w:fill="FFFFFF"/>
        </w:rPr>
      </w:pPr>
    </w:p>
    <w:p w14:paraId="0F5F4B9A" w14:textId="68576265" w:rsidR="00664F86" w:rsidRDefault="00664F86" w:rsidP="0023449D">
      <w:pPr>
        <w:rPr>
          <w:color w:val="000000"/>
          <w:shd w:val="clear" w:color="auto" w:fill="FFFFFF"/>
        </w:rPr>
      </w:pPr>
    </w:p>
    <w:p w14:paraId="66F625B4" w14:textId="77777777" w:rsidR="0023449D" w:rsidRDefault="0023449D" w:rsidP="0023449D">
      <w:pPr>
        <w:rPr>
          <w:color w:val="000000"/>
          <w:shd w:val="clear" w:color="auto" w:fill="FFFFFF"/>
        </w:rPr>
      </w:pPr>
    </w:p>
    <w:p w14:paraId="0C11455B" w14:textId="77777777" w:rsidR="0023449D" w:rsidRPr="000B4473" w:rsidRDefault="0023449D" w:rsidP="0023449D">
      <w:pPr>
        <w:ind w:left="360" w:firstLine="720"/>
        <w:rPr>
          <w:b/>
        </w:rPr>
      </w:pPr>
      <w:r w:rsidRPr="000B4473">
        <w:rPr>
          <w:b/>
        </w:rPr>
        <w:t xml:space="preserve">To add a </w:t>
      </w:r>
      <w:r>
        <w:rPr>
          <w:b/>
        </w:rPr>
        <w:t>lecturer</w:t>
      </w:r>
      <w:r w:rsidRPr="000B4473">
        <w:rPr>
          <w:b/>
        </w:rPr>
        <w:t>:</w:t>
      </w:r>
    </w:p>
    <w:p w14:paraId="0D9E7B2B" w14:textId="2F734472" w:rsidR="0023449D" w:rsidRPr="000B4473" w:rsidRDefault="0023449D" w:rsidP="0023449D">
      <w:pPr>
        <w:pStyle w:val="ListParagraph"/>
        <w:numPr>
          <w:ilvl w:val="0"/>
          <w:numId w:val="33"/>
        </w:numPr>
        <w:spacing w:after="160" w:line="259" w:lineRule="auto"/>
      </w:pPr>
      <w:r w:rsidRPr="000B4473">
        <w:t xml:space="preserve">Fill the name field with the </w:t>
      </w:r>
      <w:r>
        <w:t>lecturer’</w:t>
      </w:r>
      <w:r w:rsidRPr="000B4473">
        <w:t>s information;</w:t>
      </w:r>
    </w:p>
    <w:p w14:paraId="13E7E290" w14:textId="0B600232" w:rsidR="0023449D" w:rsidRPr="000B4473" w:rsidRDefault="0023449D" w:rsidP="0023449D">
      <w:pPr>
        <w:pStyle w:val="ListParagraph"/>
        <w:numPr>
          <w:ilvl w:val="0"/>
          <w:numId w:val="33"/>
        </w:numPr>
        <w:spacing w:after="160" w:line="259" w:lineRule="auto"/>
      </w:pPr>
      <w:r w:rsidRPr="000B4473">
        <w:t xml:space="preserve">Fill the </w:t>
      </w:r>
      <w:r>
        <w:t>email field with the lecturer</w:t>
      </w:r>
      <w:r w:rsidRPr="000B4473">
        <w:t>’s information;</w:t>
      </w:r>
    </w:p>
    <w:p w14:paraId="41EB5BCB" w14:textId="77777777" w:rsidR="0023449D" w:rsidRPr="000B4473" w:rsidRDefault="0023449D" w:rsidP="0023449D">
      <w:pPr>
        <w:pStyle w:val="ListParagraph"/>
        <w:numPr>
          <w:ilvl w:val="0"/>
          <w:numId w:val="33"/>
        </w:numPr>
        <w:spacing w:after="160" w:line="259" w:lineRule="auto"/>
      </w:pPr>
      <w:r>
        <w:t>Write the category that the lecturer will be in;</w:t>
      </w:r>
    </w:p>
    <w:p w14:paraId="7D2D5E66" w14:textId="7B8E0A88" w:rsidR="0023449D" w:rsidRPr="000B4473" w:rsidRDefault="0023449D" w:rsidP="0023449D">
      <w:pPr>
        <w:pStyle w:val="ListParagraph"/>
        <w:numPr>
          <w:ilvl w:val="0"/>
          <w:numId w:val="33"/>
        </w:numPr>
        <w:spacing w:after="160" w:line="259" w:lineRule="auto"/>
      </w:pPr>
      <w:r w:rsidRPr="000B4473">
        <w:t>Write the payment year in the payment year field;</w:t>
      </w:r>
    </w:p>
    <w:p w14:paraId="508B5F39" w14:textId="42731C04" w:rsidR="0023449D" w:rsidRPr="00A50FE4" w:rsidRDefault="0023449D" w:rsidP="0023449D">
      <w:pPr>
        <w:pStyle w:val="ListParagraph"/>
        <w:numPr>
          <w:ilvl w:val="0"/>
          <w:numId w:val="33"/>
        </w:numPr>
        <w:spacing w:after="160" w:line="259" w:lineRule="auto"/>
        <w:rPr>
          <w:szCs w:val="21"/>
        </w:rPr>
      </w:pPr>
      <w:r w:rsidRPr="00A50FE4">
        <w:rPr>
          <w:szCs w:val="21"/>
        </w:rPr>
        <w:t>Select the date of membership for the member</w:t>
      </w:r>
      <w:r>
        <w:rPr>
          <w:szCs w:val="21"/>
        </w:rPr>
        <w:t xml:space="preserve"> which includes</w:t>
      </w:r>
      <w:r w:rsidRPr="00A50FE4">
        <w:rPr>
          <w:szCs w:val="21"/>
        </w:rPr>
        <w:t xml:space="preserve"> day, month and year;</w:t>
      </w:r>
    </w:p>
    <w:p w14:paraId="0DD0E467" w14:textId="354CA5BF" w:rsidR="0023449D" w:rsidRPr="00AC3B9C" w:rsidRDefault="0023449D" w:rsidP="0023449D">
      <w:pPr>
        <w:pStyle w:val="ListParagraph"/>
        <w:numPr>
          <w:ilvl w:val="0"/>
          <w:numId w:val="33"/>
        </w:numPr>
        <w:spacing w:after="160" w:line="259" w:lineRule="auto"/>
        <w:rPr>
          <w:szCs w:val="21"/>
        </w:rPr>
      </w:pPr>
      <w:r w:rsidRPr="00AC3B9C">
        <w:rPr>
          <w:szCs w:val="21"/>
        </w:rPr>
        <w:t>Press the “Add member” button to store the member’s information.</w:t>
      </w:r>
    </w:p>
    <w:p w14:paraId="21D6FCF7" w14:textId="4C7D45B5" w:rsidR="0023449D" w:rsidRPr="00AC3B9C" w:rsidRDefault="0023449D" w:rsidP="0023449D">
      <w:pPr>
        <w:ind w:left="1440"/>
        <w:rPr>
          <w:szCs w:val="21"/>
        </w:rPr>
      </w:pPr>
      <w:r w:rsidRPr="00AC3B9C">
        <w:rPr>
          <w:szCs w:val="21"/>
        </w:rPr>
        <w:t>Upon successful input of information, you will be presented with the following message:</w:t>
      </w:r>
    </w:p>
    <w:p w14:paraId="4FB35663" w14:textId="5FE046F9" w:rsidR="0023449D" w:rsidRDefault="0023449D" w:rsidP="0023449D">
      <w:pPr>
        <w:rPr>
          <w:sz w:val="21"/>
          <w:szCs w:val="21"/>
        </w:rPr>
      </w:pPr>
    </w:p>
    <w:p w14:paraId="2E05F8D2" w14:textId="1C803E68" w:rsidR="0023449D" w:rsidRDefault="00664F86" w:rsidP="0023449D">
      <w:pPr>
        <w:rPr>
          <w:sz w:val="21"/>
          <w:szCs w:val="21"/>
        </w:rPr>
      </w:pPr>
      <w:r w:rsidRPr="000B4473">
        <w:rPr>
          <w:noProof/>
          <w:sz w:val="21"/>
          <w:szCs w:val="21"/>
          <w:lang w:eastAsia="en-US"/>
        </w:rPr>
        <w:drawing>
          <wp:anchor distT="0" distB="0" distL="114300" distR="114300" simplePos="0" relativeHeight="251681792" behindDoc="0" locked="0" layoutInCell="1" allowOverlap="1" wp14:anchorId="2F65E05B" wp14:editId="42807FEB">
            <wp:simplePos x="0" y="0"/>
            <wp:positionH relativeFrom="margin">
              <wp:align>center</wp:align>
            </wp:positionH>
            <wp:positionV relativeFrom="page">
              <wp:posOffset>5641340</wp:posOffset>
            </wp:positionV>
            <wp:extent cx="2148840" cy="937260"/>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3627567F" w14:textId="6ECDCE8E" w:rsidR="0023449D" w:rsidRDefault="0023449D" w:rsidP="0023449D">
      <w:pPr>
        <w:ind w:left="1080"/>
        <w:rPr>
          <w:sz w:val="21"/>
          <w:szCs w:val="21"/>
        </w:rPr>
      </w:pPr>
    </w:p>
    <w:p w14:paraId="687A0117" w14:textId="2C8531F6" w:rsidR="00664F86" w:rsidRDefault="00664F86" w:rsidP="0023449D">
      <w:pPr>
        <w:ind w:left="1080"/>
        <w:rPr>
          <w:sz w:val="21"/>
          <w:szCs w:val="21"/>
        </w:rPr>
      </w:pPr>
    </w:p>
    <w:p w14:paraId="0520EF99" w14:textId="562173C9" w:rsidR="00664F86" w:rsidRDefault="00664F86" w:rsidP="0023449D">
      <w:pPr>
        <w:ind w:left="1080"/>
        <w:rPr>
          <w:sz w:val="21"/>
          <w:szCs w:val="21"/>
        </w:rPr>
      </w:pPr>
    </w:p>
    <w:p w14:paraId="5C63D091" w14:textId="34889684" w:rsidR="00664F86" w:rsidRDefault="00664F86" w:rsidP="0023449D">
      <w:pPr>
        <w:ind w:left="1080"/>
        <w:rPr>
          <w:sz w:val="21"/>
          <w:szCs w:val="21"/>
        </w:rPr>
      </w:pPr>
    </w:p>
    <w:p w14:paraId="7703154D" w14:textId="77777777" w:rsidR="00664F86" w:rsidRPr="000B4473" w:rsidRDefault="00664F86" w:rsidP="0023449D">
      <w:pPr>
        <w:ind w:left="1080"/>
        <w:rPr>
          <w:sz w:val="21"/>
          <w:szCs w:val="21"/>
        </w:rPr>
      </w:pPr>
    </w:p>
    <w:p w14:paraId="1E2E278C" w14:textId="0972B635" w:rsidR="0023449D" w:rsidRDefault="0023449D" w:rsidP="0023449D">
      <w:pPr>
        <w:rPr>
          <w:sz w:val="21"/>
          <w:szCs w:val="21"/>
        </w:rPr>
      </w:pPr>
    </w:p>
    <w:p w14:paraId="6BAFDE6E" w14:textId="6891BAFB" w:rsidR="0023449D" w:rsidRPr="000B4473" w:rsidRDefault="0023449D" w:rsidP="0023449D">
      <w:pPr>
        <w:rPr>
          <w:sz w:val="21"/>
          <w:szCs w:val="21"/>
        </w:rPr>
      </w:pPr>
    </w:p>
    <w:p w14:paraId="54F5011E" w14:textId="16F6AAFB" w:rsidR="0023449D" w:rsidRPr="000B4473" w:rsidRDefault="0023449D" w:rsidP="0023449D">
      <w:pPr>
        <w:pStyle w:val="ListParagraph"/>
        <w:ind w:left="1440"/>
        <w:rPr>
          <w:sz w:val="21"/>
          <w:szCs w:val="21"/>
        </w:rPr>
      </w:pPr>
      <w:r w:rsidRPr="00AC3B9C">
        <w:rPr>
          <w:szCs w:val="21"/>
        </w:rPr>
        <w:t>Information about the member has now been stored and you may close this window.</w:t>
      </w:r>
    </w:p>
    <w:p w14:paraId="5638D01C" w14:textId="304443D0" w:rsidR="0023449D" w:rsidRDefault="0023449D" w:rsidP="0023449D">
      <w:pPr>
        <w:ind w:left="1080"/>
        <w:rPr>
          <w:b/>
        </w:rPr>
      </w:pPr>
    </w:p>
    <w:p w14:paraId="5C94B7CF" w14:textId="1DA08B55" w:rsidR="0023449D" w:rsidRDefault="0023449D" w:rsidP="0023449D">
      <w:pPr>
        <w:ind w:left="1080"/>
        <w:rPr>
          <w:b/>
        </w:rPr>
      </w:pPr>
    </w:p>
    <w:p w14:paraId="505C60C8" w14:textId="0D4425D8" w:rsidR="0023449D" w:rsidRDefault="0023449D" w:rsidP="0023449D">
      <w:pPr>
        <w:ind w:left="1080"/>
        <w:rPr>
          <w:b/>
        </w:rPr>
      </w:pPr>
    </w:p>
    <w:p w14:paraId="0A6C8D5D" w14:textId="0771D9DD" w:rsidR="00664F86" w:rsidRDefault="00664F86" w:rsidP="0023449D">
      <w:pPr>
        <w:ind w:left="1080"/>
        <w:rPr>
          <w:b/>
        </w:rPr>
      </w:pPr>
    </w:p>
    <w:p w14:paraId="35BFA93C" w14:textId="3C6BB2BC" w:rsidR="00664F86" w:rsidRDefault="00664F86" w:rsidP="0023449D">
      <w:pPr>
        <w:ind w:left="1080"/>
        <w:rPr>
          <w:b/>
        </w:rPr>
      </w:pPr>
    </w:p>
    <w:p w14:paraId="0AB4BCF4" w14:textId="3D1908D6" w:rsidR="00664F86" w:rsidRDefault="00664F86" w:rsidP="0023449D">
      <w:pPr>
        <w:ind w:left="1080"/>
        <w:rPr>
          <w:b/>
        </w:rPr>
      </w:pPr>
    </w:p>
    <w:p w14:paraId="0474DA67" w14:textId="224087D0" w:rsidR="00664F86" w:rsidRDefault="00664F86" w:rsidP="0023449D">
      <w:pPr>
        <w:ind w:left="1080"/>
        <w:rPr>
          <w:b/>
        </w:rPr>
      </w:pPr>
    </w:p>
    <w:p w14:paraId="20A6E9BE" w14:textId="36530E17" w:rsidR="00664F86" w:rsidRDefault="00664F86" w:rsidP="0023449D">
      <w:pPr>
        <w:ind w:left="1080"/>
        <w:rPr>
          <w:b/>
        </w:rPr>
      </w:pPr>
    </w:p>
    <w:p w14:paraId="2B5068A4" w14:textId="0D21A028" w:rsidR="00664F86" w:rsidRDefault="00664F86" w:rsidP="0023449D">
      <w:pPr>
        <w:ind w:left="1080"/>
        <w:rPr>
          <w:b/>
        </w:rPr>
      </w:pPr>
    </w:p>
    <w:p w14:paraId="5E09E483" w14:textId="00435915" w:rsidR="00664F86" w:rsidRDefault="00664F86" w:rsidP="0023449D">
      <w:pPr>
        <w:ind w:left="1080"/>
        <w:rPr>
          <w:b/>
        </w:rPr>
      </w:pPr>
    </w:p>
    <w:p w14:paraId="32BD342D" w14:textId="0E4ACF3F" w:rsidR="00664F86" w:rsidRDefault="00664F86" w:rsidP="0023449D">
      <w:pPr>
        <w:ind w:left="1080"/>
        <w:rPr>
          <w:b/>
        </w:rPr>
      </w:pPr>
    </w:p>
    <w:p w14:paraId="66FD51BE" w14:textId="111A8668" w:rsidR="00664F86" w:rsidRDefault="00664F86" w:rsidP="0023449D">
      <w:pPr>
        <w:ind w:left="1080"/>
        <w:rPr>
          <w:b/>
        </w:rPr>
      </w:pPr>
    </w:p>
    <w:p w14:paraId="41A30199" w14:textId="77777777" w:rsidR="00664F86" w:rsidRDefault="00664F86" w:rsidP="0023449D">
      <w:pPr>
        <w:ind w:left="1080"/>
        <w:rPr>
          <w:b/>
        </w:rPr>
      </w:pPr>
    </w:p>
    <w:p w14:paraId="02F9B7AB" w14:textId="18FFA72C" w:rsidR="0023449D" w:rsidRDefault="0023449D" w:rsidP="0023449D">
      <w:pPr>
        <w:rPr>
          <w:b/>
        </w:rPr>
      </w:pPr>
    </w:p>
    <w:p w14:paraId="4107DAE3" w14:textId="784B1541" w:rsidR="0023449D" w:rsidRPr="00094DE4" w:rsidRDefault="00664F86" w:rsidP="0023449D">
      <w:pPr>
        <w:pStyle w:val="ListParagraph"/>
        <w:numPr>
          <w:ilvl w:val="0"/>
          <w:numId w:val="27"/>
        </w:numPr>
        <w:spacing w:after="160" w:line="259" w:lineRule="auto"/>
        <w:rPr>
          <w:b/>
          <w:sz w:val="48"/>
        </w:rPr>
      </w:pPr>
      <w:r w:rsidRPr="000C5C76">
        <w:rPr>
          <w:noProof/>
          <w:sz w:val="44"/>
          <w:lang w:eastAsia="en-US"/>
        </w:rPr>
        <w:lastRenderedPageBreak/>
        <w:drawing>
          <wp:anchor distT="0" distB="0" distL="114300" distR="114300" simplePos="0" relativeHeight="251682816" behindDoc="0" locked="0" layoutInCell="1" allowOverlap="1" wp14:anchorId="6F203A66" wp14:editId="0AC65A1A">
            <wp:simplePos x="0" y="0"/>
            <wp:positionH relativeFrom="margin">
              <wp:align>left</wp:align>
            </wp:positionH>
            <wp:positionV relativeFrom="margin">
              <wp:align>top</wp:align>
            </wp:positionV>
            <wp:extent cx="502920" cy="4953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2920" cy="495300"/>
                    </a:xfrm>
                    <a:prstGeom prst="rect">
                      <a:avLst/>
                    </a:prstGeom>
                  </pic:spPr>
                </pic:pic>
              </a:graphicData>
            </a:graphic>
            <wp14:sizeRelH relativeFrom="margin">
              <wp14:pctWidth>0</wp14:pctWidth>
            </wp14:sizeRelH>
          </wp:anchor>
        </w:drawing>
      </w:r>
      <w:r w:rsidR="0023449D">
        <w:rPr>
          <w:b/>
          <w:sz w:val="48"/>
        </w:rPr>
        <w:t xml:space="preserve"> </w:t>
      </w:r>
      <w:r w:rsidR="0023449D" w:rsidRPr="000C5C76">
        <w:rPr>
          <w:b/>
          <w:sz w:val="48"/>
        </w:rPr>
        <w:t>Lecturers:</w:t>
      </w:r>
    </w:p>
    <w:p w14:paraId="6565000B" w14:textId="5E039B44" w:rsidR="0023449D" w:rsidRDefault="0023449D" w:rsidP="0023449D">
      <w:pPr>
        <w:ind w:left="1440"/>
        <w:rPr>
          <w:szCs w:val="21"/>
        </w:rPr>
      </w:pPr>
      <w:r w:rsidRPr="000C5C76">
        <w:rPr>
          <w:szCs w:val="21"/>
        </w:rPr>
        <w:t xml:space="preserve">To find, remove or update an existing </w:t>
      </w:r>
      <w:r>
        <w:rPr>
          <w:szCs w:val="21"/>
        </w:rPr>
        <w:t>lecturer</w:t>
      </w:r>
      <w:r w:rsidRPr="000C5C76">
        <w:rPr>
          <w:szCs w:val="21"/>
        </w:rPr>
        <w:t>, you wil</w:t>
      </w:r>
      <w:r>
        <w:rPr>
          <w:szCs w:val="21"/>
        </w:rPr>
        <w:t>l need to have added that lecturer</w:t>
      </w:r>
      <w:r w:rsidRPr="000C5C76">
        <w:rPr>
          <w:szCs w:val="21"/>
        </w:rPr>
        <w:t xml:space="preserve"> first be</w:t>
      </w:r>
      <w:r>
        <w:rPr>
          <w:szCs w:val="21"/>
        </w:rPr>
        <w:t>fore being able to modify lecturer</w:t>
      </w:r>
      <w:r w:rsidRPr="000C5C76">
        <w:rPr>
          <w:szCs w:val="21"/>
        </w:rPr>
        <w:t xml:space="preserve"> information.</w:t>
      </w:r>
      <w:r>
        <w:rPr>
          <w:szCs w:val="21"/>
        </w:rPr>
        <w:t xml:space="preserve"> You are able to find a lecturer by either name or category</w:t>
      </w:r>
      <w:r w:rsidRPr="000C5C76">
        <w:rPr>
          <w:szCs w:val="21"/>
        </w:rPr>
        <w:t>.</w:t>
      </w:r>
    </w:p>
    <w:p w14:paraId="4B687989" w14:textId="52DFBD23" w:rsidR="00664F86" w:rsidRDefault="00664F86" w:rsidP="0023449D">
      <w:pPr>
        <w:ind w:left="1440"/>
        <w:rPr>
          <w:szCs w:val="21"/>
        </w:rPr>
      </w:pPr>
    </w:p>
    <w:p w14:paraId="6EBFA512" w14:textId="6C67D3FC" w:rsidR="0023449D" w:rsidRDefault="00664F86" w:rsidP="0023449D">
      <w:pPr>
        <w:ind w:left="1080"/>
        <w:rPr>
          <w:szCs w:val="21"/>
        </w:rPr>
      </w:pPr>
      <w:r w:rsidRPr="00EA162D">
        <w:rPr>
          <w:noProof/>
          <w:szCs w:val="21"/>
          <w:lang w:eastAsia="en-US"/>
        </w:rPr>
        <w:drawing>
          <wp:anchor distT="0" distB="0" distL="114300" distR="114300" simplePos="0" relativeHeight="251683840" behindDoc="0" locked="0" layoutInCell="1" allowOverlap="1" wp14:anchorId="743C73CC" wp14:editId="692FD169">
            <wp:simplePos x="0" y="0"/>
            <wp:positionH relativeFrom="margin">
              <wp:align>center</wp:align>
            </wp:positionH>
            <wp:positionV relativeFrom="page">
              <wp:posOffset>1959610</wp:posOffset>
            </wp:positionV>
            <wp:extent cx="3268980" cy="2110740"/>
            <wp:effectExtent l="0" t="0" r="762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68980" cy="2110740"/>
                    </a:xfrm>
                    <a:prstGeom prst="rect">
                      <a:avLst/>
                    </a:prstGeom>
                  </pic:spPr>
                </pic:pic>
              </a:graphicData>
            </a:graphic>
          </wp:anchor>
        </w:drawing>
      </w:r>
    </w:p>
    <w:p w14:paraId="492CA624" w14:textId="74C1CDF7" w:rsidR="0023449D" w:rsidRDefault="0023449D" w:rsidP="0023449D">
      <w:pPr>
        <w:ind w:left="1080"/>
        <w:rPr>
          <w:szCs w:val="21"/>
        </w:rPr>
      </w:pPr>
    </w:p>
    <w:p w14:paraId="50EE7DA2" w14:textId="723EACC5" w:rsidR="0023449D" w:rsidRDefault="0023449D" w:rsidP="0023449D">
      <w:pPr>
        <w:ind w:left="1080"/>
        <w:rPr>
          <w:szCs w:val="21"/>
        </w:rPr>
      </w:pPr>
    </w:p>
    <w:p w14:paraId="68567F6C" w14:textId="2B645163" w:rsidR="0023449D" w:rsidRDefault="0023449D" w:rsidP="0023449D">
      <w:pPr>
        <w:ind w:left="1080"/>
        <w:rPr>
          <w:szCs w:val="21"/>
        </w:rPr>
      </w:pPr>
    </w:p>
    <w:p w14:paraId="59634EB0" w14:textId="230A8B4B" w:rsidR="0023449D" w:rsidRDefault="0023449D" w:rsidP="0023449D">
      <w:pPr>
        <w:ind w:left="1080"/>
        <w:rPr>
          <w:szCs w:val="21"/>
        </w:rPr>
      </w:pPr>
    </w:p>
    <w:p w14:paraId="51CEAAD3" w14:textId="2BE8F88D" w:rsidR="0023449D" w:rsidRDefault="0023449D" w:rsidP="0023449D">
      <w:pPr>
        <w:ind w:left="1080"/>
        <w:rPr>
          <w:szCs w:val="21"/>
        </w:rPr>
      </w:pPr>
    </w:p>
    <w:p w14:paraId="007C4848" w14:textId="0609BD54" w:rsidR="0023449D" w:rsidRDefault="0023449D" w:rsidP="0023449D">
      <w:pPr>
        <w:ind w:left="1080"/>
        <w:rPr>
          <w:szCs w:val="21"/>
        </w:rPr>
      </w:pPr>
    </w:p>
    <w:p w14:paraId="3AEDADA6" w14:textId="1FE487A4" w:rsidR="0023449D" w:rsidRDefault="0023449D" w:rsidP="0023449D">
      <w:pPr>
        <w:ind w:left="1080"/>
        <w:rPr>
          <w:szCs w:val="21"/>
        </w:rPr>
      </w:pPr>
    </w:p>
    <w:p w14:paraId="4B2B9BB0" w14:textId="056F4DE5" w:rsidR="0023449D" w:rsidRDefault="0023449D" w:rsidP="0023449D">
      <w:pPr>
        <w:ind w:left="1080"/>
        <w:rPr>
          <w:szCs w:val="21"/>
        </w:rPr>
      </w:pPr>
    </w:p>
    <w:p w14:paraId="1A0C04B7" w14:textId="647FFE20" w:rsidR="00664F86" w:rsidRDefault="00664F86" w:rsidP="0023449D">
      <w:pPr>
        <w:ind w:left="1080"/>
        <w:rPr>
          <w:szCs w:val="21"/>
        </w:rPr>
      </w:pPr>
    </w:p>
    <w:p w14:paraId="1D44F4AF" w14:textId="7759E4A8" w:rsidR="00664F86" w:rsidRDefault="00664F86" w:rsidP="0023449D">
      <w:pPr>
        <w:ind w:left="1080"/>
        <w:rPr>
          <w:szCs w:val="21"/>
        </w:rPr>
      </w:pPr>
    </w:p>
    <w:p w14:paraId="4EA5F120" w14:textId="14C72173" w:rsidR="00664F86" w:rsidRDefault="00664F86" w:rsidP="0023449D">
      <w:pPr>
        <w:ind w:left="1080"/>
        <w:rPr>
          <w:szCs w:val="21"/>
        </w:rPr>
      </w:pPr>
    </w:p>
    <w:p w14:paraId="365B0701" w14:textId="77777777" w:rsidR="00664F86" w:rsidRDefault="00664F86" w:rsidP="0023449D">
      <w:pPr>
        <w:ind w:left="1080"/>
        <w:rPr>
          <w:szCs w:val="21"/>
        </w:rPr>
      </w:pPr>
    </w:p>
    <w:p w14:paraId="630080D5" w14:textId="70412E6E" w:rsidR="0023449D" w:rsidRPr="000C5C76" w:rsidRDefault="0023449D" w:rsidP="0023449D">
      <w:pPr>
        <w:ind w:left="1080"/>
        <w:rPr>
          <w:szCs w:val="21"/>
        </w:rPr>
      </w:pPr>
    </w:p>
    <w:p w14:paraId="255B59AD" w14:textId="50C9885E" w:rsidR="0023449D" w:rsidRPr="00A30279" w:rsidRDefault="0023449D" w:rsidP="0023449D">
      <w:pPr>
        <w:ind w:left="720" w:firstLine="360"/>
        <w:rPr>
          <w:b/>
        </w:rPr>
      </w:pPr>
      <w:r w:rsidRPr="00A30279">
        <w:rPr>
          <w:b/>
        </w:rPr>
        <w:t xml:space="preserve">To find a </w:t>
      </w:r>
      <w:r>
        <w:rPr>
          <w:b/>
        </w:rPr>
        <w:t>lecturer</w:t>
      </w:r>
      <w:r w:rsidRPr="00A30279">
        <w:rPr>
          <w:b/>
        </w:rPr>
        <w:t xml:space="preserve">: </w:t>
      </w:r>
    </w:p>
    <w:p w14:paraId="3C8C03B6" w14:textId="77772D62" w:rsidR="0023449D" w:rsidRPr="00EA162D" w:rsidRDefault="0023449D" w:rsidP="0023449D">
      <w:pPr>
        <w:pStyle w:val="ListParagraph"/>
        <w:numPr>
          <w:ilvl w:val="0"/>
          <w:numId w:val="34"/>
        </w:numPr>
        <w:spacing w:after="160" w:line="259" w:lineRule="auto"/>
        <w:rPr>
          <w:szCs w:val="21"/>
        </w:rPr>
      </w:pPr>
      <w:r w:rsidRPr="00EA162D">
        <w:rPr>
          <w:szCs w:val="21"/>
        </w:rPr>
        <w:t>Enter relevant search information about the lecturer in the name field (Optional if step b has been done);</w:t>
      </w:r>
    </w:p>
    <w:p w14:paraId="627729FE" w14:textId="04781425" w:rsidR="0023449D" w:rsidRPr="00EA162D" w:rsidRDefault="0023449D" w:rsidP="0023449D">
      <w:pPr>
        <w:pStyle w:val="ListParagraph"/>
        <w:numPr>
          <w:ilvl w:val="0"/>
          <w:numId w:val="34"/>
        </w:numPr>
        <w:spacing w:after="160" w:line="259" w:lineRule="auto"/>
        <w:rPr>
          <w:szCs w:val="21"/>
        </w:rPr>
      </w:pPr>
      <w:r w:rsidRPr="00EA162D">
        <w:rPr>
          <w:szCs w:val="21"/>
        </w:rPr>
        <w:t>Enter email address of member in the email field (Optional if step a has been done);</w:t>
      </w:r>
    </w:p>
    <w:p w14:paraId="1092DD0D" w14:textId="39E42DE8" w:rsidR="0023449D" w:rsidRPr="00EA162D" w:rsidRDefault="0023449D" w:rsidP="0023449D">
      <w:pPr>
        <w:pStyle w:val="ListParagraph"/>
        <w:numPr>
          <w:ilvl w:val="0"/>
          <w:numId w:val="34"/>
        </w:numPr>
        <w:spacing w:after="160" w:line="259" w:lineRule="auto"/>
        <w:rPr>
          <w:szCs w:val="21"/>
        </w:rPr>
      </w:pPr>
      <w:r w:rsidRPr="00EA162D">
        <w:rPr>
          <w:szCs w:val="21"/>
        </w:rPr>
        <w:t>Click on the “Find” button;</w:t>
      </w:r>
    </w:p>
    <w:p w14:paraId="6D370526" w14:textId="77777777" w:rsidR="0023449D" w:rsidRDefault="0023449D" w:rsidP="0023449D">
      <w:pPr>
        <w:pStyle w:val="ListParagraph"/>
        <w:ind w:left="1440"/>
        <w:rPr>
          <w:szCs w:val="21"/>
        </w:rPr>
      </w:pPr>
    </w:p>
    <w:p w14:paraId="72CD834E" w14:textId="7E7D258F" w:rsidR="0023449D" w:rsidRDefault="0023449D" w:rsidP="0023449D">
      <w:pPr>
        <w:pStyle w:val="ListParagraph"/>
        <w:ind w:left="1440"/>
        <w:rPr>
          <w:szCs w:val="21"/>
        </w:rPr>
      </w:pPr>
      <w:r w:rsidRPr="00EA162D">
        <w:rPr>
          <w:szCs w:val="21"/>
        </w:rPr>
        <w:t>Upon successful search, you will be presented with the desired lecturer in the lecturer list:</w:t>
      </w:r>
    </w:p>
    <w:p w14:paraId="34836AF4" w14:textId="05314998" w:rsidR="0023449D" w:rsidRDefault="0023449D" w:rsidP="008304CE">
      <w:pPr>
        <w:rPr>
          <w:b/>
          <w:sz w:val="48"/>
        </w:rPr>
      </w:pPr>
    </w:p>
    <w:p w14:paraId="30AAE536" w14:textId="4EE0EC7A" w:rsidR="0023449D" w:rsidRDefault="008304CE" w:rsidP="0023449D">
      <w:pPr>
        <w:ind w:left="1080"/>
        <w:rPr>
          <w:b/>
          <w:sz w:val="48"/>
        </w:rPr>
      </w:pPr>
      <w:r w:rsidRPr="00516877">
        <w:rPr>
          <w:b/>
          <w:noProof/>
          <w:sz w:val="48"/>
          <w:lang w:eastAsia="en-US"/>
        </w:rPr>
        <w:drawing>
          <wp:anchor distT="0" distB="0" distL="114300" distR="114300" simplePos="0" relativeHeight="251684864" behindDoc="0" locked="0" layoutInCell="1" allowOverlap="1" wp14:anchorId="1EC5F420" wp14:editId="7E3D6A3A">
            <wp:simplePos x="0" y="0"/>
            <wp:positionH relativeFrom="page">
              <wp:align>center</wp:align>
            </wp:positionH>
            <wp:positionV relativeFrom="paragraph">
              <wp:posOffset>3175</wp:posOffset>
            </wp:positionV>
            <wp:extent cx="3269263" cy="2110923"/>
            <wp:effectExtent l="0" t="0" r="762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69263" cy="2110923"/>
                    </a:xfrm>
                    <a:prstGeom prst="rect">
                      <a:avLst/>
                    </a:prstGeom>
                  </pic:spPr>
                </pic:pic>
              </a:graphicData>
            </a:graphic>
          </wp:anchor>
        </w:drawing>
      </w:r>
    </w:p>
    <w:p w14:paraId="272828E7" w14:textId="4142F83B" w:rsidR="0023449D" w:rsidRDefault="0023449D" w:rsidP="0023449D">
      <w:pPr>
        <w:rPr>
          <w:b/>
          <w:sz w:val="48"/>
        </w:rPr>
      </w:pPr>
      <w:r>
        <w:rPr>
          <w:b/>
          <w:sz w:val="48"/>
        </w:rPr>
        <w:br/>
      </w:r>
    </w:p>
    <w:p w14:paraId="0412BE80" w14:textId="2EDA12CB" w:rsidR="00664F86" w:rsidRDefault="00664F86" w:rsidP="0023449D">
      <w:pPr>
        <w:rPr>
          <w:b/>
          <w:sz w:val="48"/>
        </w:rPr>
      </w:pPr>
    </w:p>
    <w:p w14:paraId="040A5F67" w14:textId="22660811" w:rsidR="00664F86" w:rsidRDefault="00664F86" w:rsidP="0023449D">
      <w:pPr>
        <w:rPr>
          <w:b/>
          <w:sz w:val="48"/>
        </w:rPr>
      </w:pPr>
    </w:p>
    <w:p w14:paraId="3AA40D9B" w14:textId="496175E8" w:rsidR="00664F86" w:rsidRDefault="00664F86" w:rsidP="0023449D">
      <w:pPr>
        <w:rPr>
          <w:b/>
          <w:sz w:val="48"/>
        </w:rPr>
      </w:pPr>
    </w:p>
    <w:p w14:paraId="2A459368" w14:textId="7B5F499D" w:rsidR="008304CE" w:rsidRDefault="008304CE" w:rsidP="0023449D">
      <w:pPr>
        <w:rPr>
          <w:b/>
          <w:sz w:val="48"/>
        </w:rPr>
      </w:pPr>
    </w:p>
    <w:p w14:paraId="11980246" w14:textId="531B0A3F" w:rsidR="008304CE" w:rsidRDefault="008304CE" w:rsidP="0023449D">
      <w:pPr>
        <w:rPr>
          <w:b/>
          <w:sz w:val="48"/>
        </w:rPr>
      </w:pPr>
    </w:p>
    <w:p w14:paraId="67329544" w14:textId="75D132FB" w:rsidR="008304CE" w:rsidRDefault="008304CE" w:rsidP="0023449D">
      <w:pPr>
        <w:rPr>
          <w:b/>
          <w:sz w:val="48"/>
        </w:rPr>
      </w:pPr>
    </w:p>
    <w:p w14:paraId="7598A270" w14:textId="77777777" w:rsidR="008304CE" w:rsidRDefault="008304CE" w:rsidP="008304CE">
      <w:pPr>
        <w:ind w:firstLine="1304"/>
        <w:rPr>
          <w:b/>
        </w:rPr>
      </w:pPr>
    </w:p>
    <w:p w14:paraId="4AB5E90E" w14:textId="6388CB3D" w:rsidR="0023449D" w:rsidRDefault="0023449D" w:rsidP="008304CE">
      <w:pPr>
        <w:ind w:left="136" w:firstLine="1304"/>
        <w:rPr>
          <w:b/>
        </w:rPr>
      </w:pPr>
      <w:r w:rsidRPr="00A30279">
        <w:rPr>
          <w:b/>
        </w:rPr>
        <w:lastRenderedPageBreak/>
        <w:t xml:space="preserve">Viewing all </w:t>
      </w:r>
      <w:r>
        <w:rPr>
          <w:b/>
        </w:rPr>
        <w:t>lecturers</w:t>
      </w:r>
      <w:r w:rsidRPr="00A30279">
        <w:rPr>
          <w:b/>
        </w:rPr>
        <w:t>:</w:t>
      </w:r>
    </w:p>
    <w:p w14:paraId="11E9C7CB" w14:textId="77777777" w:rsidR="008304CE" w:rsidRDefault="008304CE" w:rsidP="008304CE">
      <w:pPr>
        <w:ind w:left="136" w:firstLine="1304"/>
        <w:rPr>
          <w:b/>
        </w:rPr>
      </w:pPr>
    </w:p>
    <w:p w14:paraId="3FBA8E56" w14:textId="77777777" w:rsidR="0023449D" w:rsidRPr="00A50FE4" w:rsidRDefault="0023449D" w:rsidP="0023449D">
      <w:pPr>
        <w:pStyle w:val="ListParagraph"/>
        <w:numPr>
          <w:ilvl w:val="0"/>
          <w:numId w:val="35"/>
        </w:numPr>
        <w:spacing w:after="160" w:line="259" w:lineRule="auto"/>
        <w:rPr>
          <w:b/>
        </w:rPr>
      </w:pPr>
      <w:r>
        <w:t>Click on the “View lecturer list” button;</w:t>
      </w:r>
    </w:p>
    <w:p w14:paraId="72F34152" w14:textId="22375E2B" w:rsidR="0023449D" w:rsidRPr="00664F86" w:rsidRDefault="0023449D" w:rsidP="0023449D">
      <w:pPr>
        <w:pStyle w:val="ListParagraph"/>
        <w:numPr>
          <w:ilvl w:val="0"/>
          <w:numId w:val="35"/>
        </w:numPr>
        <w:spacing w:after="160" w:line="259" w:lineRule="auto"/>
        <w:rPr>
          <w:b/>
        </w:rPr>
      </w:pPr>
      <w:r>
        <w:t>The program will show all available lecturers that have been added to the program, prior to viewing all lecture</w:t>
      </w:r>
      <w:r w:rsidR="00664F86">
        <w:t>s</w:t>
      </w:r>
      <w:r>
        <w:t>:</w:t>
      </w:r>
    </w:p>
    <w:p w14:paraId="4DD2BA47" w14:textId="7DAC58DD" w:rsidR="00664F86" w:rsidRPr="00F25D16" w:rsidRDefault="00664F86" w:rsidP="00664F86">
      <w:pPr>
        <w:pStyle w:val="ListParagraph"/>
        <w:spacing w:after="160" w:line="259" w:lineRule="auto"/>
        <w:ind w:left="1800"/>
        <w:rPr>
          <w:b/>
        </w:rPr>
      </w:pPr>
    </w:p>
    <w:p w14:paraId="791DDCF3" w14:textId="57DA0F5E" w:rsidR="0023449D" w:rsidRPr="00F25D16" w:rsidRDefault="008304CE" w:rsidP="0023449D">
      <w:pPr>
        <w:rPr>
          <w:b/>
        </w:rPr>
      </w:pPr>
      <w:r w:rsidRPr="00236E3C">
        <w:rPr>
          <w:b/>
          <w:noProof/>
          <w:sz w:val="48"/>
          <w:lang w:eastAsia="en-US"/>
        </w:rPr>
        <w:drawing>
          <wp:anchor distT="0" distB="0" distL="114300" distR="114300" simplePos="0" relativeHeight="251685888" behindDoc="0" locked="0" layoutInCell="1" allowOverlap="1" wp14:anchorId="6640724F" wp14:editId="05F2B1F4">
            <wp:simplePos x="0" y="0"/>
            <wp:positionH relativeFrom="page">
              <wp:align>center</wp:align>
            </wp:positionH>
            <wp:positionV relativeFrom="page">
              <wp:posOffset>1986280</wp:posOffset>
            </wp:positionV>
            <wp:extent cx="3268980" cy="2110740"/>
            <wp:effectExtent l="0" t="0" r="762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68980" cy="2110740"/>
                    </a:xfrm>
                    <a:prstGeom prst="rect">
                      <a:avLst/>
                    </a:prstGeom>
                  </pic:spPr>
                </pic:pic>
              </a:graphicData>
            </a:graphic>
          </wp:anchor>
        </w:drawing>
      </w:r>
    </w:p>
    <w:p w14:paraId="09B2415B" w14:textId="61492ACF" w:rsidR="0023449D" w:rsidRPr="00236E3C" w:rsidRDefault="0023449D" w:rsidP="0023449D">
      <w:pPr>
        <w:pStyle w:val="ListParagraph"/>
        <w:ind w:left="1800"/>
        <w:rPr>
          <w:b/>
        </w:rPr>
      </w:pPr>
    </w:p>
    <w:p w14:paraId="1681E2E7" w14:textId="7E5E4EE2" w:rsidR="0023449D" w:rsidRPr="00A50FE4" w:rsidRDefault="0023449D" w:rsidP="0023449D">
      <w:pPr>
        <w:pStyle w:val="ListParagraph"/>
        <w:ind w:left="1800"/>
        <w:rPr>
          <w:b/>
        </w:rPr>
      </w:pPr>
    </w:p>
    <w:p w14:paraId="0FEA7D28" w14:textId="24DAB3C0" w:rsidR="0023449D" w:rsidRDefault="0023449D" w:rsidP="0023449D">
      <w:pPr>
        <w:ind w:left="1080"/>
        <w:rPr>
          <w:b/>
          <w:sz w:val="48"/>
        </w:rPr>
      </w:pPr>
    </w:p>
    <w:p w14:paraId="31D014B7" w14:textId="77777777" w:rsidR="0023449D" w:rsidRDefault="0023449D" w:rsidP="0023449D">
      <w:pPr>
        <w:ind w:left="1080"/>
        <w:rPr>
          <w:b/>
          <w:sz w:val="48"/>
        </w:rPr>
      </w:pPr>
    </w:p>
    <w:p w14:paraId="16B77844" w14:textId="77777777" w:rsidR="0023449D" w:rsidRDefault="0023449D" w:rsidP="0023449D">
      <w:pPr>
        <w:ind w:left="1080"/>
        <w:rPr>
          <w:b/>
          <w:sz w:val="48"/>
        </w:rPr>
      </w:pPr>
    </w:p>
    <w:p w14:paraId="178D7CA2" w14:textId="49089C32" w:rsidR="0023449D" w:rsidRDefault="0023449D" w:rsidP="0023449D">
      <w:pPr>
        <w:ind w:left="1080"/>
        <w:rPr>
          <w:b/>
          <w:sz w:val="48"/>
        </w:rPr>
      </w:pPr>
    </w:p>
    <w:p w14:paraId="29F3019C" w14:textId="521BC1A0" w:rsidR="0023449D" w:rsidRDefault="0023449D" w:rsidP="0023449D">
      <w:pPr>
        <w:ind w:left="1080"/>
        <w:rPr>
          <w:b/>
          <w:sz w:val="48"/>
        </w:rPr>
      </w:pPr>
    </w:p>
    <w:p w14:paraId="6A917E55" w14:textId="3882BFB6" w:rsidR="0023449D" w:rsidRDefault="0023449D" w:rsidP="0023449D">
      <w:pPr>
        <w:ind w:left="1080"/>
        <w:rPr>
          <w:b/>
          <w:sz w:val="48"/>
        </w:rPr>
      </w:pPr>
    </w:p>
    <w:p w14:paraId="6AA879B7" w14:textId="77777777" w:rsidR="0023449D" w:rsidRDefault="0023449D" w:rsidP="0023449D">
      <w:pPr>
        <w:ind w:left="1080"/>
        <w:rPr>
          <w:b/>
          <w:sz w:val="48"/>
        </w:rPr>
      </w:pPr>
    </w:p>
    <w:p w14:paraId="5C523E77" w14:textId="7643DB83" w:rsidR="0023449D" w:rsidRDefault="0023449D" w:rsidP="0023449D">
      <w:pPr>
        <w:ind w:left="1080"/>
        <w:rPr>
          <w:b/>
          <w:sz w:val="48"/>
        </w:rPr>
      </w:pPr>
    </w:p>
    <w:p w14:paraId="5A334507" w14:textId="6D655105" w:rsidR="0023449D" w:rsidRDefault="0023449D" w:rsidP="0023449D">
      <w:pPr>
        <w:ind w:left="1080"/>
        <w:rPr>
          <w:b/>
          <w:sz w:val="48"/>
        </w:rPr>
      </w:pPr>
    </w:p>
    <w:p w14:paraId="7BEC09A9" w14:textId="0B87604B" w:rsidR="0023449D" w:rsidRDefault="0023449D" w:rsidP="0023449D">
      <w:pPr>
        <w:ind w:left="1080"/>
        <w:rPr>
          <w:b/>
          <w:sz w:val="48"/>
        </w:rPr>
      </w:pPr>
    </w:p>
    <w:p w14:paraId="293B9CB8" w14:textId="55751F05" w:rsidR="0023449D" w:rsidRDefault="0023449D" w:rsidP="0023449D">
      <w:pPr>
        <w:ind w:left="1080"/>
        <w:rPr>
          <w:b/>
          <w:sz w:val="48"/>
        </w:rPr>
      </w:pPr>
    </w:p>
    <w:p w14:paraId="6EF8104A" w14:textId="4881398E" w:rsidR="0023449D" w:rsidRDefault="0023449D" w:rsidP="0023449D">
      <w:pPr>
        <w:rPr>
          <w:b/>
          <w:sz w:val="48"/>
        </w:rPr>
      </w:pPr>
    </w:p>
    <w:p w14:paraId="2089EA6F" w14:textId="5EF43A08" w:rsidR="008304CE" w:rsidRDefault="008304CE" w:rsidP="0023449D">
      <w:pPr>
        <w:rPr>
          <w:b/>
          <w:sz w:val="48"/>
        </w:rPr>
      </w:pPr>
    </w:p>
    <w:p w14:paraId="5A6330BA" w14:textId="18E3D341" w:rsidR="008304CE" w:rsidRDefault="008304CE" w:rsidP="0023449D">
      <w:pPr>
        <w:rPr>
          <w:b/>
          <w:sz w:val="48"/>
        </w:rPr>
      </w:pPr>
    </w:p>
    <w:p w14:paraId="772C3203" w14:textId="32754CA0" w:rsidR="008304CE" w:rsidRDefault="008304CE" w:rsidP="0023449D">
      <w:pPr>
        <w:rPr>
          <w:b/>
          <w:sz w:val="48"/>
        </w:rPr>
      </w:pPr>
    </w:p>
    <w:p w14:paraId="590951EB" w14:textId="031A9460" w:rsidR="008304CE" w:rsidRDefault="008304CE" w:rsidP="0023449D">
      <w:pPr>
        <w:rPr>
          <w:b/>
          <w:sz w:val="48"/>
        </w:rPr>
      </w:pPr>
    </w:p>
    <w:p w14:paraId="2DBAE30B" w14:textId="75706940" w:rsidR="008304CE" w:rsidRDefault="008304CE" w:rsidP="0023449D">
      <w:pPr>
        <w:rPr>
          <w:b/>
          <w:sz w:val="48"/>
        </w:rPr>
      </w:pPr>
    </w:p>
    <w:p w14:paraId="2D85CEF2" w14:textId="6210B4B7" w:rsidR="008304CE" w:rsidRDefault="008304CE" w:rsidP="0023449D">
      <w:pPr>
        <w:rPr>
          <w:b/>
          <w:sz w:val="48"/>
        </w:rPr>
      </w:pPr>
    </w:p>
    <w:p w14:paraId="35F1C332" w14:textId="77777777" w:rsidR="008304CE" w:rsidRDefault="008304CE" w:rsidP="0023449D">
      <w:pPr>
        <w:rPr>
          <w:b/>
          <w:sz w:val="48"/>
        </w:rPr>
      </w:pPr>
    </w:p>
    <w:p w14:paraId="3D95D1BB" w14:textId="74EC209B" w:rsidR="0023449D" w:rsidRDefault="0023449D" w:rsidP="0023449D">
      <w:pPr>
        <w:rPr>
          <w:b/>
          <w:sz w:val="48"/>
        </w:rPr>
      </w:pPr>
      <w:r>
        <w:rPr>
          <w:b/>
          <w:sz w:val="48"/>
        </w:rPr>
        <w:br/>
      </w:r>
    </w:p>
    <w:p w14:paraId="379BCDAC" w14:textId="77777777" w:rsidR="0023449D" w:rsidRDefault="0023449D" w:rsidP="0023449D">
      <w:pPr>
        <w:ind w:left="720" w:firstLine="720"/>
        <w:rPr>
          <w:b/>
        </w:rPr>
      </w:pPr>
      <w:r>
        <w:rPr>
          <w:b/>
        </w:rPr>
        <w:lastRenderedPageBreak/>
        <w:t>Removing a lecturer from the member list:</w:t>
      </w:r>
    </w:p>
    <w:p w14:paraId="6F2E180C" w14:textId="77777777" w:rsidR="0023449D" w:rsidRPr="00445CC7" w:rsidRDefault="0023449D" w:rsidP="0023449D">
      <w:pPr>
        <w:pStyle w:val="ListParagraph"/>
        <w:numPr>
          <w:ilvl w:val="0"/>
          <w:numId w:val="36"/>
        </w:numPr>
        <w:spacing w:after="160" w:line="259" w:lineRule="auto"/>
        <w:rPr>
          <w:b/>
        </w:rPr>
      </w:pPr>
      <w:r>
        <w:t>Select a lecturer that you wish to remove from the lecture list;</w:t>
      </w:r>
    </w:p>
    <w:p w14:paraId="565D7906" w14:textId="77777777" w:rsidR="0023449D" w:rsidRPr="00F25D16" w:rsidRDefault="0023449D" w:rsidP="0023449D">
      <w:pPr>
        <w:pStyle w:val="ListParagraph"/>
        <w:numPr>
          <w:ilvl w:val="0"/>
          <w:numId w:val="36"/>
        </w:numPr>
        <w:spacing w:after="160" w:line="259" w:lineRule="auto"/>
        <w:rPr>
          <w:b/>
        </w:rPr>
      </w:pPr>
      <w:r>
        <w:t>In the “Lecturer data” section, click on the “Remove lecturer” button:</w:t>
      </w:r>
    </w:p>
    <w:p w14:paraId="5AF8ADF9" w14:textId="77777777" w:rsidR="0023449D" w:rsidRPr="00887FA5" w:rsidRDefault="0023449D" w:rsidP="0023449D">
      <w:pPr>
        <w:pStyle w:val="ListParagraph"/>
        <w:ind w:left="1800"/>
        <w:rPr>
          <w:b/>
        </w:rPr>
      </w:pPr>
    </w:p>
    <w:p w14:paraId="11371EA6" w14:textId="579A8EA7" w:rsidR="0023449D" w:rsidRPr="00236E3C" w:rsidRDefault="0023449D" w:rsidP="0023449D">
      <w:pPr>
        <w:pStyle w:val="ListParagraph"/>
        <w:ind w:left="1800"/>
        <w:rPr>
          <w:b/>
        </w:rPr>
      </w:pPr>
    </w:p>
    <w:p w14:paraId="0A9F7D15" w14:textId="7DF5F447" w:rsidR="0023449D" w:rsidRPr="00094DE4" w:rsidRDefault="008304CE" w:rsidP="0023449D">
      <w:pPr>
        <w:pStyle w:val="ListParagraph"/>
        <w:ind w:left="1800"/>
      </w:pPr>
      <w:r w:rsidRPr="009E432B">
        <w:rPr>
          <w:b/>
          <w:noProof/>
          <w:lang w:eastAsia="en-US"/>
        </w:rPr>
        <w:drawing>
          <wp:anchor distT="0" distB="0" distL="114300" distR="114300" simplePos="0" relativeHeight="251691008" behindDoc="0" locked="0" layoutInCell="1" allowOverlap="1" wp14:anchorId="0D1E96B5" wp14:editId="4DFE8A6B">
            <wp:simplePos x="0" y="0"/>
            <wp:positionH relativeFrom="margin">
              <wp:align>center</wp:align>
            </wp:positionH>
            <wp:positionV relativeFrom="page">
              <wp:posOffset>1683385</wp:posOffset>
            </wp:positionV>
            <wp:extent cx="4351020" cy="3444240"/>
            <wp:effectExtent l="0" t="0" r="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51020" cy="3444240"/>
                    </a:xfrm>
                    <a:prstGeom prst="rect">
                      <a:avLst/>
                    </a:prstGeom>
                  </pic:spPr>
                </pic:pic>
              </a:graphicData>
            </a:graphic>
          </wp:anchor>
        </w:drawing>
      </w:r>
    </w:p>
    <w:p w14:paraId="238E39A4" w14:textId="000FB84D" w:rsidR="0023449D" w:rsidRDefault="0023449D" w:rsidP="0023449D">
      <w:pPr>
        <w:ind w:left="1080"/>
        <w:rPr>
          <w:sz w:val="48"/>
        </w:rPr>
      </w:pPr>
    </w:p>
    <w:p w14:paraId="22460619" w14:textId="3A827F93" w:rsidR="0023449D" w:rsidRDefault="0023449D" w:rsidP="0023449D">
      <w:pPr>
        <w:ind w:left="1080"/>
        <w:rPr>
          <w:sz w:val="48"/>
        </w:rPr>
      </w:pPr>
    </w:p>
    <w:p w14:paraId="7364A56D" w14:textId="2ABA6CA9" w:rsidR="0023449D" w:rsidRDefault="0023449D" w:rsidP="0023449D">
      <w:pPr>
        <w:ind w:left="1080"/>
        <w:rPr>
          <w:sz w:val="48"/>
        </w:rPr>
      </w:pPr>
    </w:p>
    <w:p w14:paraId="772B3736" w14:textId="35B21EF6" w:rsidR="0023449D" w:rsidRDefault="0023449D" w:rsidP="0023449D">
      <w:pPr>
        <w:ind w:left="1080"/>
        <w:rPr>
          <w:sz w:val="48"/>
        </w:rPr>
      </w:pPr>
    </w:p>
    <w:p w14:paraId="4FF2131E" w14:textId="2F8FE3FA" w:rsidR="0023449D" w:rsidRDefault="0023449D" w:rsidP="0023449D">
      <w:pPr>
        <w:ind w:left="1080"/>
        <w:rPr>
          <w:sz w:val="48"/>
        </w:rPr>
      </w:pPr>
    </w:p>
    <w:p w14:paraId="14D45386" w14:textId="401EE53B" w:rsidR="0023449D" w:rsidRDefault="0023449D" w:rsidP="0023449D">
      <w:pPr>
        <w:ind w:left="1080"/>
        <w:rPr>
          <w:sz w:val="48"/>
        </w:rPr>
      </w:pPr>
    </w:p>
    <w:p w14:paraId="3094E531" w14:textId="14995D32" w:rsidR="0023449D" w:rsidRDefault="0023449D" w:rsidP="0023449D">
      <w:pPr>
        <w:ind w:left="1080"/>
        <w:rPr>
          <w:sz w:val="48"/>
        </w:rPr>
      </w:pPr>
    </w:p>
    <w:p w14:paraId="5B295467" w14:textId="11CE5DFE" w:rsidR="0023449D" w:rsidRDefault="0023449D" w:rsidP="0023449D">
      <w:pPr>
        <w:ind w:left="1080"/>
        <w:rPr>
          <w:sz w:val="48"/>
        </w:rPr>
      </w:pPr>
    </w:p>
    <w:p w14:paraId="5B97D7D2" w14:textId="4E0C41F4" w:rsidR="0023449D" w:rsidRDefault="0023449D" w:rsidP="0023449D">
      <w:pPr>
        <w:rPr>
          <w:sz w:val="48"/>
        </w:rPr>
      </w:pPr>
    </w:p>
    <w:p w14:paraId="6B3F7C69" w14:textId="6EDAB9C1" w:rsidR="0023449D" w:rsidRDefault="0023449D" w:rsidP="0023449D">
      <w:pPr>
        <w:rPr>
          <w:sz w:val="48"/>
        </w:rPr>
      </w:pPr>
    </w:p>
    <w:p w14:paraId="7D94C246" w14:textId="1481F0F7" w:rsidR="0023449D" w:rsidRDefault="0023449D" w:rsidP="0023449D">
      <w:pPr>
        <w:rPr>
          <w:sz w:val="48"/>
        </w:rPr>
      </w:pPr>
    </w:p>
    <w:p w14:paraId="4EEDFAA1" w14:textId="77777777" w:rsidR="0023449D" w:rsidRDefault="0023449D" w:rsidP="0023449D">
      <w:pPr>
        <w:rPr>
          <w:sz w:val="48"/>
        </w:rPr>
      </w:pPr>
    </w:p>
    <w:p w14:paraId="1AB4CE6E" w14:textId="3726B6C4" w:rsidR="0023449D" w:rsidRDefault="0023449D" w:rsidP="0023449D">
      <w:pPr>
        <w:rPr>
          <w:sz w:val="48"/>
        </w:rPr>
      </w:pPr>
    </w:p>
    <w:p w14:paraId="633E55FE" w14:textId="0CBF7790" w:rsidR="008304CE" w:rsidRDefault="008304CE" w:rsidP="0023449D">
      <w:pPr>
        <w:rPr>
          <w:sz w:val="48"/>
        </w:rPr>
      </w:pPr>
    </w:p>
    <w:p w14:paraId="285A7EBE" w14:textId="59A6BB21" w:rsidR="008304CE" w:rsidRDefault="008304CE" w:rsidP="0023449D">
      <w:pPr>
        <w:rPr>
          <w:sz w:val="48"/>
        </w:rPr>
      </w:pPr>
    </w:p>
    <w:p w14:paraId="6C65C876" w14:textId="02EE9483" w:rsidR="008304CE" w:rsidRDefault="008304CE" w:rsidP="0023449D">
      <w:pPr>
        <w:rPr>
          <w:sz w:val="48"/>
        </w:rPr>
      </w:pPr>
    </w:p>
    <w:p w14:paraId="15C41193" w14:textId="69A4D606" w:rsidR="008304CE" w:rsidRDefault="008304CE" w:rsidP="0023449D">
      <w:pPr>
        <w:rPr>
          <w:sz w:val="48"/>
        </w:rPr>
      </w:pPr>
    </w:p>
    <w:p w14:paraId="73B39A1D" w14:textId="3BE0A138" w:rsidR="008304CE" w:rsidRDefault="008304CE" w:rsidP="0023449D">
      <w:pPr>
        <w:rPr>
          <w:sz w:val="48"/>
        </w:rPr>
      </w:pPr>
    </w:p>
    <w:p w14:paraId="3395B065" w14:textId="546D8731" w:rsidR="008304CE" w:rsidRDefault="008304CE" w:rsidP="0023449D">
      <w:pPr>
        <w:rPr>
          <w:sz w:val="48"/>
        </w:rPr>
      </w:pPr>
    </w:p>
    <w:p w14:paraId="08E83573" w14:textId="121D8340" w:rsidR="008304CE" w:rsidRDefault="008304CE" w:rsidP="0023449D">
      <w:pPr>
        <w:rPr>
          <w:sz w:val="48"/>
        </w:rPr>
      </w:pPr>
    </w:p>
    <w:p w14:paraId="1140DC42" w14:textId="7D4DFE8E" w:rsidR="008304CE" w:rsidRDefault="008304CE" w:rsidP="0023449D">
      <w:pPr>
        <w:rPr>
          <w:sz w:val="48"/>
        </w:rPr>
      </w:pPr>
    </w:p>
    <w:p w14:paraId="25600091" w14:textId="7FFADD7F" w:rsidR="0023449D" w:rsidRDefault="0023449D" w:rsidP="0023449D">
      <w:pPr>
        <w:rPr>
          <w:sz w:val="48"/>
        </w:rPr>
      </w:pPr>
    </w:p>
    <w:p w14:paraId="14513FAD" w14:textId="77777777" w:rsidR="008304CE" w:rsidRDefault="008304CE" w:rsidP="008304CE">
      <w:pPr>
        <w:ind w:firstLine="1080"/>
        <w:rPr>
          <w:b/>
        </w:rPr>
      </w:pPr>
    </w:p>
    <w:p w14:paraId="3613CB58" w14:textId="763763FD" w:rsidR="008304CE" w:rsidRDefault="0023449D" w:rsidP="008304CE">
      <w:pPr>
        <w:ind w:firstLine="1080"/>
        <w:rPr>
          <w:b/>
        </w:rPr>
      </w:pPr>
      <w:r>
        <w:rPr>
          <w:b/>
        </w:rPr>
        <w:lastRenderedPageBreak/>
        <w:t>Updating information about lecturer:</w:t>
      </w:r>
    </w:p>
    <w:p w14:paraId="4603D86C" w14:textId="77777777" w:rsidR="008304CE" w:rsidRDefault="008304CE" w:rsidP="008304CE">
      <w:pPr>
        <w:ind w:firstLine="1080"/>
        <w:rPr>
          <w:b/>
        </w:rPr>
      </w:pPr>
    </w:p>
    <w:p w14:paraId="50EB9EEB" w14:textId="35056A80" w:rsidR="0023449D" w:rsidRPr="0012356D" w:rsidRDefault="0023449D" w:rsidP="0023449D">
      <w:pPr>
        <w:pStyle w:val="ListParagraph"/>
        <w:numPr>
          <w:ilvl w:val="0"/>
          <w:numId w:val="37"/>
        </w:numPr>
        <w:spacing w:after="160" w:line="259" w:lineRule="auto"/>
        <w:rPr>
          <w:b/>
        </w:rPr>
      </w:pPr>
      <w:r w:rsidRPr="0012356D">
        <w:t xml:space="preserve">Select a </w:t>
      </w:r>
      <w:r>
        <w:t>lecturer</w:t>
      </w:r>
      <w:r w:rsidRPr="0012356D">
        <w:t xml:space="preserve"> that you wish to </w:t>
      </w:r>
      <w:r>
        <w:t>update information about</w:t>
      </w:r>
      <w:r w:rsidRPr="0012356D">
        <w:t xml:space="preserve"> from the</w:t>
      </w:r>
      <w:r>
        <w:t xml:space="preserve"> lecturer</w:t>
      </w:r>
      <w:r w:rsidRPr="0012356D">
        <w:t xml:space="preserve"> list</w:t>
      </w:r>
      <w:r>
        <w:t xml:space="preserve"> and edit any desired information about the lecturer</w:t>
      </w:r>
      <w:r w:rsidRPr="0012356D">
        <w:t>;</w:t>
      </w:r>
    </w:p>
    <w:p w14:paraId="7A3C799B" w14:textId="552ACD55" w:rsidR="0023449D" w:rsidRPr="008304CE" w:rsidRDefault="0023449D" w:rsidP="0023449D">
      <w:pPr>
        <w:pStyle w:val="ListParagraph"/>
        <w:numPr>
          <w:ilvl w:val="0"/>
          <w:numId w:val="37"/>
        </w:numPr>
        <w:spacing w:after="160" w:line="259" w:lineRule="auto"/>
        <w:rPr>
          <w:b/>
        </w:rPr>
      </w:pPr>
      <w:r>
        <w:t>Click on the “Update information” button to save updated information.</w:t>
      </w:r>
    </w:p>
    <w:p w14:paraId="661426A5" w14:textId="3C23617E" w:rsidR="008304CE" w:rsidRPr="009E432B" w:rsidRDefault="008304CE" w:rsidP="008304CE">
      <w:pPr>
        <w:pStyle w:val="ListParagraph"/>
        <w:spacing w:after="160" w:line="259" w:lineRule="auto"/>
        <w:ind w:left="1440"/>
        <w:rPr>
          <w:b/>
        </w:rPr>
      </w:pPr>
    </w:p>
    <w:p w14:paraId="7D122026" w14:textId="5C9B228F" w:rsidR="0023449D" w:rsidRPr="000E28B2" w:rsidRDefault="0023449D" w:rsidP="0023449D">
      <w:pPr>
        <w:pStyle w:val="ListParagraph"/>
        <w:rPr>
          <w:b/>
        </w:rPr>
      </w:pPr>
    </w:p>
    <w:p w14:paraId="3B6840ED" w14:textId="4689B2F2" w:rsidR="0023449D" w:rsidRDefault="008304CE" w:rsidP="0023449D">
      <w:pPr>
        <w:ind w:left="1080"/>
        <w:rPr>
          <w:sz w:val="48"/>
        </w:rPr>
      </w:pPr>
      <w:r w:rsidRPr="009E432B">
        <w:rPr>
          <w:noProof/>
          <w:sz w:val="48"/>
          <w:lang w:eastAsia="en-US"/>
        </w:rPr>
        <w:drawing>
          <wp:anchor distT="0" distB="0" distL="114300" distR="114300" simplePos="0" relativeHeight="251689984" behindDoc="0" locked="0" layoutInCell="1" allowOverlap="1" wp14:anchorId="2D08BCF6" wp14:editId="6056D6B6">
            <wp:simplePos x="0" y="0"/>
            <wp:positionH relativeFrom="page">
              <wp:align>center</wp:align>
            </wp:positionH>
            <wp:positionV relativeFrom="margin">
              <wp:posOffset>1287780</wp:posOffset>
            </wp:positionV>
            <wp:extent cx="4351020" cy="34442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51020" cy="3444240"/>
                    </a:xfrm>
                    <a:prstGeom prst="rect">
                      <a:avLst/>
                    </a:prstGeom>
                  </pic:spPr>
                </pic:pic>
              </a:graphicData>
            </a:graphic>
          </wp:anchor>
        </w:drawing>
      </w:r>
    </w:p>
    <w:p w14:paraId="298F85F6" w14:textId="65366A65" w:rsidR="0023449D" w:rsidRDefault="0023449D" w:rsidP="0023449D">
      <w:pPr>
        <w:ind w:left="1080"/>
        <w:rPr>
          <w:sz w:val="48"/>
        </w:rPr>
      </w:pPr>
    </w:p>
    <w:p w14:paraId="0212FB3F" w14:textId="486B6B32" w:rsidR="0023449D" w:rsidRDefault="0023449D" w:rsidP="0023449D">
      <w:pPr>
        <w:ind w:left="1080"/>
        <w:rPr>
          <w:sz w:val="48"/>
        </w:rPr>
      </w:pPr>
    </w:p>
    <w:p w14:paraId="2D3D614D" w14:textId="079668E9" w:rsidR="0023449D" w:rsidRDefault="0023449D" w:rsidP="0023449D">
      <w:pPr>
        <w:ind w:left="1080"/>
        <w:rPr>
          <w:sz w:val="48"/>
        </w:rPr>
      </w:pPr>
    </w:p>
    <w:p w14:paraId="30436200" w14:textId="4A1238AA" w:rsidR="008304CE" w:rsidRDefault="008304CE" w:rsidP="0023449D">
      <w:pPr>
        <w:ind w:left="1080"/>
        <w:rPr>
          <w:sz w:val="48"/>
        </w:rPr>
      </w:pPr>
    </w:p>
    <w:p w14:paraId="3814AF58" w14:textId="7ECAF8F2" w:rsidR="008304CE" w:rsidRDefault="008304CE" w:rsidP="0023449D">
      <w:pPr>
        <w:ind w:left="1080"/>
        <w:rPr>
          <w:sz w:val="48"/>
        </w:rPr>
      </w:pPr>
    </w:p>
    <w:p w14:paraId="227D4E67" w14:textId="17921D69" w:rsidR="008304CE" w:rsidRDefault="008304CE" w:rsidP="0023449D">
      <w:pPr>
        <w:ind w:left="1080"/>
        <w:rPr>
          <w:sz w:val="48"/>
        </w:rPr>
      </w:pPr>
    </w:p>
    <w:p w14:paraId="26CA9068" w14:textId="2D3B2656" w:rsidR="0023449D" w:rsidRDefault="0023449D" w:rsidP="0023449D">
      <w:pPr>
        <w:ind w:left="1080"/>
        <w:rPr>
          <w:sz w:val="48"/>
        </w:rPr>
      </w:pPr>
    </w:p>
    <w:p w14:paraId="4412B08F" w14:textId="0FBB62CE" w:rsidR="0023449D" w:rsidRDefault="0023449D" w:rsidP="0023449D">
      <w:pPr>
        <w:ind w:left="1080"/>
        <w:rPr>
          <w:sz w:val="48"/>
        </w:rPr>
      </w:pPr>
    </w:p>
    <w:p w14:paraId="1C0C426E" w14:textId="7204D08C" w:rsidR="0023449D" w:rsidRDefault="0023449D" w:rsidP="0023449D">
      <w:pPr>
        <w:rPr>
          <w:sz w:val="48"/>
        </w:rPr>
      </w:pPr>
    </w:p>
    <w:p w14:paraId="1D5D3FB1" w14:textId="77777777" w:rsidR="0023449D" w:rsidRDefault="0023449D" w:rsidP="0023449D">
      <w:pPr>
        <w:rPr>
          <w:sz w:val="48"/>
        </w:rPr>
      </w:pPr>
    </w:p>
    <w:p w14:paraId="1D6138F4" w14:textId="07606F87" w:rsidR="0023449D" w:rsidRPr="007E7B22" w:rsidRDefault="0023449D" w:rsidP="0023449D">
      <w:pPr>
        <w:pStyle w:val="ListParagraph"/>
        <w:ind w:left="1440"/>
        <w:rPr>
          <w:b/>
        </w:rPr>
      </w:pPr>
      <w:r w:rsidRPr="0012356D">
        <w:t xml:space="preserve">Upon successful </w:t>
      </w:r>
      <w:r>
        <w:t>update</w:t>
      </w:r>
      <w:r w:rsidRPr="0012356D">
        <w:t xml:space="preserve"> of a member</w:t>
      </w:r>
      <w:r>
        <w:t xml:space="preserve"> information</w:t>
      </w:r>
      <w:r w:rsidRPr="0012356D">
        <w:t>, you will be presented with the following message:</w:t>
      </w:r>
    </w:p>
    <w:p w14:paraId="35D29F57" w14:textId="09A8353B" w:rsidR="0023449D" w:rsidRDefault="0023449D" w:rsidP="0023449D">
      <w:pPr>
        <w:pStyle w:val="ListParagraph"/>
        <w:rPr>
          <w:b/>
        </w:rPr>
      </w:pPr>
    </w:p>
    <w:p w14:paraId="150EDCEC" w14:textId="3B0A7B36" w:rsidR="008304CE" w:rsidRDefault="008304CE" w:rsidP="0023449D">
      <w:pPr>
        <w:pStyle w:val="ListParagraph"/>
        <w:rPr>
          <w:b/>
        </w:rPr>
      </w:pPr>
      <w:r w:rsidRPr="009E432B">
        <w:rPr>
          <w:b/>
          <w:noProof/>
          <w:lang w:eastAsia="en-US"/>
        </w:rPr>
        <w:drawing>
          <wp:anchor distT="0" distB="0" distL="114300" distR="114300" simplePos="0" relativeHeight="251688960" behindDoc="0" locked="0" layoutInCell="1" allowOverlap="1" wp14:anchorId="6E214F01" wp14:editId="32E0D9BF">
            <wp:simplePos x="0" y="0"/>
            <wp:positionH relativeFrom="margin">
              <wp:align>center</wp:align>
            </wp:positionH>
            <wp:positionV relativeFrom="page">
              <wp:posOffset>6436995</wp:posOffset>
            </wp:positionV>
            <wp:extent cx="2232660" cy="9372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32660" cy="937260"/>
                    </a:xfrm>
                    <a:prstGeom prst="rect">
                      <a:avLst/>
                    </a:prstGeom>
                  </pic:spPr>
                </pic:pic>
              </a:graphicData>
            </a:graphic>
          </wp:anchor>
        </w:drawing>
      </w:r>
    </w:p>
    <w:p w14:paraId="7907A3F5" w14:textId="77777777" w:rsidR="008304CE" w:rsidRPr="007E7B22" w:rsidRDefault="008304CE" w:rsidP="0023449D">
      <w:pPr>
        <w:pStyle w:val="ListParagraph"/>
        <w:rPr>
          <w:b/>
        </w:rPr>
      </w:pPr>
    </w:p>
    <w:p w14:paraId="6C379702" w14:textId="3F1C4832" w:rsidR="0023449D" w:rsidRDefault="0023449D" w:rsidP="0023449D">
      <w:pPr>
        <w:pStyle w:val="ListParagraph"/>
      </w:pPr>
    </w:p>
    <w:p w14:paraId="2BA90FBB" w14:textId="0CBE3D78" w:rsidR="0023449D" w:rsidRDefault="0023449D" w:rsidP="0023449D">
      <w:pPr>
        <w:tabs>
          <w:tab w:val="left" w:pos="2650"/>
        </w:tabs>
      </w:pPr>
    </w:p>
    <w:p w14:paraId="0FCD30E9" w14:textId="77777777" w:rsidR="0023449D" w:rsidRDefault="0023449D" w:rsidP="0023449D">
      <w:pPr>
        <w:tabs>
          <w:tab w:val="left" w:pos="2650"/>
        </w:tabs>
      </w:pPr>
    </w:p>
    <w:p w14:paraId="4DDA020E" w14:textId="7D5B12A3" w:rsidR="0023449D" w:rsidRDefault="0023449D" w:rsidP="0023449D">
      <w:pPr>
        <w:tabs>
          <w:tab w:val="left" w:pos="2650"/>
        </w:tabs>
      </w:pPr>
    </w:p>
    <w:p w14:paraId="3F8DC1C1" w14:textId="077C72CF" w:rsidR="0023449D" w:rsidRDefault="0023449D" w:rsidP="0023449D">
      <w:pPr>
        <w:rPr>
          <w:szCs w:val="21"/>
        </w:rPr>
      </w:pPr>
    </w:p>
    <w:p w14:paraId="4C4D36AE" w14:textId="77777777" w:rsidR="008304CE" w:rsidRPr="00094DE4" w:rsidRDefault="008304CE" w:rsidP="0023449D">
      <w:pPr>
        <w:rPr>
          <w:szCs w:val="21"/>
        </w:rPr>
      </w:pPr>
    </w:p>
    <w:p w14:paraId="3C4EEDD1" w14:textId="2BC0C97C" w:rsidR="0023449D" w:rsidRDefault="0023449D" w:rsidP="0023449D">
      <w:pPr>
        <w:pStyle w:val="ListParagraph"/>
        <w:ind w:left="1440"/>
        <w:rPr>
          <w:szCs w:val="21"/>
        </w:rPr>
      </w:pPr>
      <w:r w:rsidRPr="00445CC7">
        <w:rPr>
          <w:szCs w:val="21"/>
        </w:rPr>
        <w:t xml:space="preserve">Information about the </w:t>
      </w:r>
      <w:r>
        <w:rPr>
          <w:szCs w:val="21"/>
        </w:rPr>
        <w:t>lecture</w:t>
      </w:r>
      <w:r w:rsidRPr="00445CC7">
        <w:rPr>
          <w:szCs w:val="21"/>
        </w:rPr>
        <w:t>r has now been updated and you may close this window.</w:t>
      </w:r>
      <w:r>
        <w:rPr>
          <w:szCs w:val="21"/>
        </w:rPr>
        <w:br/>
      </w:r>
    </w:p>
    <w:p w14:paraId="3B064990" w14:textId="0A8FBFEA" w:rsidR="0023449D" w:rsidRDefault="0023449D" w:rsidP="0023449D">
      <w:pPr>
        <w:pStyle w:val="ListParagraph"/>
        <w:ind w:left="1440"/>
        <w:rPr>
          <w:szCs w:val="21"/>
        </w:rPr>
      </w:pPr>
    </w:p>
    <w:p w14:paraId="47C21979" w14:textId="3B72FBF9" w:rsidR="008304CE" w:rsidRDefault="008304CE" w:rsidP="0023449D">
      <w:pPr>
        <w:pStyle w:val="ListParagraph"/>
        <w:ind w:left="1440"/>
        <w:rPr>
          <w:szCs w:val="21"/>
        </w:rPr>
      </w:pPr>
    </w:p>
    <w:p w14:paraId="453950C2" w14:textId="4E440363" w:rsidR="008304CE" w:rsidRDefault="008304CE" w:rsidP="0023449D">
      <w:pPr>
        <w:pStyle w:val="ListParagraph"/>
        <w:ind w:left="1440"/>
        <w:rPr>
          <w:szCs w:val="21"/>
        </w:rPr>
      </w:pPr>
    </w:p>
    <w:p w14:paraId="2242DCAF" w14:textId="4136854A" w:rsidR="008304CE" w:rsidRDefault="008304CE" w:rsidP="0023449D">
      <w:pPr>
        <w:pStyle w:val="ListParagraph"/>
        <w:ind w:left="1440"/>
        <w:rPr>
          <w:szCs w:val="21"/>
        </w:rPr>
      </w:pPr>
    </w:p>
    <w:p w14:paraId="63A44564" w14:textId="0B038EBB" w:rsidR="008304CE" w:rsidRDefault="008304CE" w:rsidP="0023449D">
      <w:pPr>
        <w:pStyle w:val="ListParagraph"/>
        <w:ind w:left="1440"/>
        <w:rPr>
          <w:szCs w:val="21"/>
        </w:rPr>
      </w:pPr>
    </w:p>
    <w:p w14:paraId="22874FB6" w14:textId="77777777" w:rsidR="008304CE" w:rsidRDefault="008304CE" w:rsidP="0023449D">
      <w:pPr>
        <w:pStyle w:val="ListParagraph"/>
        <w:ind w:left="1440"/>
        <w:rPr>
          <w:szCs w:val="21"/>
        </w:rPr>
      </w:pPr>
    </w:p>
    <w:p w14:paraId="7B40DC98" w14:textId="77777777" w:rsidR="0023449D" w:rsidRPr="00094DE4" w:rsidRDefault="0023449D" w:rsidP="0023449D">
      <w:pPr>
        <w:pStyle w:val="ListParagraph"/>
        <w:ind w:left="1440"/>
        <w:rPr>
          <w:szCs w:val="21"/>
        </w:rPr>
      </w:pPr>
    </w:p>
    <w:p w14:paraId="025BB7C5" w14:textId="2B1819EE" w:rsidR="0023449D" w:rsidRDefault="008304CE" w:rsidP="0023449D">
      <w:pPr>
        <w:pStyle w:val="ListParagraph"/>
        <w:numPr>
          <w:ilvl w:val="0"/>
          <w:numId w:val="27"/>
        </w:numPr>
        <w:spacing w:after="160" w:line="259" w:lineRule="auto"/>
        <w:jc w:val="center"/>
        <w:rPr>
          <w:b/>
          <w:sz w:val="48"/>
        </w:rPr>
      </w:pPr>
      <w:r w:rsidRPr="00B43B3F">
        <w:rPr>
          <w:b/>
          <w:noProof/>
          <w:sz w:val="48"/>
          <w:lang w:eastAsia="en-US"/>
        </w:rPr>
        <w:lastRenderedPageBreak/>
        <w:drawing>
          <wp:anchor distT="0" distB="0" distL="114300" distR="114300" simplePos="0" relativeHeight="251710464" behindDoc="0" locked="0" layoutInCell="1" allowOverlap="1" wp14:anchorId="6024A2BC" wp14:editId="082971D5">
            <wp:simplePos x="0" y="0"/>
            <wp:positionH relativeFrom="page">
              <wp:align>center</wp:align>
            </wp:positionH>
            <wp:positionV relativeFrom="page">
              <wp:posOffset>1303020</wp:posOffset>
            </wp:positionV>
            <wp:extent cx="5943600" cy="3325495"/>
            <wp:effectExtent l="0" t="0" r="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r w:rsidR="0023449D">
        <w:rPr>
          <w:b/>
          <w:sz w:val="48"/>
        </w:rPr>
        <w:t xml:space="preserve"> </w:t>
      </w:r>
      <w:r w:rsidR="0023449D" w:rsidRPr="007E7B22">
        <w:rPr>
          <w:b/>
          <w:sz w:val="48"/>
        </w:rPr>
        <w:t>Event Information</w:t>
      </w:r>
      <w:r w:rsidR="0023449D">
        <w:rPr>
          <w:b/>
          <w:sz w:val="48"/>
        </w:rPr>
        <w:t>:</w:t>
      </w:r>
    </w:p>
    <w:p w14:paraId="13A5C07C" w14:textId="2528D8F6" w:rsidR="0023449D" w:rsidRDefault="0023449D" w:rsidP="0023449D">
      <w:pPr>
        <w:ind w:left="1080"/>
        <w:rPr>
          <w:b/>
          <w:sz w:val="48"/>
        </w:rPr>
      </w:pPr>
    </w:p>
    <w:p w14:paraId="58D60633" w14:textId="0D065C69" w:rsidR="0023449D" w:rsidRDefault="0023449D" w:rsidP="0023449D">
      <w:pPr>
        <w:ind w:left="1080"/>
        <w:rPr>
          <w:b/>
          <w:sz w:val="48"/>
        </w:rPr>
      </w:pPr>
    </w:p>
    <w:p w14:paraId="25B8C95E" w14:textId="3B14A9EE" w:rsidR="0023449D" w:rsidRDefault="0023449D" w:rsidP="0023449D">
      <w:pPr>
        <w:ind w:left="1080"/>
        <w:rPr>
          <w:b/>
          <w:sz w:val="48"/>
        </w:rPr>
      </w:pPr>
    </w:p>
    <w:p w14:paraId="3D11D1C6" w14:textId="3EA67E46" w:rsidR="0023449D" w:rsidRDefault="0023449D" w:rsidP="0023449D">
      <w:pPr>
        <w:ind w:left="1080"/>
        <w:rPr>
          <w:b/>
          <w:sz w:val="48"/>
        </w:rPr>
      </w:pPr>
    </w:p>
    <w:p w14:paraId="6FA95C5D" w14:textId="4309F1E9" w:rsidR="0023449D" w:rsidRDefault="0023449D" w:rsidP="0023449D">
      <w:pPr>
        <w:ind w:left="1080"/>
        <w:rPr>
          <w:b/>
          <w:sz w:val="48"/>
        </w:rPr>
      </w:pPr>
    </w:p>
    <w:p w14:paraId="4F4947E8" w14:textId="70E61004" w:rsidR="0023449D" w:rsidRDefault="0023449D" w:rsidP="0023449D">
      <w:pPr>
        <w:ind w:left="1080"/>
        <w:rPr>
          <w:b/>
          <w:sz w:val="48"/>
        </w:rPr>
      </w:pPr>
    </w:p>
    <w:p w14:paraId="49586D51" w14:textId="77777777" w:rsidR="0023449D" w:rsidRDefault="0023449D" w:rsidP="0023449D">
      <w:pPr>
        <w:ind w:left="1080"/>
        <w:rPr>
          <w:b/>
          <w:sz w:val="48"/>
        </w:rPr>
      </w:pPr>
    </w:p>
    <w:p w14:paraId="6A1769A4" w14:textId="01FBE584" w:rsidR="008304CE" w:rsidRDefault="008304CE" w:rsidP="0023449D">
      <w:pPr>
        <w:rPr>
          <w:b/>
          <w:sz w:val="48"/>
        </w:rPr>
      </w:pPr>
    </w:p>
    <w:p w14:paraId="37A0A097" w14:textId="77777777" w:rsidR="008304CE" w:rsidRDefault="008304CE" w:rsidP="0023449D">
      <w:pPr>
        <w:rPr>
          <w:b/>
          <w:sz w:val="48"/>
        </w:rPr>
      </w:pPr>
    </w:p>
    <w:p w14:paraId="4EC32E85" w14:textId="16D71CD7" w:rsidR="008304CE" w:rsidRDefault="008304CE" w:rsidP="0023449D">
      <w:pPr>
        <w:rPr>
          <w:b/>
          <w:sz w:val="48"/>
        </w:rPr>
      </w:pPr>
    </w:p>
    <w:p w14:paraId="557A11D0" w14:textId="77777777" w:rsidR="008304CE" w:rsidRDefault="008304CE" w:rsidP="0023449D">
      <w:pPr>
        <w:rPr>
          <w:b/>
          <w:sz w:val="48"/>
        </w:rPr>
      </w:pPr>
    </w:p>
    <w:p w14:paraId="5A632317" w14:textId="3E7DC724" w:rsidR="0023449D" w:rsidRPr="000B4473" w:rsidRDefault="0023449D" w:rsidP="0023449D">
      <w:pPr>
        <w:rPr>
          <w:b/>
          <w:sz w:val="36"/>
        </w:rPr>
      </w:pPr>
      <w:r w:rsidRPr="000B4473">
        <w:rPr>
          <w:b/>
          <w:sz w:val="36"/>
        </w:rPr>
        <w:t>Description:</w:t>
      </w:r>
    </w:p>
    <w:p w14:paraId="28460C90" w14:textId="6FBC865A" w:rsidR="0023449D" w:rsidRPr="000B4473" w:rsidRDefault="0023449D" w:rsidP="0023449D">
      <w:pPr>
        <w:rPr>
          <w:b/>
          <w:sz w:val="36"/>
        </w:rPr>
      </w:pPr>
    </w:p>
    <w:p w14:paraId="225CB6AC" w14:textId="0780E6D0" w:rsidR="0023449D" w:rsidRPr="000B4473" w:rsidRDefault="0023449D" w:rsidP="0023449D">
      <w:r>
        <w:t xml:space="preserve">The illustration above is and overview of </w:t>
      </w:r>
      <w:r w:rsidRPr="000B4473">
        <w:t xml:space="preserve">the </w:t>
      </w:r>
      <w:r>
        <w:t>event tab which contains three sections: “</w:t>
      </w:r>
      <w:r w:rsidRPr="0041298E">
        <w:rPr>
          <w:b/>
        </w:rPr>
        <w:t>Create and update events</w:t>
      </w:r>
      <w:r>
        <w:t>”, “</w:t>
      </w:r>
      <w:r w:rsidRPr="0041298E">
        <w:rPr>
          <w:b/>
        </w:rPr>
        <w:t>Events</w:t>
      </w:r>
      <w:r>
        <w:t>” and “</w:t>
      </w:r>
      <w:r w:rsidRPr="0041298E">
        <w:rPr>
          <w:b/>
        </w:rPr>
        <w:t>Add lecturers and participants</w:t>
      </w:r>
      <w:r>
        <w:t>”.</w:t>
      </w:r>
    </w:p>
    <w:p w14:paraId="59D8AD77" w14:textId="437DCDF2" w:rsidR="0023449D" w:rsidRDefault="0023449D" w:rsidP="0023449D">
      <w:pPr>
        <w:ind w:left="1080"/>
        <w:rPr>
          <w:b/>
          <w:sz w:val="48"/>
        </w:rPr>
      </w:pPr>
    </w:p>
    <w:p w14:paraId="4C5289B7" w14:textId="3318763D" w:rsidR="008304CE" w:rsidRDefault="008304CE" w:rsidP="0023449D">
      <w:pPr>
        <w:ind w:left="1080"/>
        <w:rPr>
          <w:b/>
          <w:sz w:val="48"/>
        </w:rPr>
      </w:pPr>
    </w:p>
    <w:p w14:paraId="4C7CDDA6" w14:textId="6411AEA9" w:rsidR="008304CE" w:rsidRDefault="008304CE" w:rsidP="0023449D">
      <w:pPr>
        <w:ind w:left="1080"/>
        <w:rPr>
          <w:b/>
          <w:sz w:val="48"/>
        </w:rPr>
      </w:pPr>
    </w:p>
    <w:p w14:paraId="15666569" w14:textId="4DD2B5CE" w:rsidR="008304CE" w:rsidRDefault="008304CE" w:rsidP="0023449D">
      <w:pPr>
        <w:ind w:left="1080"/>
        <w:rPr>
          <w:b/>
          <w:sz w:val="48"/>
        </w:rPr>
      </w:pPr>
    </w:p>
    <w:p w14:paraId="27958F2E" w14:textId="570B73AC" w:rsidR="008304CE" w:rsidRDefault="008304CE" w:rsidP="0023449D">
      <w:pPr>
        <w:ind w:left="1080"/>
        <w:rPr>
          <w:b/>
          <w:sz w:val="48"/>
        </w:rPr>
      </w:pPr>
    </w:p>
    <w:p w14:paraId="6D617DCD" w14:textId="782BE00A" w:rsidR="008304CE" w:rsidRDefault="008304CE" w:rsidP="0023449D">
      <w:pPr>
        <w:ind w:left="1080"/>
        <w:rPr>
          <w:b/>
          <w:sz w:val="48"/>
        </w:rPr>
      </w:pPr>
    </w:p>
    <w:p w14:paraId="463ED139" w14:textId="3080A00F" w:rsidR="008304CE" w:rsidRDefault="008304CE" w:rsidP="0023449D">
      <w:pPr>
        <w:ind w:left="1080"/>
        <w:rPr>
          <w:b/>
          <w:sz w:val="48"/>
        </w:rPr>
      </w:pPr>
    </w:p>
    <w:p w14:paraId="518920C9" w14:textId="78B0DF0F" w:rsidR="008304CE" w:rsidRDefault="008304CE" w:rsidP="0023449D">
      <w:pPr>
        <w:ind w:left="1080"/>
        <w:rPr>
          <w:b/>
          <w:sz w:val="48"/>
        </w:rPr>
      </w:pPr>
    </w:p>
    <w:p w14:paraId="346A4679" w14:textId="77777777" w:rsidR="008304CE" w:rsidRDefault="008304CE" w:rsidP="0023449D">
      <w:pPr>
        <w:ind w:left="1080"/>
        <w:rPr>
          <w:b/>
          <w:sz w:val="48"/>
        </w:rPr>
      </w:pPr>
    </w:p>
    <w:p w14:paraId="688384EC" w14:textId="77777777" w:rsidR="0023449D" w:rsidRDefault="0023449D" w:rsidP="0023449D">
      <w:pPr>
        <w:ind w:left="1080"/>
        <w:rPr>
          <w:b/>
          <w:sz w:val="48"/>
        </w:rPr>
      </w:pPr>
    </w:p>
    <w:p w14:paraId="175DCB70" w14:textId="5880238B" w:rsidR="0023449D" w:rsidRDefault="0023449D" w:rsidP="0023449D">
      <w:pPr>
        <w:ind w:left="1080"/>
        <w:rPr>
          <w:b/>
          <w:sz w:val="48"/>
        </w:rPr>
      </w:pPr>
    </w:p>
    <w:p w14:paraId="04524DE6" w14:textId="114203BF" w:rsidR="0023449D" w:rsidRPr="000B4473" w:rsidRDefault="00571D4C" w:rsidP="0023449D">
      <w:pPr>
        <w:pStyle w:val="ListParagraph"/>
        <w:numPr>
          <w:ilvl w:val="0"/>
          <w:numId w:val="27"/>
        </w:numPr>
        <w:spacing w:after="160" w:line="259" w:lineRule="auto"/>
        <w:jc w:val="center"/>
        <w:rPr>
          <w:b/>
          <w:sz w:val="48"/>
        </w:rPr>
      </w:pPr>
      <w:r w:rsidRPr="00B43B3F">
        <w:rPr>
          <w:b/>
          <w:noProof/>
          <w:sz w:val="48"/>
          <w:lang w:eastAsia="en-US"/>
        </w:rPr>
        <w:lastRenderedPageBreak/>
        <w:drawing>
          <wp:anchor distT="0" distB="0" distL="114300" distR="114300" simplePos="0" relativeHeight="251711488" behindDoc="0" locked="0" layoutInCell="1" allowOverlap="1" wp14:anchorId="75FE1319" wp14:editId="0CC09A54">
            <wp:simplePos x="0" y="0"/>
            <wp:positionH relativeFrom="page">
              <wp:align>right</wp:align>
            </wp:positionH>
            <wp:positionV relativeFrom="page">
              <wp:posOffset>1310005</wp:posOffset>
            </wp:positionV>
            <wp:extent cx="7517765" cy="3263900"/>
            <wp:effectExtent l="0" t="0" r="698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517765" cy="3263900"/>
                    </a:xfrm>
                    <a:prstGeom prst="rect">
                      <a:avLst/>
                    </a:prstGeom>
                  </pic:spPr>
                </pic:pic>
              </a:graphicData>
            </a:graphic>
            <wp14:sizeRelH relativeFrom="margin">
              <wp14:pctWidth>0</wp14:pctWidth>
            </wp14:sizeRelH>
            <wp14:sizeRelV relativeFrom="margin">
              <wp14:pctHeight>0</wp14:pctHeight>
            </wp14:sizeRelV>
          </wp:anchor>
        </w:drawing>
      </w:r>
      <w:r w:rsidR="0023449D">
        <w:rPr>
          <w:b/>
          <w:sz w:val="48"/>
        </w:rPr>
        <w:t xml:space="preserve"> Sections of Event information</w:t>
      </w:r>
      <w:r w:rsidR="0023449D" w:rsidRPr="000B4473">
        <w:rPr>
          <w:b/>
          <w:sz w:val="48"/>
        </w:rPr>
        <w:t>:</w:t>
      </w:r>
    </w:p>
    <w:p w14:paraId="64832B99" w14:textId="2452A2F3" w:rsidR="0023449D" w:rsidRDefault="0023449D" w:rsidP="0023449D">
      <w:pPr>
        <w:ind w:left="1080"/>
        <w:rPr>
          <w:b/>
          <w:sz w:val="48"/>
        </w:rPr>
      </w:pPr>
    </w:p>
    <w:p w14:paraId="172C6B85" w14:textId="4B8812D0" w:rsidR="0023449D" w:rsidRDefault="0023449D" w:rsidP="0023449D">
      <w:pPr>
        <w:ind w:left="1080"/>
        <w:rPr>
          <w:b/>
          <w:sz w:val="48"/>
        </w:rPr>
      </w:pPr>
    </w:p>
    <w:p w14:paraId="1E25861D" w14:textId="23C1C0DB" w:rsidR="0023449D" w:rsidRDefault="0023449D" w:rsidP="0023449D">
      <w:pPr>
        <w:ind w:left="1080"/>
        <w:rPr>
          <w:b/>
          <w:sz w:val="48"/>
        </w:rPr>
      </w:pPr>
    </w:p>
    <w:p w14:paraId="32BF9EA6" w14:textId="68CD072E" w:rsidR="008304CE" w:rsidRDefault="008304CE" w:rsidP="0023449D">
      <w:pPr>
        <w:ind w:left="1080"/>
        <w:rPr>
          <w:b/>
          <w:sz w:val="48"/>
        </w:rPr>
      </w:pPr>
    </w:p>
    <w:p w14:paraId="31D2ABE0" w14:textId="7C000144" w:rsidR="008304CE" w:rsidRDefault="008304CE" w:rsidP="0023449D">
      <w:pPr>
        <w:ind w:left="1080"/>
        <w:rPr>
          <w:b/>
          <w:sz w:val="48"/>
        </w:rPr>
      </w:pPr>
    </w:p>
    <w:p w14:paraId="27C2DAEC" w14:textId="15165D6E" w:rsidR="008304CE" w:rsidRDefault="008304CE" w:rsidP="0023449D">
      <w:pPr>
        <w:ind w:left="1080"/>
        <w:rPr>
          <w:b/>
          <w:sz w:val="48"/>
        </w:rPr>
      </w:pPr>
    </w:p>
    <w:p w14:paraId="1A94A1B9" w14:textId="250A1752" w:rsidR="008304CE" w:rsidRDefault="008304CE" w:rsidP="0023449D">
      <w:pPr>
        <w:ind w:left="1080"/>
        <w:rPr>
          <w:b/>
          <w:sz w:val="48"/>
        </w:rPr>
      </w:pPr>
    </w:p>
    <w:p w14:paraId="2096D43D" w14:textId="35879A03" w:rsidR="0023449D" w:rsidRDefault="0023449D" w:rsidP="0023449D">
      <w:pPr>
        <w:ind w:left="1080"/>
        <w:rPr>
          <w:b/>
          <w:sz w:val="48"/>
        </w:rPr>
      </w:pPr>
    </w:p>
    <w:p w14:paraId="5558E97F" w14:textId="6A27CA59" w:rsidR="0023449D" w:rsidRDefault="0023449D" w:rsidP="0023449D">
      <w:pPr>
        <w:ind w:left="1080"/>
        <w:rPr>
          <w:b/>
          <w:sz w:val="48"/>
        </w:rPr>
      </w:pPr>
    </w:p>
    <w:p w14:paraId="4F0295F6" w14:textId="1BE4D19C" w:rsidR="0023449D" w:rsidRDefault="0023449D" w:rsidP="0023449D">
      <w:pPr>
        <w:ind w:left="1080"/>
        <w:rPr>
          <w:b/>
          <w:sz w:val="48"/>
        </w:rPr>
      </w:pPr>
    </w:p>
    <w:p w14:paraId="313FDCA1" w14:textId="17910105" w:rsidR="0023449D" w:rsidRDefault="0023449D" w:rsidP="0023449D">
      <w:pPr>
        <w:ind w:left="1080"/>
        <w:rPr>
          <w:b/>
          <w:sz w:val="48"/>
        </w:rPr>
      </w:pPr>
    </w:p>
    <w:p w14:paraId="79FFD34B" w14:textId="00FBD130" w:rsidR="0023449D" w:rsidRDefault="0023449D" w:rsidP="0023449D">
      <w:pPr>
        <w:rPr>
          <w:b/>
          <w:sz w:val="48"/>
        </w:rPr>
      </w:pPr>
    </w:p>
    <w:p w14:paraId="6659D709" w14:textId="3519C42C" w:rsidR="0023449D" w:rsidRDefault="0023449D" w:rsidP="0023449D">
      <w:pPr>
        <w:rPr>
          <w:b/>
          <w:sz w:val="48"/>
        </w:rPr>
      </w:pPr>
    </w:p>
    <w:p w14:paraId="1F9B589A" w14:textId="64FDD22D" w:rsidR="0023449D" w:rsidRDefault="0023449D" w:rsidP="0023449D">
      <w:pPr>
        <w:rPr>
          <w:b/>
          <w:sz w:val="48"/>
        </w:rPr>
      </w:pPr>
    </w:p>
    <w:p w14:paraId="25A2C7BD" w14:textId="6CCC6458" w:rsidR="0023449D" w:rsidRDefault="0023449D" w:rsidP="0023449D">
      <w:pPr>
        <w:rPr>
          <w:b/>
          <w:sz w:val="48"/>
        </w:rPr>
      </w:pPr>
    </w:p>
    <w:p w14:paraId="70D5758C" w14:textId="77777777" w:rsidR="0023449D" w:rsidRDefault="0023449D" w:rsidP="0023449D">
      <w:pPr>
        <w:rPr>
          <w:b/>
          <w:sz w:val="48"/>
        </w:rPr>
      </w:pPr>
    </w:p>
    <w:p w14:paraId="480B7E89" w14:textId="5089736C" w:rsidR="0023449D" w:rsidRDefault="0023449D" w:rsidP="0023449D">
      <w:pPr>
        <w:rPr>
          <w:b/>
          <w:sz w:val="48"/>
        </w:rPr>
      </w:pPr>
    </w:p>
    <w:p w14:paraId="7C021F37" w14:textId="7D021252" w:rsidR="0023449D" w:rsidRDefault="0023449D" w:rsidP="0023449D">
      <w:pPr>
        <w:rPr>
          <w:b/>
          <w:sz w:val="48"/>
        </w:rPr>
      </w:pPr>
    </w:p>
    <w:p w14:paraId="78746BD3" w14:textId="5DB974F7" w:rsidR="0023449D" w:rsidRDefault="0023449D" w:rsidP="0023449D">
      <w:pPr>
        <w:rPr>
          <w:b/>
          <w:sz w:val="48"/>
        </w:rPr>
      </w:pPr>
    </w:p>
    <w:p w14:paraId="25597EC1" w14:textId="646062BA" w:rsidR="0023449D" w:rsidRDefault="0023449D" w:rsidP="0023449D">
      <w:pPr>
        <w:rPr>
          <w:b/>
          <w:sz w:val="48"/>
        </w:rPr>
      </w:pPr>
    </w:p>
    <w:p w14:paraId="60B86DA2" w14:textId="60C00E11" w:rsidR="008304CE" w:rsidRDefault="008304CE" w:rsidP="0023449D">
      <w:pPr>
        <w:rPr>
          <w:b/>
          <w:sz w:val="48"/>
        </w:rPr>
      </w:pPr>
    </w:p>
    <w:p w14:paraId="7FAE3B71" w14:textId="35E92EB9" w:rsidR="008304CE" w:rsidRDefault="008304CE" w:rsidP="0023449D">
      <w:pPr>
        <w:rPr>
          <w:b/>
          <w:sz w:val="48"/>
        </w:rPr>
      </w:pPr>
    </w:p>
    <w:p w14:paraId="3533AD6A" w14:textId="5D54234B" w:rsidR="008304CE" w:rsidRDefault="008304CE" w:rsidP="0023449D">
      <w:pPr>
        <w:rPr>
          <w:b/>
          <w:sz w:val="48"/>
        </w:rPr>
      </w:pPr>
    </w:p>
    <w:p w14:paraId="137506E5" w14:textId="77777777" w:rsidR="008304CE" w:rsidRDefault="008304CE" w:rsidP="0023449D">
      <w:pPr>
        <w:rPr>
          <w:b/>
          <w:sz w:val="48"/>
        </w:rPr>
      </w:pPr>
    </w:p>
    <w:p w14:paraId="75608AC0" w14:textId="2C0BE74E" w:rsidR="0023449D" w:rsidRDefault="009B1DC4" w:rsidP="009B1DC4">
      <w:pPr>
        <w:pStyle w:val="ListParagraph"/>
        <w:numPr>
          <w:ilvl w:val="0"/>
          <w:numId w:val="27"/>
        </w:numPr>
        <w:spacing w:after="160" w:line="259" w:lineRule="auto"/>
        <w:rPr>
          <w:b/>
          <w:sz w:val="48"/>
        </w:rPr>
      </w:pPr>
      <w:r>
        <w:rPr>
          <w:b/>
          <w:sz w:val="48"/>
        </w:rPr>
        <w:lastRenderedPageBreak/>
        <w:t xml:space="preserve"> </w:t>
      </w:r>
      <w:r w:rsidR="0023449D">
        <w:rPr>
          <w:b/>
          <w:sz w:val="48"/>
        </w:rPr>
        <w:t>Create and update events:</w:t>
      </w:r>
    </w:p>
    <w:p w14:paraId="13B7E362" w14:textId="6F9DFE86" w:rsidR="0023449D" w:rsidRDefault="0023449D" w:rsidP="0023449D">
      <w:pPr>
        <w:ind w:left="1440"/>
      </w:pPr>
      <w:r>
        <w:t>In the create and update events section, you are able add information for an event, its starting and ending time, a description for the event and leave feedback.</w:t>
      </w:r>
    </w:p>
    <w:p w14:paraId="109AF55B" w14:textId="5AAA2D53" w:rsidR="0023449D" w:rsidRDefault="0023449D" w:rsidP="0023449D">
      <w:pPr>
        <w:ind w:left="1080"/>
      </w:pPr>
    </w:p>
    <w:p w14:paraId="23C353DD" w14:textId="60E7BA61" w:rsidR="0023449D" w:rsidRDefault="0023449D" w:rsidP="0023449D">
      <w:pPr>
        <w:ind w:left="1080" w:firstLine="360"/>
        <w:rPr>
          <w:b/>
        </w:rPr>
      </w:pPr>
      <w:r w:rsidRPr="00BB72CB">
        <w:rPr>
          <w:b/>
        </w:rPr>
        <w:t>Creating an event:</w:t>
      </w:r>
    </w:p>
    <w:p w14:paraId="34E60E67" w14:textId="0939DCEC" w:rsidR="008304CE" w:rsidRDefault="008304CE" w:rsidP="0023449D">
      <w:pPr>
        <w:ind w:left="1080" w:firstLine="360"/>
        <w:rPr>
          <w:b/>
        </w:rPr>
      </w:pPr>
    </w:p>
    <w:p w14:paraId="0BDAF023" w14:textId="772ED6A8" w:rsidR="008304CE" w:rsidRDefault="008304CE" w:rsidP="0023449D">
      <w:pPr>
        <w:ind w:left="1080" w:firstLine="360"/>
        <w:rPr>
          <w:b/>
        </w:rPr>
      </w:pPr>
      <w:r w:rsidRPr="00BB72CB">
        <w:rPr>
          <w:b/>
          <w:noProof/>
          <w:sz w:val="48"/>
          <w:lang w:eastAsia="en-US"/>
        </w:rPr>
        <w:drawing>
          <wp:anchor distT="0" distB="0" distL="114300" distR="114300" simplePos="0" relativeHeight="251693056" behindDoc="0" locked="0" layoutInCell="1" allowOverlap="1" wp14:anchorId="04056678" wp14:editId="7116349E">
            <wp:simplePos x="0" y="0"/>
            <wp:positionH relativeFrom="margin">
              <wp:align>left</wp:align>
            </wp:positionH>
            <wp:positionV relativeFrom="margin">
              <wp:posOffset>1539875</wp:posOffset>
            </wp:positionV>
            <wp:extent cx="5943600" cy="16383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anchor>
        </w:drawing>
      </w:r>
    </w:p>
    <w:p w14:paraId="4E16BFFA" w14:textId="63D4F281" w:rsidR="008304CE" w:rsidRDefault="008304CE" w:rsidP="0023449D">
      <w:pPr>
        <w:ind w:left="1080" w:firstLine="360"/>
        <w:rPr>
          <w:b/>
        </w:rPr>
      </w:pPr>
    </w:p>
    <w:p w14:paraId="17751AC8" w14:textId="672D5E01" w:rsidR="0023449D" w:rsidRDefault="0023449D" w:rsidP="0023449D">
      <w:pPr>
        <w:ind w:left="1080" w:firstLine="360"/>
        <w:rPr>
          <w:b/>
        </w:rPr>
      </w:pPr>
    </w:p>
    <w:p w14:paraId="029127CD" w14:textId="6DA13B41" w:rsidR="0023449D" w:rsidRPr="00BB72CB" w:rsidRDefault="008304CE" w:rsidP="0023449D">
      <w:pPr>
        <w:ind w:left="1080"/>
        <w:rPr>
          <w:b/>
        </w:rPr>
      </w:pPr>
      <w:r w:rsidRPr="003A40F5">
        <w:rPr>
          <w:noProof/>
          <w:lang w:eastAsia="en-US"/>
        </w:rPr>
        <w:drawing>
          <wp:anchor distT="0" distB="0" distL="114300" distR="114300" simplePos="0" relativeHeight="251692032" behindDoc="0" locked="0" layoutInCell="1" allowOverlap="1" wp14:anchorId="53753FF8" wp14:editId="706D04A8">
            <wp:simplePos x="0" y="0"/>
            <wp:positionH relativeFrom="margin">
              <wp:align>left</wp:align>
            </wp:positionH>
            <wp:positionV relativeFrom="page">
              <wp:posOffset>778510</wp:posOffset>
            </wp:positionV>
            <wp:extent cx="510540" cy="518160"/>
            <wp:effectExtent l="0" t="0" r="381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0540" cy="518160"/>
                    </a:xfrm>
                    <a:prstGeom prst="rect">
                      <a:avLst/>
                    </a:prstGeom>
                  </pic:spPr>
                </pic:pic>
              </a:graphicData>
            </a:graphic>
          </wp:anchor>
        </w:drawing>
      </w:r>
    </w:p>
    <w:p w14:paraId="15B09F58" w14:textId="663EEA93" w:rsidR="0023449D" w:rsidRDefault="0023449D" w:rsidP="0023449D">
      <w:pPr>
        <w:rPr>
          <w:b/>
          <w:sz w:val="48"/>
        </w:rPr>
      </w:pPr>
    </w:p>
    <w:p w14:paraId="33DDAB78" w14:textId="32B72C56" w:rsidR="0023449D" w:rsidRDefault="0023449D" w:rsidP="0023449D">
      <w:pPr>
        <w:rPr>
          <w:b/>
          <w:sz w:val="48"/>
        </w:rPr>
      </w:pPr>
    </w:p>
    <w:p w14:paraId="5A07E36C" w14:textId="54147316" w:rsidR="0023449D" w:rsidRDefault="0023449D" w:rsidP="0023449D">
      <w:pPr>
        <w:rPr>
          <w:b/>
          <w:sz w:val="48"/>
        </w:rPr>
      </w:pPr>
    </w:p>
    <w:p w14:paraId="7BAC955A" w14:textId="5CFFE181" w:rsidR="0023449D" w:rsidRDefault="0023449D" w:rsidP="0023449D"/>
    <w:p w14:paraId="26EA85D9" w14:textId="627EA17D" w:rsidR="0023449D" w:rsidRDefault="0023449D" w:rsidP="0023449D">
      <w:pPr>
        <w:pStyle w:val="ListParagraph"/>
        <w:numPr>
          <w:ilvl w:val="0"/>
          <w:numId w:val="38"/>
        </w:numPr>
        <w:spacing w:after="160" w:line="259" w:lineRule="auto"/>
      </w:pPr>
      <w:r>
        <w:t>Fill the tittle field with the title of the event;</w:t>
      </w:r>
    </w:p>
    <w:p w14:paraId="0E1D9BE5" w14:textId="533A61CA" w:rsidR="0023449D" w:rsidRDefault="0023449D" w:rsidP="0023449D">
      <w:pPr>
        <w:pStyle w:val="ListParagraph"/>
        <w:numPr>
          <w:ilvl w:val="0"/>
          <w:numId w:val="38"/>
        </w:numPr>
        <w:spacing w:after="160" w:line="259" w:lineRule="auto"/>
      </w:pPr>
      <w:r>
        <w:t>Write in which category the event is within the category field;</w:t>
      </w:r>
    </w:p>
    <w:p w14:paraId="20F24D4D" w14:textId="77777777" w:rsidR="0023449D" w:rsidRDefault="0023449D" w:rsidP="0023449D">
      <w:pPr>
        <w:pStyle w:val="ListParagraph"/>
        <w:numPr>
          <w:ilvl w:val="0"/>
          <w:numId w:val="38"/>
        </w:numPr>
        <w:spacing w:after="160" w:line="259" w:lineRule="auto"/>
      </w:pPr>
      <w:r>
        <w:t>Specify the type of event in the type field;</w:t>
      </w:r>
    </w:p>
    <w:p w14:paraId="0A8C43CA" w14:textId="3BB7B07D" w:rsidR="0023449D" w:rsidRDefault="0023449D" w:rsidP="0023449D">
      <w:pPr>
        <w:pStyle w:val="ListParagraph"/>
        <w:numPr>
          <w:ilvl w:val="0"/>
          <w:numId w:val="38"/>
        </w:numPr>
        <w:spacing w:after="160" w:line="259" w:lineRule="auto"/>
      </w:pPr>
      <w:r>
        <w:t>Fill the total seats for the event in the total seats field;</w:t>
      </w:r>
    </w:p>
    <w:p w14:paraId="4211546E" w14:textId="0BCC56C7" w:rsidR="0023449D" w:rsidRDefault="0023449D" w:rsidP="0023449D">
      <w:pPr>
        <w:pStyle w:val="ListParagraph"/>
        <w:numPr>
          <w:ilvl w:val="0"/>
          <w:numId w:val="38"/>
        </w:numPr>
        <w:spacing w:after="160" w:line="259" w:lineRule="auto"/>
      </w:pPr>
      <w:r>
        <w:t>Specify the price for the event in the price field;</w:t>
      </w:r>
    </w:p>
    <w:p w14:paraId="2DE0D4B5" w14:textId="5345D6D1" w:rsidR="0023449D" w:rsidRDefault="0023449D" w:rsidP="0023449D">
      <w:pPr>
        <w:pStyle w:val="ListParagraph"/>
        <w:numPr>
          <w:ilvl w:val="0"/>
          <w:numId w:val="38"/>
        </w:numPr>
        <w:spacing w:after="160" w:line="259" w:lineRule="auto"/>
      </w:pPr>
      <w:r>
        <w:t>Choose one of the available buttons - “Finalized” or “Unfocalized” depending on event status;</w:t>
      </w:r>
    </w:p>
    <w:p w14:paraId="254CE7F1" w14:textId="4F7B0F66" w:rsidR="0023449D" w:rsidRDefault="0023449D" w:rsidP="0023449D">
      <w:pPr>
        <w:pStyle w:val="ListParagraph"/>
        <w:numPr>
          <w:ilvl w:val="0"/>
          <w:numId w:val="38"/>
        </w:numPr>
        <w:spacing w:after="160" w:line="259" w:lineRule="auto"/>
      </w:pPr>
      <w:r>
        <w:t>Select the start day, month and fill in the year field with the event start date;</w:t>
      </w:r>
    </w:p>
    <w:p w14:paraId="126AC745" w14:textId="04ACDFEF" w:rsidR="0023449D" w:rsidRDefault="0023449D" w:rsidP="0023449D">
      <w:pPr>
        <w:pStyle w:val="ListParagraph"/>
        <w:numPr>
          <w:ilvl w:val="0"/>
          <w:numId w:val="38"/>
        </w:numPr>
        <w:spacing w:after="160" w:line="259" w:lineRule="auto"/>
      </w:pPr>
      <w:r>
        <w:t>Select the end day, month and fill in the year field with the event end date;</w:t>
      </w:r>
    </w:p>
    <w:p w14:paraId="256B56D1" w14:textId="17F6E680" w:rsidR="0023449D" w:rsidRDefault="0023449D" w:rsidP="0023449D">
      <w:pPr>
        <w:pStyle w:val="ListParagraph"/>
        <w:numPr>
          <w:ilvl w:val="0"/>
          <w:numId w:val="38"/>
        </w:numPr>
        <w:spacing w:after="160" w:line="259" w:lineRule="auto"/>
      </w:pPr>
      <w:r>
        <w:t>Optionally, give a description for the given event in the “Description” field;</w:t>
      </w:r>
    </w:p>
    <w:p w14:paraId="21EE64F9" w14:textId="77777777" w:rsidR="0023449D" w:rsidRDefault="0023449D" w:rsidP="0023449D">
      <w:pPr>
        <w:pStyle w:val="ListParagraph"/>
        <w:numPr>
          <w:ilvl w:val="0"/>
          <w:numId w:val="38"/>
        </w:numPr>
        <w:spacing w:after="160" w:line="259" w:lineRule="auto"/>
      </w:pPr>
      <w:r>
        <w:t>Optionally, leave feedback for the given event in the “Feedback” field;</w:t>
      </w:r>
    </w:p>
    <w:p w14:paraId="51A45E27" w14:textId="77777777" w:rsidR="0023449D" w:rsidRDefault="0023449D" w:rsidP="0023449D">
      <w:pPr>
        <w:pStyle w:val="ListParagraph"/>
        <w:numPr>
          <w:ilvl w:val="0"/>
          <w:numId w:val="38"/>
        </w:numPr>
        <w:spacing w:after="160" w:line="259" w:lineRule="auto"/>
      </w:pPr>
      <w:r>
        <w:t>Press the “Add event” button to save event information;</w:t>
      </w:r>
    </w:p>
    <w:p w14:paraId="29BCD2C4" w14:textId="77777777" w:rsidR="0023449D" w:rsidRDefault="0023449D" w:rsidP="0023449D">
      <w:pPr>
        <w:pStyle w:val="ListParagraph"/>
        <w:ind w:left="1440"/>
      </w:pPr>
    </w:p>
    <w:p w14:paraId="4BEE5F73" w14:textId="3B6E5E1C" w:rsidR="0023449D" w:rsidRDefault="0023449D" w:rsidP="0023449D">
      <w:pPr>
        <w:ind w:left="1440"/>
        <w:rPr>
          <w:szCs w:val="21"/>
        </w:rPr>
      </w:pPr>
      <w:r w:rsidRPr="00AC3B9C">
        <w:rPr>
          <w:szCs w:val="21"/>
        </w:rPr>
        <w:t>Upon successful input of information, you will be presented with the following message:</w:t>
      </w:r>
    </w:p>
    <w:p w14:paraId="12D0AC1A" w14:textId="29C99BCD" w:rsidR="0023449D" w:rsidRDefault="008304CE" w:rsidP="0023449D">
      <w:pPr>
        <w:ind w:left="1440"/>
        <w:rPr>
          <w:szCs w:val="21"/>
        </w:rPr>
      </w:pPr>
      <w:r w:rsidRPr="00463AF3">
        <w:rPr>
          <w:noProof/>
          <w:szCs w:val="21"/>
          <w:lang w:eastAsia="en-US"/>
        </w:rPr>
        <w:drawing>
          <wp:anchor distT="0" distB="0" distL="114300" distR="114300" simplePos="0" relativeHeight="251694080" behindDoc="0" locked="0" layoutInCell="1" allowOverlap="1" wp14:anchorId="422A482B" wp14:editId="39619921">
            <wp:simplePos x="0" y="0"/>
            <wp:positionH relativeFrom="margin">
              <wp:align>center</wp:align>
            </wp:positionH>
            <wp:positionV relativeFrom="margin">
              <wp:posOffset>6263640</wp:posOffset>
            </wp:positionV>
            <wp:extent cx="2065020" cy="9372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65020" cy="937260"/>
                    </a:xfrm>
                    <a:prstGeom prst="rect">
                      <a:avLst/>
                    </a:prstGeom>
                  </pic:spPr>
                </pic:pic>
              </a:graphicData>
            </a:graphic>
          </wp:anchor>
        </w:drawing>
      </w:r>
    </w:p>
    <w:p w14:paraId="6A671571" w14:textId="6933F0B3" w:rsidR="0023449D" w:rsidRPr="00AC3B9C" w:rsidRDefault="0023449D" w:rsidP="0023449D">
      <w:pPr>
        <w:ind w:left="1080"/>
        <w:rPr>
          <w:szCs w:val="21"/>
        </w:rPr>
      </w:pPr>
    </w:p>
    <w:p w14:paraId="0FAE9281" w14:textId="5E087166" w:rsidR="0023449D" w:rsidRDefault="0023449D" w:rsidP="0023449D">
      <w:pPr>
        <w:pStyle w:val="ListParagraph"/>
        <w:ind w:left="1440"/>
      </w:pPr>
    </w:p>
    <w:p w14:paraId="37371B68" w14:textId="2E90E828" w:rsidR="0023449D" w:rsidRDefault="0023449D" w:rsidP="0023449D">
      <w:pPr>
        <w:pStyle w:val="ListParagraph"/>
        <w:ind w:left="1440"/>
      </w:pPr>
    </w:p>
    <w:p w14:paraId="06575086" w14:textId="240FDD4B" w:rsidR="008304CE" w:rsidRDefault="008304CE" w:rsidP="0023449D">
      <w:pPr>
        <w:pStyle w:val="ListParagraph"/>
        <w:ind w:left="1440"/>
      </w:pPr>
    </w:p>
    <w:p w14:paraId="21C2C55D" w14:textId="543A5245" w:rsidR="008304CE" w:rsidRDefault="008304CE" w:rsidP="0023449D">
      <w:pPr>
        <w:pStyle w:val="ListParagraph"/>
        <w:ind w:left="1440"/>
      </w:pPr>
    </w:p>
    <w:p w14:paraId="582335A1" w14:textId="37D882C5" w:rsidR="0023449D" w:rsidRDefault="0023449D" w:rsidP="0023449D">
      <w:pPr>
        <w:pStyle w:val="ListParagraph"/>
        <w:ind w:left="1440"/>
      </w:pPr>
      <w:r w:rsidRPr="00463AF3">
        <w:t>Information about the lecturer has now been update</w:t>
      </w:r>
      <w:r>
        <w:t>d and you may close this window.</w:t>
      </w:r>
    </w:p>
    <w:p w14:paraId="44DC80CA" w14:textId="6D66154C" w:rsidR="008304CE" w:rsidRDefault="008304CE" w:rsidP="0023449D">
      <w:pPr>
        <w:pStyle w:val="ListParagraph"/>
        <w:ind w:left="1440"/>
      </w:pPr>
    </w:p>
    <w:p w14:paraId="68021110" w14:textId="37A3B615" w:rsidR="008304CE" w:rsidRDefault="008304CE" w:rsidP="0023449D">
      <w:pPr>
        <w:pStyle w:val="ListParagraph"/>
        <w:ind w:left="1440"/>
      </w:pPr>
    </w:p>
    <w:p w14:paraId="6601F6C1" w14:textId="798B420A" w:rsidR="009B1DC4" w:rsidRDefault="009B1DC4" w:rsidP="009B1DC4">
      <w:pPr>
        <w:spacing w:after="160" w:line="259" w:lineRule="auto"/>
      </w:pPr>
    </w:p>
    <w:p w14:paraId="7E1A8117" w14:textId="77777777" w:rsidR="009B1DC4" w:rsidRDefault="009B1DC4" w:rsidP="009B1DC4">
      <w:pPr>
        <w:spacing w:after="160" w:line="259" w:lineRule="auto"/>
      </w:pPr>
    </w:p>
    <w:p w14:paraId="354E8CA5" w14:textId="77777777" w:rsidR="009B1DC4" w:rsidRDefault="009B1DC4" w:rsidP="009B1DC4">
      <w:pPr>
        <w:spacing w:after="160" w:line="259" w:lineRule="auto"/>
      </w:pPr>
    </w:p>
    <w:p w14:paraId="3AED80B4" w14:textId="2287A288" w:rsidR="009B1DC4" w:rsidRPr="009B1DC4" w:rsidRDefault="009B1DC4" w:rsidP="009B1DC4">
      <w:pPr>
        <w:pStyle w:val="ListParagraph"/>
        <w:numPr>
          <w:ilvl w:val="0"/>
          <w:numId w:val="27"/>
        </w:numPr>
        <w:spacing w:after="160" w:line="259" w:lineRule="auto"/>
        <w:rPr>
          <w:b/>
          <w:sz w:val="48"/>
          <w:szCs w:val="48"/>
        </w:rPr>
      </w:pPr>
      <w:r w:rsidRPr="00382F82">
        <w:rPr>
          <w:noProof/>
          <w:lang w:eastAsia="en-US"/>
        </w:rPr>
        <w:lastRenderedPageBreak/>
        <w:drawing>
          <wp:anchor distT="0" distB="0" distL="114300" distR="114300" simplePos="0" relativeHeight="251695104" behindDoc="0" locked="0" layoutInCell="1" allowOverlap="1" wp14:anchorId="2F7534DC" wp14:editId="02E41CE1">
            <wp:simplePos x="0" y="0"/>
            <wp:positionH relativeFrom="margin">
              <wp:align>left</wp:align>
            </wp:positionH>
            <wp:positionV relativeFrom="margin">
              <wp:align>top</wp:align>
            </wp:positionV>
            <wp:extent cx="502920" cy="4953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2920" cy="495300"/>
                    </a:xfrm>
                    <a:prstGeom prst="rect">
                      <a:avLst/>
                    </a:prstGeom>
                  </pic:spPr>
                </pic:pic>
              </a:graphicData>
            </a:graphic>
          </wp:anchor>
        </w:drawing>
      </w:r>
      <w:r w:rsidRPr="009B1DC4">
        <w:rPr>
          <w:b/>
          <w:sz w:val="48"/>
          <w:szCs w:val="48"/>
        </w:rPr>
        <w:t>Events</w:t>
      </w:r>
    </w:p>
    <w:p w14:paraId="623465F2" w14:textId="2E9A9680" w:rsidR="009B1DC4" w:rsidRDefault="0023449D" w:rsidP="009B1DC4">
      <w:pPr>
        <w:spacing w:after="160" w:line="259" w:lineRule="auto"/>
        <w:ind w:left="136" w:firstLine="1304"/>
      </w:pPr>
      <w:r>
        <w:t xml:space="preserve">In the events section, you are able to find events by either </w:t>
      </w:r>
    </w:p>
    <w:p w14:paraId="315B77D6" w14:textId="333DBACF" w:rsidR="0023449D" w:rsidRPr="009B1DC4" w:rsidRDefault="0023449D" w:rsidP="009B1DC4">
      <w:pPr>
        <w:spacing w:after="160" w:line="259" w:lineRule="auto"/>
        <w:ind w:firstLine="1304"/>
        <w:rPr>
          <w:b/>
          <w:sz w:val="48"/>
          <w:szCs w:val="48"/>
        </w:rPr>
      </w:pPr>
      <w:r>
        <w:t xml:space="preserve">title, type or both. </w:t>
      </w:r>
    </w:p>
    <w:p w14:paraId="1D111460" w14:textId="77777777" w:rsidR="0023449D" w:rsidRDefault="0023449D" w:rsidP="0023449D">
      <w:pPr>
        <w:ind w:left="360" w:firstLine="720"/>
      </w:pPr>
    </w:p>
    <w:p w14:paraId="3347733A" w14:textId="552DFBC8" w:rsidR="0023449D" w:rsidRDefault="0023449D" w:rsidP="0023449D">
      <w:pPr>
        <w:ind w:left="720" w:firstLine="720"/>
        <w:rPr>
          <w:b/>
        </w:rPr>
      </w:pPr>
      <w:r w:rsidRPr="00382F82">
        <w:rPr>
          <w:b/>
        </w:rPr>
        <w:t>Finding an event:</w:t>
      </w:r>
    </w:p>
    <w:p w14:paraId="602104B7" w14:textId="77777777" w:rsidR="009B1DC4" w:rsidRDefault="009B1DC4" w:rsidP="0023449D">
      <w:pPr>
        <w:ind w:left="720" w:firstLine="720"/>
        <w:rPr>
          <w:b/>
        </w:rPr>
      </w:pPr>
    </w:p>
    <w:p w14:paraId="571C556E" w14:textId="0BDE3AA2" w:rsidR="0023449D" w:rsidRDefault="0023449D" w:rsidP="0023449D">
      <w:pPr>
        <w:ind w:left="720" w:firstLine="720"/>
        <w:rPr>
          <w:b/>
        </w:rPr>
      </w:pPr>
    </w:p>
    <w:p w14:paraId="7506433C" w14:textId="677C037C" w:rsidR="0023449D" w:rsidRDefault="009B1DC4" w:rsidP="0023449D">
      <w:pPr>
        <w:ind w:left="360" w:firstLine="720"/>
        <w:rPr>
          <w:b/>
        </w:rPr>
      </w:pPr>
      <w:r w:rsidRPr="00B16034">
        <w:rPr>
          <w:b/>
          <w:noProof/>
          <w:sz w:val="48"/>
          <w:lang w:eastAsia="en-US"/>
        </w:rPr>
        <w:drawing>
          <wp:anchor distT="0" distB="0" distL="114300" distR="114300" simplePos="0" relativeHeight="251706368" behindDoc="0" locked="0" layoutInCell="1" allowOverlap="1" wp14:anchorId="5E8F47E4" wp14:editId="1673FBC6">
            <wp:simplePos x="0" y="0"/>
            <wp:positionH relativeFrom="page">
              <wp:align>center</wp:align>
            </wp:positionH>
            <wp:positionV relativeFrom="page">
              <wp:posOffset>2540000</wp:posOffset>
            </wp:positionV>
            <wp:extent cx="2644140" cy="175260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44140" cy="1752600"/>
                    </a:xfrm>
                    <a:prstGeom prst="rect">
                      <a:avLst/>
                    </a:prstGeom>
                  </pic:spPr>
                </pic:pic>
              </a:graphicData>
            </a:graphic>
          </wp:anchor>
        </w:drawing>
      </w:r>
    </w:p>
    <w:p w14:paraId="0C4E52AE" w14:textId="6CB18318" w:rsidR="0023449D" w:rsidRDefault="0023449D" w:rsidP="0023449D">
      <w:pPr>
        <w:ind w:left="360" w:firstLine="720"/>
        <w:rPr>
          <w:b/>
        </w:rPr>
      </w:pPr>
    </w:p>
    <w:p w14:paraId="33C696AF" w14:textId="70220CDC" w:rsidR="0023449D" w:rsidRDefault="0023449D" w:rsidP="0023449D">
      <w:pPr>
        <w:ind w:left="360" w:firstLine="720"/>
        <w:rPr>
          <w:b/>
        </w:rPr>
      </w:pPr>
    </w:p>
    <w:p w14:paraId="648F7743" w14:textId="6225C374" w:rsidR="0023449D" w:rsidRDefault="0023449D" w:rsidP="0023449D">
      <w:pPr>
        <w:ind w:left="360" w:firstLine="720"/>
        <w:rPr>
          <w:b/>
        </w:rPr>
      </w:pPr>
    </w:p>
    <w:p w14:paraId="6EDF2E50" w14:textId="77777777" w:rsidR="0023449D" w:rsidRDefault="0023449D" w:rsidP="0023449D">
      <w:pPr>
        <w:ind w:left="360" w:firstLine="720"/>
        <w:rPr>
          <w:b/>
        </w:rPr>
      </w:pPr>
    </w:p>
    <w:p w14:paraId="03009F43" w14:textId="2A307DE1" w:rsidR="0023449D" w:rsidRDefault="0023449D" w:rsidP="0023449D">
      <w:pPr>
        <w:rPr>
          <w:b/>
        </w:rPr>
      </w:pPr>
    </w:p>
    <w:p w14:paraId="2159E6F3" w14:textId="4C95DAD3" w:rsidR="008304CE" w:rsidRDefault="008304CE" w:rsidP="0023449D">
      <w:pPr>
        <w:rPr>
          <w:b/>
        </w:rPr>
      </w:pPr>
    </w:p>
    <w:p w14:paraId="2BF8B369" w14:textId="6BFAFB34" w:rsidR="008304CE" w:rsidRDefault="008304CE" w:rsidP="0023449D">
      <w:pPr>
        <w:rPr>
          <w:b/>
        </w:rPr>
      </w:pPr>
    </w:p>
    <w:p w14:paraId="1683F081" w14:textId="54CFB320" w:rsidR="009B1DC4" w:rsidRDefault="009B1DC4" w:rsidP="0023449D">
      <w:pPr>
        <w:rPr>
          <w:b/>
        </w:rPr>
      </w:pPr>
    </w:p>
    <w:p w14:paraId="3F17BEF9" w14:textId="77777777" w:rsidR="009B1DC4" w:rsidRDefault="009B1DC4" w:rsidP="0023449D">
      <w:pPr>
        <w:rPr>
          <w:b/>
        </w:rPr>
      </w:pPr>
    </w:p>
    <w:p w14:paraId="7F378488" w14:textId="4AD3C0F9" w:rsidR="008304CE" w:rsidRDefault="008304CE" w:rsidP="0023449D">
      <w:pPr>
        <w:rPr>
          <w:b/>
        </w:rPr>
      </w:pPr>
    </w:p>
    <w:p w14:paraId="49EA8BE8" w14:textId="77777777" w:rsidR="0023449D" w:rsidRDefault="0023449D" w:rsidP="0023449D">
      <w:pPr>
        <w:rPr>
          <w:b/>
        </w:rPr>
      </w:pPr>
    </w:p>
    <w:p w14:paraId="46061076" w14:textId="77777777" w:rsidR="0023449D" w:rsidRDefault="0023449D" w:rsidP="0023449D">
      <w:pPr>
        <w:ind w:left="360" w:firstLine="720"/>
        <w:rPr>
          <w:b/>
        </w:rPr>
      </w:pPr>
    </w:p>
    <w:p w14:paraId="71B24CCA" w14:textId="77777777" w:rsidR="0023449D" w:rsidRPr="00887FA5" w:rsidRDefault="0023449D" w:rsidP="0023449D">
      <w:pPr>
        <w:pStyle w:val="ListParagraph"/>
        <w:numPr>
          <w:ilvl w:val="0"/>
          <w:numId w:val="39"/>
        </w:numPr>
        <w:spacing w:after="160" w:line="259" w:lineRule="auto"/>
        <w:rPr>
          <w:b/>
        </w:rPr>
      </w:pPr>
      <w:r>
        <w:t xml:space="preserve">Enter the title of the event that you would like to find in the title field </w:t>
      </w:r>
      <w:r w:rsidRPr="00EA162D">
        <w:rPr>
          <w:szCs w:val="21"/>
        </w:rPr>
        <w:t>(Optional if step b has been done)</w:t>
      </w:r>
      <w:r>
        <w:t>;</w:t>
      </w:r>
    </w:p>
    <w:p w14:paraId="6038DDFD" w14:textId="77777777" w:rsidR="0023449D" w:rsidRPr="00887FA5" w:rsidRDefault="0023449D" w:rsidP="0023449D">
      <w:pPr>
        <w:pStyle w:val="ListParagraph"/>
        <w:numPr>
          <w:ilvl w:val="0"/>
          <w:numId w:val="39"/>
        </w:numPr>
        <w:spacing w:after="160" w:line="259" w:lineRule="auto"/>
        <w:rPr>
          <w:b/>
        </w:rPr>
      </w:pPr>
      <w:r>
        <w:rPr>
          <w:szCs w:val="21"/>
        </w:rPr>
        <w:t>Enter the type of the event that you would like to find in the type field (Optional if step a</w:t>
      </w:r>
      <w:r w:rsidRPr="00EA162D">
        <w:rPr>
          <w:szCs w:val="21"/>
        </w:rPr>
        <w:t xml:space="preserve"> has been done)</w:t>
      </w:r>
      <w:r>
        <w:rPr>
          <w:szCs w:val="21"/>
        </w:rPr>
        <w:t>;</w:t>
      </w:r>
    </w:p>
    <w:p w14:paraId="00A90F73" w14:textId="77777777" w:rsidR="0023449D" w:rsidRPr="00887FA5" w:rsidRDefault="0023449D" w:rsidP="0023449D">
      <w:pPr>
        <w:pStyle w:val="ListParagraph"/>
        <w:numPr>
          <w:ilvl w:val="0"/>
          <w:numId w:val="39"/>
        </w:numPr>
        <w:spacing w:after="160" w:line="259" w:lineRule="auto"/>
        <w:rPr>
          <w:b/>
        </w:rPr>
      </w:pPr>
      <w:r>
        <w:rPr>
          <w:szCs w:val="21"/>
        </w:rPr>
        <w:t>Click on the “Find” button to find events based on the search preferences that you provided.</w:t>
      </w:r>
    </w:p>
    <w:p w14:paraId="70C26EC3" w14:textId="77777777" w:rsidR="0023449D" w:rsidRDefault="0023449D" w:rsidP="0023449D">
      <w:pPr>
        <w:pStyle w:val="ListParagraph"/>
        <w:ind w:left="1440"/>
        <w:rPr>
          <w:szCs w:val="21"/>
        </w:rPr>
      </w:pPr>
    </w:p>
    <w:p w14:paraId="6E2033B0" w14:textId="77777777" w:rsidR="0023449D" w:rsidRDefault="0023449D" w:rsidP="0023449D">
      <w:pPr>
        <w:pStyle w:val="ListParagraph"/>
        <w:ind w:left="1440"/>
        <w:rPr>
          <w:szCs w:val="21"/>
        </w:rPr>
      </w:pPr>
      <w:r w:rsidRPr="00EA162D">
        <w:rPr>
          <w:szCs w:val="21"/>
        </w:rPr>
        <w:t>Upon successful search, you will be presented with the desired lecturer in the lecturer list:</w:t>
      </w:r>
    </w:p>
    <w:p w14:paraId="646BCE43" w14:textId="77777777" w:rsidR="0023449D" w:rsidRDefault="0023449D" w:rsidP="0023449D">
      <w:pPr>
        <w:pStyle w:val="ListParagraph"/>
        <w:ind w:left="1440"/>
        <w:rPr>
          <w:szCs w:val="21"/>
        </w:rPr>
      </w:pPr>
    </w:p>
    <w:p w14:paraId="16D4CCC4" w14:textId="77777777" w:rsidR="0023449D" w:rsidRDefault="0023449D" w:rsidP="0023449D">
      <w:pPr>
        <w:pStyle w:val="ListParagraph"/>
        <w:ind w:left="1440"/>
        <w:rPr>
          <w:szCs w:val="21"/>
        </w:rPr>
      </w:pPr>
      <w:r w:rsidRPr="00772D49">
        <w:rPr>
          <w:noProof/>
          <w:szCs w:val="21"/>
          <w:lang w:eastAsia="en-US"/>
        </w:rPr>
        <w:drawing>
          <wp:anchor distT="0" distB="0" distL="114300" distR="114300" simplePos="0" relativeHeight="251707392" behindDoc="0" locked="0" layoutInCell="1" allowOverlap="1" wp14:anchorId="749FE615" wp14:editId="4F8427EB">
            <wp:simplePos x="0" y="0"/>
            <wp:positionH relativeFrom="margin">
              <wp:align>center</wp:align>
            </wp:positionH>
            <wp:positionV relativeFrom="page">
              <wp:posOffset>6649720</wp:posOffset>
            </wp:positionV>
            <wp:extent cx="2644140" cy="1752600"/>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44140" cy="1752600"/>
                    </a:xfrm>
                    <a:prstGeom prst="rect">
                      <a:avLst/>
                    </a:prstGeom>
                  </pic:spPr>
                </pic:pic>
              </a:graphicData>
            </a:graphic>
          </wp:anchor>
        </w:drawing>
      </w:r>
    </w:p>
    <w:p w14:paraId="7CC0284E" w14:textId="77777777" w:rsidR="0023449D" w:rsidRDefault="0023449D" w:rsidP="0023449D">
      <w:pPr>
        <w:pStyle w:val="ListParagraph"/>
        <w:ind w:left="1440"/>
        <w:rPr>
          <w:szCs w:val="21"/>
        </w:rPr>
      </w:pPr>
    </w:p>
    <w:p w14:paraId="72D745DF" w14:textId="77777777" w:rsidR="0023449D" w:rsidRDefault="0023449D" w:rsidP="0023449D">
      <w:pPr>
        <w:pStyle w:val="ListParagraph"/>
        <w:ind w:left="1440"/>
        <w:rPr>
          <w:szCs w:val="21"/>
        </w:rPr>
      </w:pPr>
    </w:p>
    <w:p w14:paraId="47A080DC" w14:textId="77777777" w:rsidR="0023449D" w:rsidRDefault="0023449D" w:rsidP="0023449D">
      <w:pPr>
        <w:pStyle w:val="ListParagraph"/>
        <w:ind w:left="1440"/>
        <w:rPr>
          <w:szCs w:val="21"/>
        </w:rPr>
      </w:pPr>
    </w:p>
    <w:p w14:paraId="737C53B5" w14:textId="77777777" w:rsidR="0023449D" w:rsidRDefault="0023449D" w:rsidP="0023449D">
      <w:pPr>
        <w:pStyle w:val="ListParagraph"/>
        <w:ind w:left="1440"/>
        <w:rPr>
          <w:szCs w:val="21"/>
        </w:rPr>
      </w:pPr>
    </w:p>
    <w:p w14:paraId="03A43427" w14:textId="77777777" w:rsidR="0023449D" w:rsidRDefault="0023449D" w:rsidP="0023449D">
      <w:pPr>
        <w:pStyle w:val="ListParagraph"/>
        <w:ind w:left="1440"/>
        <w:rPr>
          <w:szCs w:val="21"/>
        </w:rPr>
      </w:pPr>
    </w:p>
    <w:p w14:paraId="4D717723" w14:textId="77777777" w:rsidR="0023449D" w:rsidRDefault="0023449D" w:rsidP="0023449D">
      <w:pPr>
        <w:pStyle w:val="ListParagraph"/>
        <w:ind w:left="1440"/>
        <w:rPr>
          <w:szCs w:val="21"/>
        </w:rPr>
      </w:pPr>
    </w:p>
    <w:p w14:paraId="14F451AF" w14:textId="77777777" w:rsidR="0023449D" w:rsidRDefault="0023449D" w:rsidP="0023449D">
      <w:pPr>
        <w:pStyle w:val="ListParagraph"/>
        <w:ind w:left="1440"/>
        <w:rPr>
          <w:szCs w:val="21"/>
        </w:rPr>
      </w:pPr>
    </w:p>
    <w:p w14:paraId="7BEE637D" w14:textId="73A2E70A" w:rsidR="0023449D" w:rsidRDefault="0023449D" w:rsidP="0023449D">
      <w:pPr>
        <w:pStyle w:val="ListParagraph"/>
        <w:ind w:left="1440"/>
        <w:rPr>
          <w:szCs w:val="21"/>
        </w:rPr>
      </w:pPr>
    </w:p>
    <w:p w14:paraId="4B866CC8" w14:textId="424F45B8" w:rsidR="009B1DC4" w:rsidRDefault="009B1DC4" w:rsidP="0023449D">
      <w:pPr>
        <w:pStyle w:val="ListParagraph"/>
        <w:ind w:left="1440"/>
        <w:rPr>
          <w:szCs w:val="21"/>
        </w:rPr>
      </w:pPr>
    </w:p>
    <w:p w14:paraId="76328433" w14:textId="4E9BFE3F" w:rsidR="009B1DC4" w:rsidRDefault="009B1DC4" w:rsidP="0023449D">
      <w:pPr>
        <w:pStyle w:val="ListParagraph"/>
        <w:ind w:left="1440"/>
        <w:rPr>
          <w:szCs w:val="21"/>
        </w:rPr>
      </w:pPr>
    </w:p>
    <w:p w14:paraId="5175A15C" w14:textId="76D42AED" w:rsidR="009B1DC4" w:rsidRDefault="009B1DC4" w:rsidP="0023449D">
      <w:pPr>
        <w:pStyle w:val="ListParagraph"/>
        <w:ind w:left="1440"/>
        <w:rPr>
          <w:szCs w:val="21"/>
        </w:rPr>
      </w:pPr>
    </w:p>
    <w:p w14:paraId="447FB4B1" w14:textId="648020C9" w:rsidR="009B1DC4" w:rsidRDefault="009B1DC4" w:rsidP="0023449D">
      <w:pPr>
        <w:pStyle w:val="ListParagraph"/>
        <w:ind w:left="1440"/>
        <w:rPr>
          <w:szCs w:val="21"/>
        </w:rPr>
      </w:pPr>
    </w:p>
    <w:p w14:paraId="22769B09" w14:textId="2F23C1E3" w:rsidR="009B1DC4" w:rsidRDefault="009B1DC4" w:rsidP="0023449D">
      <w:pPr>
        <w:pStyle w:val="ListParagraph"/>
        <w:ind w:left="1440"/>
        <w:rPr>
          <w:szCs w:val="21"/>
        </w:rPr>
      </w:pPr>
    </w:p>
    <w:p w14:paraId="09D1E641" w14:textId="42588A01" w:rsidR="009B1DC4" w:rsidRDefault="009B1DC4" w:rsidP="0023449D">
      <w:pPr>
        <w:pStyle w:val="ListParagraph"/>
        <w:ind w:left="1440"/>
        <w:rPr>
          <w:szCs w:val="21"/>
        </w:rPr>
      </w:pPr>
    </w:p>
    <w:p w14:paraId="59B32220" w14:textId="77777777" w:rsidR="009B1DC4" w:rsidRDefault="009B1DC4" w:rsidP="0023449D">
      <w:pPr>
        <w:pStyle w:val="ListParagraph"/>
        <w:ind w:left="1440"/>
        <w:rPr>
          <w:szCs w:val="21"/>
        </w:rPr>
      </w:pPr>
    </w:p>
    <w:p w14:paraId="036BA61A" w14:textId="77777777" w:rsidR="0023449D" w:rsidRDefault="0023449D" w:rsidP="0023449D">
      <w:pPr>
        <w:pStyle w:val="ListParagraph"/>
        <w:ind w:left="1800"/>
        <w:rPr>
          <w:szCs w:val="21"/>
        </w:rPr>
      </w:pPr>
    </w:p>
    <w:p w14:paraId="53CFF84E" w14:textId="77777777" w:rsidR="0023449D" w:rsidRDefault="0023449D" w:rsidP="0023449D">
      <w:pPr>
        <w:pStyle w:val="ListParagraph"/>
        <w:ind w:left="1800"/>
        <w:rPr>
          <w:b/>
          <w:szCs w:val="21"/>
        </w:rPr>
      </w:pPr>
    </w:p>
    <w:p w14:paraId="6C759F66" w14:textId="77777777" w:rsidR="0023449D" w:rsidRPr="002521B1" w:rsidRDefault="0023449D" w:rsidP="0023449D">
      <w:pPr>
        <w:pStyle w:val="ListParagraph"/>
        <w:numPr>
          <w:ilvl w:val="0"/>
          <w:numId w:val="39"/>
        </w:numPr>
        <w:spacing w:after="160" w:line="259" w:lineRule="auto"/>
        <w:rPr>
          <w:b/>
          <w:szCs w:val="21"/>
        </w:rPr>
      </w:pPr>
      <w:r>
        <w:rPr>
          <w:szCs w:val="21"/>
        </w:rPr>
        <w:lastRenderedPageBreak/>
        <w:t>To get a list of all events that have been added, click on the button “View all events”;</w:t>
      </w:r>
    </w:p>
    <w:p w14:paraId="77710ECD" w14:textId="77777777" w:rsidR="0023449D" w:rsidRPr="00117FD8" w:rsidRDefault="0023449D" w:rsidP="0023449D">
      <w:pPr>
        <w:pStyle w:val="ListParagraph"/>
        <w:numPr>
          <w:ilvl w:val="0"/>
          <w:numId w:val="39"/>
        </w:numPr>
        <w:spacing w:after="160" w:line="259" w:lineRule="auto"/>
        <w:rPr>
          <w:b/>
          <w:szCs w:val="21"/>
        </w:rPr>
      </w:pPr>
      <w:r>
        <w:rPr>
          <w:szCs w:val="21"/>
        </w:rPr>
        <w:t>To get a list of events that have been finalized, click on the button “View finalized events”;</w:t>
      </w:r>
    </w:p>
    <w:p w14:paraId="4751CD53" w14:textId="77777777" w:rsidR="0023449D" w:rsidRPr="00117FD8" w:rsidRDefault="0023449D" w:rsidP="0023449D">
      <w:pPr>
        <w:pStyle w:val="ListParagraph"/>
        <w:numPr>
          <w:ilvl w:val="0"/>
          <w:numId w:val="39"/>
        </w:numPr>
        <w:spacing w:after="160" w:line="259" w:lineRule="auto"/>
        <w:rPr>
          <w:b/>
          <w:szCs w:val="21"/>
        </w:rPr>
      </w:pPr>
      <w:r>
        <w:rPr>
          <w:szCs w:val="21"/>
        </w:rPr>
        <w:t>To get a list of events that have not been finalized yet, click on the button “View unfinalized events”.</w:t>
      </w:r>
    </w:p>
    <w:p w14:paraId="283ED6ED" w14:textId="77777777" w:rsidR="0023449D" w:rsidRPr="00117FD8" w:rsidRDefault="0023449D" w:rsidP="0023449D">
      <w:pPr>
        <w:pStyle w:val="ListParagraph"/>
        <w:ind w:left="1440"/>
        <w:rPr>
          <w:b/>
          <w:szCs w:val="21"/>
        </w:rPr>
      </w:pPr>
    </w:p>
    <w:p w14:paraId="0DC7F98C" w14:textId="77777777" w:rsidR="0023449D" w:rsidRDefault="0023449D" w:rsidP="0023449D">
      <w:pPr>
        <w:ind w:left="720" w:firstLine="720"/>
        <w:rPr>
          <w:b/>
          <w:szCs w:val="21"/>
        </w:rPr>
      </w:pPr>
      <w:r>
        <w:rPr>
          <w:b/>
          <w:szCs w:val="21"/>
        </w:rPr>
        <w:t>Editing event information:</w:t>
      </w:r>
    </w:p>
    <w:p w14:paraId="4BBD3338" w14:textId="77777777" w:rsidR="0023449D" w:rsidRPr="00EA4886" w:rsidRDefault="0023449D" w:rsidP="0023449D">
      <w:pPr>
        <w:pStyle w:val="ListParagraph"/>
        <w:numPr>
          <w:ilvl w:val="0"/>
          <w:numId w:val="40"/>
        </w:numPr>
        <w:spacing w:after="160" w:line="259" w:lineRule="auto"/>
        <w:rPr>
          <w:b/>
        </w:rPr>
      </w:pPr>
      <w:r w:rsidRPr="00EA4886">
        <w:t>Select a</w:t>
      </w:r>
      <w:r>
        <w:t>n</w:t>
      </w:r>
      <w:r w:rsidRPr="00EA4886">
        <w:t xml:space="preserve"> </w:t>
      </w:r>
      <w:r>
        <w:t>event</w:t>
      </w:r>
      <w:r w:rsidRPr="00EA4886">
        <w:t xml:space="preserve"> that you wish to update information about from the</w:t>
      </w:r>
      <w:r>
        <w:t xml:space="preserve"> events section;</w:t>
      </w:r>
    </w:p>
    <w:p w14:paraId="3462D07F" w14:textId="09E142B8" w:rsidR="0023449D" w:rsidRPr="009B1DC4" w:rsidRDefault="0023449D" w:rsidP="0023449D">
      <w:pPr>
        <w:pStyle w:val="ListParagraph"/>
        <w:numPr>
          <w:ilvl w:val="0"/>
          <w:numId w:val="40"/>
        </w:numPr>
        <w:spacing w:after="160" w:line="259" w:lineRule="auto"/>
        <w:rPr>
          <w:b/>
        </w:rPr>
      </w:pPr>
      <w:r>
        <w:t>Click on the “Update information” button to save updated information.</w:t>
      </w:r>
    </w:p>
    <w:p w14:paraId="21C933BC" w14:textId="1FD66A8D" w:rsidR="009B1DC4" w:rsidRPr="009B1DC4" w:rsidRDefault="009B1DC4" w:rsidP="009B1DC4">
      <w:pPr>
        <w:pStyle w:val="ListParagraph"/>
        <w:spacing w:after="160" w:line="259" w:lineRule="auto"/>
        <w:ind w:left="1800"/>
        <w:rPr>
          <w:b/>
        </w:rPr>
      </w:pPr>
      <w:r w:rsidRPr="00505612">
        <w:rPr>
          <w:noProof/>
          <w:lang w:eastAsia="en-US"/>
        </w:rPr>
        <w:drawing>
          <wp:anchor distT="0" distB="0" distL="114300" distR="114300" simplePos="0" relativeHeight="251708416" behindDoc="0" locked="0" layoutInCell="1" allowOverlap="1" wp14:anchorId="0E3DBFFE" wp14:editId="46904DA2">
            <wp:simplePos x="0" y="0"/>
            <wp:positionH relativeFrom="margin">
              <wp:align>center</wp:align>
            </wp:positionH>
            <wp:positionV relativeFrom="page">
              <wp:posOffset>2985135</wp:posOffset>
            </wp:positionV>
            <wp:extent cx="5943600" cy="394906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p>
    <w:p w14:paraId="3DDFC99C" w14:textId="5006617A" w:rsidR="009B1DC4" w:rsidRPr="00D14EB2" w:rsidRDefault="009B1DC4" w:rsidP="009B1DC4">
      <w:pPr>
        <w:pStyle w:val="ListParagraph"/>
        <w:spacing w:after="160" w:line="259" w:lineRule="auto"/>
        <w:ind w:left="1800"/>
        <w:rPr>
          <w:b/>
        </w:rPr>
      </w:pPr>
    </w:p>
    <w:p w14:paraId="4DE57A38" w14:textId="6751EBBE" w:rsidR="0023449D" w:rsidRPr="00505612" w:rsidRDefault="0023449D" w:rsidP="0023449D">
      <w:pPr>
        <w:pStyle w:val="ListParagraph"/>
        <w:ind w:left="1800"/>
        <w:rPr>
          <w:b/>
        </w:rPr>
      </w:pPr>
    </w:p>
    <w:p w14:paraId="778E8743" w14:textId="321A264A" w:rsidR="0023449D" w:rsidRPr="00505612" w:rsidRDefault="0023449D" w:rsidP="0023449D">
      <w:pPr>
        <w:pStyle w:val="ListParagraph"/>
        <w:ind w:left="1800"/>
        <w:rPr>
          <w:b/>
        </w:rPr>
      </w:pPr>
    </w:p>
    <w:p w14:paraId="31E81C23" w14:textId="571B768E" w:rsidR="0023449D" w:rsidRPr="004249C5" w:rsidRDefault="0023449D" w:rsidP="0023449D">
      <w:pPr>
        <w:pStyle w:val="ListParagraph"/>
        <w:ind w:left="1800"/>
        <w:rPr>
          <w:b/>
        </w:rPr>
      </w:pPr>
    </w:p>
    <w:p w14:paraId="308C3BDD" w14:textId="20A91A03" w:rsidR="0023449D" w:rsidRDefault="0023449D" w:rsidP="0023449D">
      <w:pPr>
        <w:rPr>
          <w:b/>
        </w:rPr>
      </w:pPr>
    </w:p>
    <w:p w14:paraId="0EE15C43" w14:textId="0F28E92A" w:rsidR="0023449D" w:rsidRDefault="0023449D" w:rsidP="0023449D">
      <w:pPr>
        <w:rPr>
          <w:b/>
        </w:rPr>
      </w:pPr>
    </w:p>
    <w:p w14:paraId="769D3B0C" w14:textId="51DBAFC3" w:rsidR="0023449D" w:rsidRDefault="0023449D" w:rsidP="0023449D">
      <w:pPr>
        <w:rPr>
          <w:b/>
        </w:rPr>
      </w:pPr>
    </w:p>
    <w:p w14:paraId="08EF2ADB" w14:textId="558166EE" w:rsidR="0023449D" w:rsidRDefault="0023449D" w:rsidP="0023449D">
      <w:pPr>
        <w:rPr>
          <w:b/>
        </w:rPr>
      </w:pPr>
    </w:p>
    <w:p w14:paraId="5A4BD1D3" w14:textId="265B8DC6" w:rsidR="0023449D" w:rsidRDefault="0023449D" w:rsidP="0023449D">
      <w:pPr>
        <w:rPr>
          <w:b/>
        </w:rPr>
      </w:pPr>
    </w:p>
    <w:p w14:paraId="29BD6352" w14:textId="64895F7F" w:rsidR="0023449D" w:rsidRDefault="0023449D" w:rsidP="0023449D">
      <w:pPr>
        <w:rPr>
          <w:b/>
        </w:rPr>
      </w:pPr>
    </w:p>
    <w:p w14:paraId="61980832" w14:textId="7363D2BA" w:rsidR="0023449D" w:rsidRDefault="0023449D" w:rsidP="0023449D">
      <w:pPr>
        <w:rPr>
          <w:b/>
        </w:rPr>
      </w:pPr>
    </w:p>
    <w:p w14:paraId="207F43FA" w14:textId="77777777" w:rsidR="0023449D" w:rsidRDefault="0023449D" w:rsidP="0023449D">
      <w:pPr>
        <w:rPr>
          <w:b/>
        </w:rPr>
      </w:pPr>
    </w:p>
    <w:p w14:paraId="4D5F912E" w14:textId="75CFFDBB" w:rsidR="0023449D" w:rsidRDefault="0023449D" w:rsidP="0023449D">
      <w:pPr>
        <w:rPr>
          <w:b/>
        </w:rPr>
      </w:pPr>
    </w:p>
    <w:p w14:paraId="665176DD" w14:textId="77777777" w:rsidR="0023449D" w:rsidRDefault="0023449D" w:rsidP="0023449D">
      <w:pPr>
        <w:rPr>
          <w:b/>
        </w:rPr>
      </w:pPr>
    </w:p>
    <w:p w14:paraId="5E49DE5D" w14:textId="6B616B4D" w:rsidR="0023449D" w:rsidRDefault="0023449D" w:rsidP="0023449D">
      <w:pPr>
        <w:rPr>
          <w:b/>
        </w:rPr>
      </w:pPr>
    </w:p>
    <w:p w14:paraId="135E62E2" w14:textId="49F67CE2" w:rsidR="009B1DC4" w:rsidRDefault="009B1DC4" w:rsidP="0023449D">
      <w:pPr>
        <w:rPr>
          <w:b/>
        </w:rPr>
      </w:pPr>
    </w:p>
    <w:p w14:paraId="1021BBED" w14:textId="6B76A6F8" w:rsidR="009B1DC4" w:rsidRDefault="009B1DC4" w:rsidP="0023449D">
      <w:pPr>
        <w:rPr>
          <w:b/>
        </w:rPr>
      </w:pPr>
    </w:p>
    <w:p w14:paraId="41F06A5C" w14:textId="649B82EF" w:rsidR="009B1DC4" w:rsidRDefault="009B1DC4" w:rsidP="0023449D">
      <w:pPr>
        <w:rPr>
          <w:b/>
        </w:rPr>
      </w:pPr>
    </w:p>
    <w:p w14:paraId="3CFB0927" w14:textId="5D6DFB42" w:rsidR="009B1DC4" w:rsidRDefault="009B1DC4" w:rsidP="0023449D">
      <w:pPr>
        <w:rPr>
          <w:b/>
        </w:rPr>
      </w:pPr>
    </w:p>
    <w:p w14:paraId="5F4CEE63" w14:textId="14B06524" w:rsidR="009B1DC4" w:rsidRDefault="009B1DC4" w:rsidP="0023449D">
      <w:pPr>
        <w:rPr>
          <w:b/>
        </w:rPr>
      </w:pPr>
    </w:p>
    <w:p w14:paraId="4E24C00A" w14:textId="77777777" w:rsidR="009B1DC4" w:rsidRDefault="009B1DC4" w:rsidP="0023449D">
      <w:pPr>
        <w:rPr>
          <w:b/>
        </w:rPr>
      </w:pPr>
    </w:p>
    <w:p w14:paraId="52E48D12" w14:textId="61D9E2B7" w:rsidR="0023449D" w:rsidRDefault="0023449D" w:rsidP="0023449D">
      <w:pPr>
        <w:rPr>
          <w:b/>
        </w:rPr>
      </w:pPr>
    </w:p>
    <w:p w14:paraId="2504CBF9" w14:textId="77777777" w:rsidR="0023449D" w:rsidRDefault="0023449D" w:rsidP="0023449D">
      <w:pPr>
        <w:rPr>
          <w:b/>
        </w:rPr>
      </w:pPr>
    </w:p>
    <w:p w14:paraId="4411E088" w14:textId="4498D3FA" w:rsidR="0023449D" w:rsidRDefault="0023449D" w:rsidP="0023449D">
      <w:pPr>
        <w:rPr>
          <w:b/>
        </w:rPr>
      </w:pPr>
    </w:p>
    <w:p w14:paraId="7CDF8969" w14:textId="1886D539" w:rsidR="0023449D" w:rsidRDefault="0023449D" w:rsidP="0023449D">
      <w:pPr>
        <w:ind w:left="1440"/>
      </w:pPr>
      <w:r w:rsidRPr="00AC3B9C">
        <w:t>Upon successful input of information, you will be presented with the following message:</w:t>
      </w:r>
    </w:p>
    <w:p w14:paraId="20C512D3" w14:textId="09B3A26A" w:rsidR="009B1DC4" w:rsidRDefault="009B1DC4" w:rsidP="0023449D">
      <w:pPr>
        <w:ind w:left="1080"/>
      </w:pPr>
      <w:r w:rsidRPr="004249C5">
        <w:rPr>
          <w:noProof/>
          <w:lang w:eastAsia="en-US"/>
        </w:rPr>
        <w:drawing>
          <wp:anchor distT="0" distB="0" distL="114300" distR="114300" simplePos="0" relativeHeight="251696128" behindDoc="0" locked="0" layoutInCell="1" allowOverlap="1" wp14:anchorId="49809724" wp14:editId="7149C1EE">
            <wp:simplePos x="0" y="0"/>
            <wp:positionH relativeFrom="margin">
              <wp:align>center</wp:align>
            </wp:positionH>
            <wp:positionV relativeFrom="page">
              <wp:posOffset>7590790</wp:posOffset>
            </wp:positionV>
            <wp:extent cx="2148840" cy="937260"/>
            <wp:effectExtent l="0" t="0" r="381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7228ACC8" w14:textId="65AF1B35" w:rsidR="009B1DC4" w:rsidRDefault="009B1DC4" w:rsidP="0023449D">
      <w:pPr>
        <w:ind w:left="1080"/>
      </w:pPr>
    </w:p>
    <w:p w14:paraId="45344498" w14:textId="77777777" w:rsidR="009B1DC4" w:rsidRDefault="009B1DC4" w:rsidP="0023449D">
      <w:pPr>
        <w:ind w:left="1080"/>
      </w:pPr>
    </w:p>
    <w:p w14:paraId="72E3D8C6" w14:textId="7EBC6457" w:rsidR="009B1DC4" w:rsidRDefault="009B1DC4" w:rsidP="0023449D">
      <w:pPr>
        <w:ind w:left="1080"/>
      </w:pPr>
    </w:p>
    <w:p w14:paraId="4E5FC1CE" w14:textId="77777777" w:rsidR="009B1DC4" w:rsidRDefault="009B1DC4" w:rsidP="0023449D">
      <w:pPr>
        <w:ind w:left="1080"/>
      </w:pPr>
    </w:p>
    <w:p w14:paraId="0E47A448" w14:textId="77777777" w:rsidR="009B1DC4" w:rsidRDefault="009B1DC4" w:rsidP="0023449D">
      <w:pPr>
        <w:ind w:left="1080"/>
      </w:pPr>
    </w:p>
    <w:p w14:paraId="0BEA8441" w14:textId="77777777" w:rsidR="009B1DC4" w:rsidRDefault="009B1DC4" w:rsidP="0023449D">
      <w:pPr>
        <w:ind w:left="1080"/>
      </w:pPr>
    </w:p>
    <w:p w14:paraId="26A77057" w14:textId="50DD121B" w:rsidR="0023449D" w:rsidRDefault="0023449D" w:rsidP="0023449D">
      <w:pPr>
        <w:ind w:left="1080"/>
      </w:pPr>
    </w:p>
    <w:p w14:paraId="4C0C659B" w14:textId="63F2A15E" w:rsidR="009B1DC4" w:rsidRDefault="009B1DC4" w:rsidP="0023449D">
      <w:pPr>
        <w:ind w:left="1080"/>
      </w:pPr>
    </w:p>
    <w:p w14:paraId="6E2574ED" w14:textId="471055E6" w:rsidR="009B1DC4" w:rsidRDefault="009B1DC4" w:rsidP="0023449D">
      <w:pPr>
        <w:ind w:left="1080"/>
      </w:pPr>
    </w:p>
    <w:p w14:paraId="58BC2E32" w14:textId="77777777" w:rsidR="009B1DC4" w:rsidRDefault="009B1DC4" w:rsidP="0023449D">
      <w:pPr>
        <w:ind w:left="1080"/>
      </w:pPr>
    </w:p>
    <w:p w14:paraId="008D825D" w14:textId="0A49B629" w:rsidR="0023449D" w:rsidRPr="00D14EB2" w:rsidRDefault="0023449D" w:rsidP="0023449D"/>
    <w:p w14:paraId="4FCEEB92" w14:textId="511D095D" w:rsidR="0023449D" w:rsidRPr="00AC3B9C" w:rsidRDefault="0023449D" w:rsidP="0023449D">
      <w:pPr>
        <w:pStyle w:val="ListParagraph"/>
        <w:ind w:left="1440"/>
      </w:pPr>
      <w:r w:rsidRPr="00463AF3">
        <w:lastRenderedPageBreak/>
        <w:t>Information about the lecturer has now been update</w:t>
      </w:r>
      <w:r>
        <w:t>d and you may close this window.</w:t>
      </w:r>
    </w:p>
    <w:p w14:paraId="50302C50" w14:textId="1DF5CB18" w:rsidR="0023449D" w:rsidRDefault="0023449D" w:rsidP="0023449D">
      <w:pPr>
        <w:rPr>
          <w:b/>
        </w:rPr>
      </w:pPr>
    </w:p>
    <w:p w14:paraId="6320CA0F" w14:textId="3E1A2960" w:rsidR="0023449D" w:rsidRPr="009B1DC4" w:rsidRDefault="0023449D" w:rsidP="009B1DC4">
      <w:pPr>
        <w:pStyle w:val="ListParagraph"/>
        <w:numPr>
          <w:ilvl w:val="0"/>
          <w:numId w:val="27"/>
        </w:numPr>
        <w:spacing w:after="160" w:line="259" w:lineRule="auto"/>
        <w:rPr>
          <w:b/>
          <w:sz w:val="48"/>
          <w:szCs w:val="21"/>
        </w:rPr>
      </w:pPr>
      <w:r w:rsidRPr="0041298E">
        <w:rPr>
          <w:noProof/>
          <w:sz w:val="44"/>
          <w:lang w:eastAsia="en-US"/>
        </w:rPr>
        <w:drawing>
          <wp:anchor distT="0" distB="0" distL="114300" distR="114300" simplePos="0" relativeHeight="251697152" behindDoc="0" locked="0" layoutInCell="1" allowOverlap="1" wp14:anchorId="72C6F170" wp14:editId="6F002B47">
            <wp:simplePos x="0" y="0"/>
            <wp:positionH relativeFrom="margin">
              <wp:align>left</wp:align>
            </wp:positionH>
            <wp:positionV relativeFrom="margin">
              <wp:posOffset>533400</wp:posOffset>
            </wp:positionV>
            <wp:extent cx="548640" cy="518160"/>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 cy="518160"/>
                    </a:xfrm>
                    <a:prstGeom prst="rect">
                      <a:avLst/>
                    </a:prstGeom>
                  </pic:spPr>
                </pic:pic>
              </a:graphicData>
            </a:graphic>
          </wp:anchor>
        </w:drawing>
      </w:r>
      <w:r w:rsidRPr="009B1DC4">
        <w:rPr>
          <w:b/>
          <w:sz w:val="48"/>
          <w:szCs w:val="21"/>
        </w:rPr>
        <w:t>Add lecturers and participants:</w:t>
      </w:r>
    </w:p>
    <w:p w14:paraId="7BF488D9" w14:textId="22368041" w:rsidR="0023449D" w:rsidRDefault="0023449D" w:rsidP="0023449D">
      <w:pPr>
        <w:ind w:left="1440"/>
        <w:rPr>
          <w:szCs w:val="21"/>
        </w:rPr>
      </w:pPr>
      <w:r w:rsidRPr="0041298E">
        <w:rPr>
          <w:szCs w:val="21"/>
        </w:rPr>
        <w:t>The lecturers and participants section provides the possibility to add lectures and pa</w:t>
      </w:r>
      <w:r>
        <w:rPr>
          <w:szCs w:val="21"/>
        </w:rPr>
        <w:t>rticipants for a selected event that have already been added under the “Lecturer &amp; Member information” in the sections “Lecturer data” and “Member data”.</w:t>
      </w:r>
    </w:p>
    <w:p w14:paraId="6F32E025" w14:textId="5E5B5F5F" w:rsidR="0023449D" w:rsidRDefault="0023449D" w:rsidP="0023449D">
      <w:pPr>
        <w:ind w:left="1440"/>
        <w:rPr>
          <w:szCs w:val="21"/>
        </w:rPr>
      </w:pPr>
    </w:p>
    <w:p w14:paraId="0DCDDA44" w14:textId="51622759" w:rsidR="0023449D" w:rsidRDefault="009B1DC4" w:rsidP="0023449D">
      <w:pPr>
        <w:ind w:left="1440"/>
        <w:rPr>
          <w:szCs w:val="21"/>
        </w:rPr>
      </w:pPr>
      <w:r w:rsidRPr="0041298E">
        <w:rPr>
          <w:b/>
          <w:noProof/>
          <w:szCs w:val="21"/>
          <w:lang w:eastAsia="en-US"/>
        </w:rPr>
        <w:drawing>
          <wp:anchor distT="0" distB="0" distL="114300" distR="114300" simplePos="0" relativeHeight="251698176" behindDoc="0" locked="0" layoutInCell="1" allowOverlap="1" wp14:anchorId="2E6656DA" wp14:editId="21C372EA">
            <wp:simplePos x="0" y="0"/>
            <wp:positionH relativeFrom="margin">
              <wp:align>center</wp:align>
            </wp:positionH>
            <wp:positionV relativeFrom="page">
              <wp:posOffset>2659380</wp:posOffset>
            </wp:positionV>
            <wp:extent cx="4290060" cy="15468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290060" cy="1546860"/>
                    </a:xfrm>
                    <a:prstGeom prst="rect">
                      <a:avLst/>
                    </a:prstGeom>
                  </pic:spPr>
                </pic:pic>
              </a:graphicData>
            </a:graphic>
          </wp:anchor>
        </w:drawing>
      </w:r>
    </w:p>
    <w:p w14:paraId="2D3B08B1" w14:textId="35D1EC47" w:rsidR="0023449D" w:rsidRDefault="0023449D" w:rsidP="0023449D">
      <w:pPr>
        <w:ind w:left="1440"/>
        <w:rPr>
          <w:szCs w:val="21"/>
        </w:rPr>
      </w:pPr>
    </w:p>
    <w:p w14:paraId="4CC94BA9" w14:textId="4359345F" w:rsidR="0023449D" w:rsidRPr="0041298E" w:rsidRDefault="0023449D" w:rsidP="0023449D">
      <w:pPr>
        <w:ind w:left="1440"/>
        <w:rPr>
          <w:szCs w:val="21"/>
        </w:rPr>
      </w:pPr>
    </w:p>
    <w:p w14:paraId="616878AC" w14:textId="3AE34ED4" w:rsidR="0023449D" w:rsidRDefault="0023449D" w:rsidP="0023449D">
      <w:pPr>
        <w:ind w:firstLine="720"/>
        <w:rPr>
          <w:b/>
          <w:szCs w:val="21"/>
        </w:rPr>
      </w:pPr>
    </w:p>
    <w:p w14:paraId="7FEA35FF" w14:textId="0D92180B" w:rsidR="0023449D" w:rsidRDefault="0023449D" w:rsidP="0023449D">
      <w:pPr>
        <w:rPr>
          <w:b/>
          <w:szCs w:val="21"/>
        </w:rPr>
      </w:pPr>
    </w:p>
    <w:p w14:paraId="38B11E96" w14:textId="3B40DA52" w:rsidR="009B1DC4" w:rsidRDefault="009B1DC4" w:rsidP="0023449D">
      <w:pPr>
        <w:rPr>
          <w:b/>
          <w:szCs w:val="21"/>
        </w:rPr>
      </w:pPr>
    </w:p>
    <w:p w14:paraId="420459AD" w14:textId="696BFD74" w:rsidR="009B1DC4" w:rsidRDefault="009B1DC4" w:rsidP="0023449D">
      <w:pPr>
        <w:rPr>
          <w:b/>
          <w:szCs w:val="21"/>
        </w:rPr>
      </w:pPr>
    </w:p>
    <w:p w14:paraId="6EE73610" w14:textId="77777777" w:rsidR="009B1DC4" w:rsidRDefault="009B1DC4" w:rsidP="0023449D">
      <w:pPr>
        <w:rPr>
          <w:b/>
          <w:szCs w:val="21"/>
        </w:rPr>
      </w:pPr>
    </w:p>
    <w:p w14:paraId="57267DD5" w14:textId="77777777" w:rsidR="0023449D" w:rsidRDefault="0023449D" w:rsidP="0023449D">
      <w:pPr>
        <w:rPr>
          <w:b/>
          <w:szCs w:val="21"/>
        </w:rPr>
      </w:pPr>
    </w:p>
    <w:p w14:paraId="7AB63A81" w14:textId="5EE3236E" w:rsidR="0023449D" w:rsidRDefault="0023449D" w:rsidP="0023449D">
      <w:pPr>
        <w:rPr>
          <w:b/>
          <w:szCs w:val="21"/>
        </w:rPr>
      </w:pPr>
    </w:p>
    <w:p w14:paraId="4AD325AD" w14:textId="55B7FD87" w:rsidR="009B1DC4" w:rsidRDefault="009B1DC4" w:rsidP="0023449D">
      <w:pPr>
        <w:rPr>
          <w:b/>
          <w:szCs w:val="21"/>
        </w:rPr>
      </w:pPr>
    </w:p>
    <w:p w14:paraId="0E860886" w14:textId="77777777" w:rsidR="009B1DC4" w:rsidRDefault="009B1DC4" w:rsidP="0023449D">
      <w:pPr>
        <w:rPr>
          <w:b/>
          <w:szCs w:val="21"/>
        </w:rPr>
      </w:pPr>
    </w:p>
    <w:p w14:paraId="3BEF56CF" w14:textId="77777777" w:rsidR="0023449D" w:rsidRDefault="0023449D" w:rsidP="0023449D">
      <w:pPr>
        <w:ind w:left="720" w:firstLine="720"/>
        <w:rPr>
          <w:b/>
          <w:szCs w:val="21"/>
        </w:rPr>
      </w:pPr>
      <w:r>
        <w:rPr>
          <w:b/>
          <w:szCs w:val="21"/>
        </w:rPr>
        <w:t>Searching for lecturers:</w:t>
      </w:r>
    </w:p>
    <w:p w14:paraId="67E2050F" w14:textId="77777777" w:rsidR="0023449D" w:rsidRDefault="0023449D" w:rsidP="0023449D">
      <w:pPr>
        <w:pStyle w:val="ListParagraph"/>
        <w:numPr>
          <w:ilvl w:val="0"/>
          <w:numId w:val="41"/>
        </w:numPr>
        <w:spacing w:after="160" w:line="259" w:lineRule="auto"/>
        <w:rPr>
          <w:szCs w:val="21"/>
        </w:rPr>
      </w:pPr>
      <w:r>
        <w:rPr>
          <w:szCs w:val="21"/>
        </w:rPr>
        <w:t>Fill in the lecturer’s name in the designated field;</w:t>
      </w:r>
    </w:p>
    <w:p w14:paraId="64E903B0" w14:textId="77777777" w:rsidR="0023449D" w:rsidRPr="00E11937" w:rsidRDefault="0023449D" w:rsidP="0023449D">
      <w:pPr>
        <w:pStyle w:val="ListParagraph"/>
        <w:numPr>
          <w:ilvl w:val="0"/>
          <w:numId w:val="41"/>
        </w:numPr>
        <w:spacing w:after="160" w:line="259" w:lineRule="auto"/>
        <w:rPr>
          <w:szCs w:val="21"/>
        </w:rPr>
      </w:pPr>
      <w:r>
        <w:rPr>
          <w:szCs w:val="21"/>
        </w:rPr>
        <w:t>Press the “Search” button to search with the given criteria;</w:t>
      </w:r>
    </w:p>
    <w:p w14:paraId="5A3F5EB6" w14:textId="77777777" w:rsidR="0023449D" w:rsidRDefault="0023449D" w:rsidP="0023449D">
      <w:pPr>
        <w:ind w:left="1440"/>
        <w:rPr>
          <w:szCs w:val="21"/>
        </w:rPr>
      </w:pPr>
    </w:p>
    <w:p w14:paraId="4C215BE9" w14:textId="77777777" w:rsidR="0023449D" w:rsidRDefault="0023449D" w:rsidP="0023449D">
      <w:pPr>
        <w:ind w:left="1440"/>
        <w:rPr>
          <w:b/>
          <w:szCs w:val="21"/>
        </w:rPr>
      </w:pPr>
      <w:r w:rsidRPr="007A0A83">
        <w:rPr>
          <w:b/>
          <w:szCs w:val="21"/>
        </w:rPr>
        <w:t>Searching for members:</w:t>
      </w:r>
    </w:p>
    <w:p w14:paraId="36CFD3C9" w14:textId="77777777" w:rsidR="0023449D" w:rsidRPr="007A0A83" w:rsidRDefault="0023449D" w:rsidP="0023449D">
      <w:pPr>
        <w:ind w:left="1440"/>
        <w:rPr>
          <w:b/>
          <w:szCs w:val="21"/>
        </w:rPr>
      </w:pPr>
    </w:p>
    <w:p w14:paraId="5DFC8D33" w14:textId="77777777" w:rsidR="0023449D" w:rsidRDefault="0023449D" w:rsidP="0023449D">
      <w:pPr>
        <w:pStyle w:val="ListParagraph"/>
        <w:numPr>
          <w:ilvl w:val="0"/>
          <w:numId w:val="41"/>
        </w:numPr>
        <w:spacing w:after="160" w:line="259" w:lineRule="auto"/>
        <w:rPr>
          <w:szCs w:val="21"/>
        </w:rPr>
      </w:pPr>
      <w:r>
        <w:rPr>
          <w:szCs w:val="21"/>
        </w:rPr>
        <w:t>Fill in the member’s name in the designated field;</w:t>
      </w:r>
    </w:p>
    <w:p w14:paraId="3CC1CCCC" w14:textId="77777777" w:rsidR="0023449D" w:rsidRPr="007A0A83" w:rsidRDefault="0023449D" w:rsidP="0023449D">
      <w:pPr>
        <w:pStyle w:val="ListParagraph"/>
        <w:numPr>
          <w:ilvl w:val="0"/>
          <w:numId w:val="41"/>
        </w:numPr>
        <w:spacing w:after="160" w:line="259" w:lineRule="auto"/>
        <w:rPr>
          <w:szCs w:val="21"/>
        </w:rPr>
      </w:pPr>
      <w:r>
        <w:rPr>
          <w:szCs w:val="21"/>
        </w:rPr>
        <w:t>Press the “Search” button to search with the given criteria;</w:t>
      </w:r>
    </w:p>
    <w:p w14:paraId="71DA7DD5" w14:textId="77777777" w:rsidR="0023449D" w:rsidRDefault="0023449D" w:rsidP="0023449D">
      <w:pPr>
        <w:ind w:firstLine="720"/>
        <w:rPr>
          <w:b/>
          <w:szCs w:val="21"/>
        </w:rPr>
      </w:pPr>
    </w:p>
    <w:p w14:paraId="661A3868" w14:textId="77777777" w:rsidR="0023449D" w:rsidRDefault="0023449D" w:rsidP="0023449D">
      <w:pPr>
        <w:ind w:left="720" w:firstLine="720"/>
        <w:rPr>
          <w:b/>
          <w:szCs w:val="21"/>
        </w:rPr>
      </w:pPr>
      <w:r w:rsidRPr="00E11937">
        <w:rPr>
          <w:b/>
          <w:szCs w:val="21"/>
        </w:rPr>
        <w:t>Assigning a lecturer to an event:</w:t>
      </w:r>
    </w:p>
    <w:p w14:paraId="16F2DA81" w14:textId="77777777" w:rsidR="0023449D" w:rsidRPr="005F6A96" w:rsidRDefault="0023449D" w:rsidP="0023449D">
      <w:pPr>
        <w:pStyle w:val="ListParagraph"/>
        <w:numPr>
          <w:ilvl w:val="0"/>
          <w:numId w:val="42"/>
        </w:numPr>
        <w:spacing w:after="160" w:line="259" w:lineRule="auto"/>
        <w:rPr>
          <w:b/>
          <w:szCs w:val="21"/>
        </w:rPr>
      </w:pPr>
      <w:r>
        <w:rPr>
          <w:szCs w:val="21"/>
        </w:rPr>
        <w:t>From the lecturer list, select a desired lecturer;</w:t>
      </w:r>
    </w:p>
    <w:p w14:paraId="7DB54FD7" w14:textId="77777777" w:rsidR="0023449D" w:rsidRPr="005F6A96" w:rsidRDefault="0023449D" w:rsidP="0023449D">
      <w:pPr>
        <w:pStyle w:val="ListParagraph"/>
        <w:numPr>
          <w:ilvl w:val="0"/>
          <w:numId w:val="42"/>
        </w:numPr>
        <w:spacing w:after="160" w:line="259" w:lineRule="auto"/>
        <w:rPr>
          <w:b/>
          <w:szCs w:val="21"/>
        </w:rPr>
      </w:pPr>
      <w:r>
        <w:rPr>
          <w:szCs w:val="21"/>
        </w:rPr>
        <w:t>Click on the “Add selected lecturer to the event” button;</w:t>
      </w:r>
    </w:p>
    <w:p w14:paraId="2FC4E829" w14:textId="77777777" w:rsidR="0023449D" w:rsidRPr="005F6A96" w:rsidRDefault="0023449D" w:rsidP="0023449D">
      <w:pPr>
        <w:pStyle w:val="ListParagraph"/>
        <w:ind w:left="1800"/>
        <w:rPr>
          <w:b/>
          <w:szCs w:val="21"/>
        </w:rPr>
      </w:pPr>
      <w:r>
        <w:rPr>
          <w:noProof/>
          <w:lang w:eastAsia="en-US"/>
        </w:rPr>
        <w:drawing>
          <wp:anchor distT="0" distB="0" distL="114300" distR="114300" simplePos="0" relativeHeight="251709440" behindDoc="0" locked="0" layoutInCell="1" allowOverlap="1" wp14:anchorId="5FC8BD7C" wp14:editId="0102B5CE">
            <wp:simplePos x="0" y="0"/>
            <wp:positionH relativeFrom="margin">
              <wp:posOffset>247015</wp:posOffset>
            </wp:positionH>
            <wp:positionV relativeFrom="paragraph">
              <wp:posOffset>46355</wp:posOffset>
            </wp:positionV>
            <wp:extent cx="473075" cy="468630"/>
            <wp:effectExtent l="0" t="0" r="3175" b="7620"/>
            <wp:wrapNone/>
            <wp:docPr id="58" name="Picture 6" descr="C:\Users\angel\Desktop\Ic_info_outline_48p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C:\Users\angel\Desktop\Ic_info_outline_48px.svg.png"/>
                    <pic:cNvPicPr>
                      <a:picLocks noChangeAspect="1" noChangeArrowheads="1"/>
                    </pic:cNvPicPr>
                  </pic:nvPicPr>
                  <pic:blipFill>
                    <a:blip r:embed="rId43"/>
                    <a:stretch>
                      <a:fillRect/>
                    </a:stretch>
                  </pic:blipFill>
                  <pic:spPr bwMode="auto">
                    <a:xfrm>
                      <a:off x="0" y="0"/>
                      <a:ext cx="473075" cy="468630"/>
                    </a:xfrm>
                    <a:prstGeom prst="rect">
                      <a:avLst/>
                    </a:prstGeom>
                  </pic:spPr>
                </pic:pic>
              </a:graphicData>
            </a:graphic>
            <wp14:sizeRelH relativeFrom="margin">
              <wp14:pctWidth>0</wp14:pctWidth>
            </wp14:sizeRelH>
            <wp14:sizeRelV relativeFrom="margin">
              <wp14:pctHeight>0</wp14:pctHeight>
            </wp14:sizeRelV>
          </wp:anchor>
        </w:drawing>
      </w:r>
    </w:p>
    <w:p w14:paraId="300B4CE1" w14:textId="15E5210E" w:rsidR="0023449D" w:rsidRDefault="0023449D" w:rsidP="0023449D">
      <w:pPr>
        <w:ind w:left="1080" w:firstLine="360"/>
        <w:rPr>
          <w:szCs w:val="21"/>
        </w:rPr>
      </w:pPr>
      <w:r w:rsidRPr="005F6A96">
        <w:rPr>
          <w:b/>
          <w:szCs w:val="21"/>
        </w:rPr>
        <w:t>Note:</w:t>
      </w:r>
      <w:r w:rsidRPr="005F6A96">
        <w:rPr>
          <w:szCs w:val="21"/>
        </w:rPr>
        <w:t xml:space="preserve"> Lecturer will now be added in the “Lecturers for event” list;</w:t>
      </w:r>
    </w:p>
    <w:p w14:paraId="1231DA80" w14:textId="12F89247" w:rsidR="009B1DC4" w:rsidRDefault="009B1DC4" w:rsidP="0023449D">
      <w:pPr>
        <w:ind w:left="1080" w:firstLine="360"/>
        <w:rPr>
          <w:szCs w:val="21"/>
        </w:rPr>
      </w:pPr>
    </w:p>
    <w:p w14:paraId="65105B1F" w14:textId="3B3933A8" w:rsidR="009B1DC4" w:rsidRDefault="009B1DC4" w:rsidP="0023449D">
      <w:pPr>
        <w:ind w:left="1080" w:firstLine="360"/>
        <w:rPr>
          <w:szCs w:val="21"/>
        </w:rPr>
      </w:pPr>
    </w:p>
    <w:p w14:paraId="1C7F8495" w14:textId="5796B2B5" w:rsidR="009B1DC4" w:rsidRDefault="009B1DC4" w:rsidP="0023449D">
      <w:pPr>
        <w:ind w:left="1080" w:firstLine="360"/>
        <w:rPr>
          <w:szCs w:val="21"/>
        </w:rPr>
      </w:pPr>
    </w:p>
    <w:p w14:paraId="4B52A2FE" w14:textId="246F10A5" w:rsidR="009B1DC4" w:rsidRDefault="009B1DC4" w:rsidP="0023449D">
      <w:pPr>
        <w:ind w:left="1080" w:firstLine="360"/>
        <w:rPr>
          <w:szCs w:val="21"/>
        </w:rPr>
      </w:pPr>
    </w:p>
    <w:p w14:paraId="53DE553E" w14:textId="3EBD3C48" w:rsidR="009B1DC4" w:rsidRDefault="009B1DC4" w:rsidP="0023449D">
      <w:pPr>
        <w:ind w:left="1080" w:firstLine="360"/>
        <w:rPr>
          <w:szCs w:val="21"/>
        </w:rPr>
      </w:pPr>
    </w:p>
    <w:p w14:paraId="7CBE7802" w14:textId="7C92A71A" w:rsidR="009B1DC4" w:rsidRDefault="009B1DC4" w:rsidP="0023449D">
      <w:pPr>
        <w:ind w:left="1080" w:firstLine="360"/>
        <w:rPr>
          <w:szCs w:val="21"/>
        </w:rPr>
      </w:pPr>
    </w:p>
    <w:p w14:paraId="2121887C" w14:textId="6A9AA604" w:rsidR="009B1DC4" w:rsidRDefault="009B1DC4" w:rsidP="0023449D">
      <w:pPr>
        <w:ind w:left="1080" w:firstLine="360"/>
        <w:rPr>
          <w:szCs w:val="21"/>
        </w:rPr>
      </w:pPr>
    </w:p>
    <w:p w14:paraId="49DFDC31" w14:textId="7B87E5AE" w:rsidR="009B1DC4" w:rsidRDefault="009B1DC4" w:rsidP="0023449D">
      <w:pPr>
        <w:ind w:left="1080" w:firstLine="360"/>
        <w:rPr>
          <w:szCs w:val="21"/>
        </w:rPr>
      </w:pPr>
    </w:p>
    <w:p w14:paraId="2783331B" w14:textId="68931D8E" w:rsidR="009B1DC4" w:rsidRDefault="009B1DC4" w:rsidP="0023449D">
      <w:pPr>
        <w:ind w:left="1080" w:firstLine="360"/>
        <w:rPr>
          <w:szCs w:val="21"/>
        </w:rPr>
      </w:pPr>
    </w:p>
    <w:p w14:paraId="6EE1B763" w14:textId="4DB4BA4A" w:rsidR="009B1DC4" w:rsidRDefault="009B1DC4" w:rsidP="0023449D">
      <w:pPr>
        <w:ind w:left="1080" w:firstLine="360"/>
        <w:rPr>
          <w:szCs w:val="21"/>
        </w:rPr>
      </w:pPr>
    </w:p>
    <w:p w14:paraId="295B91DC" w14:textId="32789D57" w:rsidR="009B1DC4" w:rsidRDefault="009B1DC4" w:rsidP="0023449D">
      <w:pPr>
        <w:ind w:left="1080" w:firstLine="360"/>
        <w:rPr>
          <w:szCs w:val="21"/>
        </w:rPr>
      </w:pPr>
    </w:p>
    <w:p w14:paraId="5838EE17" w14:textId="77777777" w:rsidR="009B1DC4" w:rsidRDefault="009B1DC4" w:rsidP="0023449D">
      <w:pPr>
        <w:ind w:left="1080" w:firstLine="360"/>
        <w:rPr>
          <w:szCs w:val="21"/>
        </w:rPr>
      </w:pPr>
    </w:p>
    <w:p w14:paraId="3C91215D" w14:textId="77777777" w:rsidR="0023449D" w:rsidRPr="005F6A96" w:rsidRDefault="0023449D" w:rsidP="0023449D">
      <w:pPr>
        <w:ind w:left="1080" w:firstLine="360"/>
        <w:rPr>
          <w:szCs w:val="21"/>
        </w:rPr>
      </w:pPr>
    </w:p>
    <w:p w14:paraId="26B9CD85" w14:textId="77777777" w:rsidR="0023449D" w:rsidRPr="005F6A96" w:rsidRDefault="0023449D" w:rsidP="0023449D">
      <w:pPr>
        <w:pStyle w:val="ListParagraph"/>
        <w:numPr>
          <w:ilvl w:val="0"/>
          <w:numId w:val="42"/>
        </w:numPr>
        <w:spacing w:after="160" w:line="259" w:lineRule="auto"/>
        <w:rPr>
          <w:b/>
          <w:szCs w:val="21"/>
        </w:rPr>
      </w:pPr>
      <w:r>
        <w:rPr>
          <w:szCs w:val="21"/>
        </w:rPr>
        <w:lastRenderedPageBreak/>
        <w:t>Click on the “Update information” button in the “Create and update events” section;</w:t>
      </w:r>
    </w:p>
    <w:p w14:paraId="410E2DE6" w14:textId="3FE6E361" w:rsidR="0023449D" w:rsidRDefault="009B1DC4" w:rsidP="0023449D">
      <w:pPr>
        <w:pStyle w:val="ListParagraph"/>
        <w:ind w:left="1800"/>
        <w:rPr>
          <w:b/>
          <w:szCs w:val="21"/>
        </w:rPr>
      </w:pPr>
      <w:r w:rsidRPr="00F40B00">
        <w:rPr>
          <w:b/>
          <w:noProof/>
          <w:szCs w:val="21"/>
          <w:lang w:eastAsia="en-US"/>
        </w:rPr>
        <w:drawing>
          <wp:anchor distT="0" distB="0" distL="114300" distR="114300" simplePos="0" relativeHeight="251700224" behindDoc="0" locked="0" layoutInCell="1" allowOverlap="1" wp14:anchorId="10125797" wp14:editId="3B566CDD">
            <wp:simplePos x="0" y="0"/>
            <wp:positionH relativeFrom="margin">
              <wp:align>right</wp:align>
            </wp:positionH>
            <wp:positionV relativeFrom="paragraph">
              <wp:posOffset>7620</wp:posOffset>
            </wp:positionV>
            <wp:extent cx="5943600" cy="3884295"/>
            <wp:effectExtent l="0" t="0" r="0"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anchor>
        </w:drawing>
      </w:r>
    </w:p>
    <w:p w14:paraId="5803AE70" w14:textId="77777777" w:rsidR="0023449D" w:rsidRDefault="0023449D" w:rsidP="0023449D">
      <w:pPr>
        <w:pStyle w:val="ListParagraph"/>
        <w:ind w:left="1800"/>
        <w:rPr>
          <w:b/>
          <w:szCs w:val="21"/>
        </w:rPr>
      </w:pPr>
    </w:p>
    <w:p w14:paraId="2047EF62" w14:textId="670EDAA5" w:rsidR="0023449D" w:rsidRDefault="0023449D" w:rsidP="0023449D">
      <w:pPr>
        <w:pStyle w:val="ListParagraph"/>
        <w:ind w:left="1800"/>
        <w:rPr>
          <w:b/>
          <w:szCs w:val="21"/>
        </w:rPr>
      </w:pPr>
    </w:p>
    <w:p w14:paraId="02B73D46" w14:textId="77777777" w:rsidR="0023449D" w:rsidRDefault="0023449D" w:rsidP="0023449D">
      <w:pPr>
        <w:pStyle w:val="ListParagraph"/>
        <w:ind w:left="1800"/>
        <w:rPr>
          <w:b/>
          <w:szCs w:val="21"/>
        </w:rPr>
      </w:pPr>
    </w:p>
    <w:p w14:paraId="4AB66286" w14:textId="77777777" w:rsidR="0023449D" w:rsidRDefault="0023449D" w:rsidP="0023449D">
      <w:pPr>
        <w:pStyle w:val="ListParagraph"/>
        <w:ind w:left="1800"/>
        <w:rPr>
          <w:b/>
          <w:szCs w:val="21"/>
        </w:rPr>
      </w:pPr>
    </w:p>
    <w:p w14:paraId="51EE7C15" w14:textId="77777777" w:rsidR="0023449D" w:rsidRDefault="0023449D" w:rsidP="0023449D">
      <w:pPr>
        <w:pStyle w:val="ListParagraph"/>
        <w:ind w:left="1800"/>
        <w:rPr>
          <w:b/>
          <w:szCs w:val="21"/>
        </w:rPr>
      </w:pPr>
    </w:p>
    <w:p w14:paraId="451B1476" w14:textId="77777777" w:rsidR="0023449D" w:rsidRDefault="0023449D" w:rsidP="0023449D">
      <w:pPr>
        <w:pStyle w:val="ListParagraph"/>
        <w:ind w:left="1800"/>
        <w:rPr>
          <w:b/>
          <w:szCs w:val="21"/>
        </w:rPr>
      </w:pPr>
    </w:p>
    <w:p w14:paraId="3AECBCBF" w14:textId="39A03613" w:rsidR="0023449D" w:rsidRDefault="0023449D" w:rsidP="0023449D">
      <w:pPr>
        <w:pStyle w:val="ListParagraph"/>
        <w:ind w:left="1800"/>
        <w:rPr>
          <w:b/>
          <w:szCs w:val="21"/>
        </w:rPr>
      </w:pPr>
    </w:p>
    <w:p w14:paraId="2711C8F9" w14:textId="2370C6BE" w:rsidR="0023449D" w:rsidRDefault="0023449D" w:rsidP="0023449D">
      <w:pPr>
        <w:pStyle w:val="ListParagraph"/>
        <w:ind w:left="1800"/>
        <w:rPr>
          <w:b/>
          <w:szCs w:val="21"/>
        </w:rPr>
      </w:pPr>
    </w:p>
    <w:p w14:paraId="7057CD46" w14:textId="77777777" w:rsidR="0023449D" w:rsidRDefault="0023449D" w:rsidP="0023449D">
      <w:pPr>
        <w:pStyle w:val="ListParagraph"/>
        <w:ind w:left="1800"/>
        <w:rPr>
          <w:b/>
          <w:szCs w:val="21"/>
        </w:rPr>
      </w:pPr>
    </w:p>
    <w:p w14:paraId="736AE7F1" w14:textId="530923D9" w:rsidR="0023449D" w:rsidRDefault="0023449D" w:rsidP="0023449D">
      <w:pPr>
        <w:pStyle w:val="ListParagraph"/>
        <w:ind w:left="1800"/>
        <w:rPr>
          <w:b/>
          <w:szCs w:val="21"/>
        </w:rPr>
      </w:pPr>
    </w:p>
    <w:p w14:paraId="67510FF2" w14:textId="1C8611C9" w:rsidR="0023449D" w:rsidRDefault="0023449D" w:rsidP="0023449D">
      <w:pPr>
        <w:pStyle w:val="ListParagraph"/>
        <w:ind w:left="1800"/>
        <w:rPr>
          <w:b/>
          <w:szCs w:val="21"/>
        </w:rPr>
      </w:pPr>
    </w:p>
    <w:p w14:paraId="2BDD9972" w14:textId="7B01B2DA" w:rsidR="0023449D" w:rsidRDefault="0023449D" w:rsidP="0023449D">
      <w:pPr>
        <w:pStyle w:val="ListParagraph"/>
        <w:ind w:left="1800"/>
        <w:rPr>
          <w:b/>
          <w:szCs w:val="21"/>
        </w:rPr>
      </w:pPr>
    </w:p>
    <w:p w14:paraId="6F547EC8" w14:textId="77777777" w:rsidR="0023449D" w:rsidRDefault="0023449D" w:rsidP="0023449D">
      <w:pPr>
        <w:pStyle w:val="ListParagraph"/>
        <w:ind w:left="1800"/>
        <w:rPr>
          <w:b/>
          <w:szCs w:val="21"/>
        </w:rPr>
      </w:pPr>
    </w:p>
    <w:p w14:paraId="1790ACBB" w14:textId="418302BE" w:rsidR="0023449D" w:rsidRDefault="0023449D" w:rsidP="0023449D">
      <w:pPr>
        <w:pStyle w:val="ListParagraph"/>
        <w:ind w:left="1800"/>
        <w:rPr>
          <w:b/>
          <w:szCs w:val="21"/>
        </w:rPr>
      </w:pPr>
    </w:p>
    <w:p w14:paraId="243F2EF8" w14:textId="60757E2A" w:rsidR="0023449D" w:rsidRDefault="0023449D" w:rsidP="0023449D">
      <w:pPr>
        <w:pStyle w:val="ListParagraph"/>
        <w:ind w:left="1800"/>
        <w:rPr>
          <w:b/>
          <w:szCs w:val="21"/>
        </w:rPr>
      </w:pPr>
    </w:p>
    <w:p w14:paraId="26F999F1" w14:textId="6406DD99" w:rsidR="0023449D" w:rsidRDefault="0023449D" w:rsidP="0023449D">
      <w:pPr>
        <w:pStyle w:val="ListParagraph"/>
        <w:ind w:left="1800"/>
        <w:rPr>
          <w:b/>
          <w:szCs w:val="21"/>
        </w:rPr>
      </w:pPr>
    </w:p>
    <w:p w14:paraId="50936EB8" w14:textId="77777777" w:rsidR="0023449D" w:rsidRDefault="0023449D" w:rsidP="0023449D">
      <w:pPr>
        <w:pStyle w:val="ListParagraph"/>
        <w:ind w:left="1800"/>
        <w:rPr>
          <w:b/>
          <w:szCs w:val="21"/>
        </w:rPr>
      </w:pPr>
    </w:p>
    <w:p w14:paraId="430B5D37" w14:textId="37AE1422" w:rsidR="0023449D" w:rsidRDefault="0023449D" w:rsidP="0023449D">
      <w:pPr>
        <w:pStyle w:val="ListParagraph"/>
        <w:ind w:left="1800"/>
        <w:rPr>
          <w:b/>
          <w:szCs w:val="21"/>
        </w:rPr>
      </w:pPr>
    </w:p>
    <w:p w14:paraId="2603CEB0" w14:textId="77777777" w:rsidR="0023449D" w:rsidRDefault="0023449D" w:rsidP="0023449D">
      <w:pPr>
        <w:pStyle w:val="ListParagraph"/>
        <w:ind w:left="1800"/>
        <w:rPr>
          <w:b/>
          <w:szCs w:val="21"/>
        </w:rPr>
      </w:pPr>
    </w:p>
    <w:p w14:paraId="7B1D0941" w14:textId="39544593" w:rsidR="0023449D" w:rsidRDefault="0023449D" w:rsidP="0023449D">
      <w:pPr>
        <w:pStyle w:val="ListParagraph"/>
        <w:ind w:left="1800"/>
        <w:rPr>
          <w:b/>
          <w:szCs w:val="21"/>
        </w:rPr>
      </w:pPr>
    </w:p>
    <w:p w14:paraId="23F90238" w14:textId="77777777" w:rsidR="0023449D" w:rsidRDefault="0023449D" w:rsidP="0023449D">
      <w:pPr>
        <w:pStyle w:val="ListParagraph"/>
        <w:ind w:left="1800"/>
        <w:rPr>
          <w:b/>
          <w:szCs w:val="21"/>
        </w:rPr>
      </w:pPr>
    </w:p>
    <w:p w14:paraId="22D6DEB6" w14:textId="77777777" w:rsidR="0023449D" w:rsidRPr="005F6A96" w:rsidRDefault="0023449D" w:rsidP="0023449D">
      <w:pPr>
        <w:pStyle w:val="ListParagraph"/>
        <w:ind w:left="1800"/>
        <w:rPr>
          <w:b/>
          <w:szCs w:val="21"/>
        </w:rPr>
      </w:pPr>
    </w:p>
    <w:p w14:paraId="282AA0B8" w14:textId="72172CFD" w:rsidR="0023449D" w:rsidRDefault="0023449D" w:rsidP="0023449D">
      <w:pPr>
        <w:pStyle w:val="ListParagraph"/>
        <w:ind w:left="1800"/>
      </w:pPr>
    </w:p>
    <w:p w14:paraId="066479F4" w14:textId="00034FDF" w:rsidR="0023449D" w:rsidRDefault="0023449D" w:rsidP="0023449D">
      <w:pPr>
        <w:pStyle w:val="ListParagraph"/>
        <w:ind w:left="1800"/>
      </w:pPr>
      <w:r w:rsidRPr="005F6A96">
        <w:t>Upon successful input of information, you will be presented with the following message:</w:t>
      </w:r>
    </w:p>
    <w:p w14:paraId="57A74794" w14:textId="0C59383E" w:rsidR="0023449D" w:rsidRDefault="0023449D" w:rsidP="0023449D">
      <w:pPr>
        <w:pStyle w:val="ListParagraph"/>
        <w:ind w:left="1800"/>
      </w:pPr>
    </w:p>
    <w:p w14:paraId="4771CC9C" w14:textId="55CF5314" w:rsidR="0023449D" w:rsidRPr="005F6A96" w:rsidRDefault="009B1DC4" w:rsidP="0023449D">
      <w:pPr>
        <w:pStyle w:val="ListParagraph"/>
        <w:ind w:left="1800"/>
      </w:pPr>
      <w:r w:rsidRPr="005F6A96">
        <w:rPr>
          <w:b/>
          <w:noProof/>
          <w:szCs w:val="21"/>
          <w:lang w:eastAsia="en-US"/>
        </w:rPr>
        <w:drawing>
          <wp:anchor distT="0" distB="0" distL="114300" distR="114300" simplePos="0" relativeHeight="251699200" behindDoc="0" locked="0" layoutInCell="1" allowOverlap="1" wp14:anchorId="48197544" wp14:editId="3B19D248">
            <wp:simplePos x="0" y="0"/>
            <wp:positionH relativeFrom="margin">
              <wp:align>center</wp:align>
            </wp:positionH>
            <wp:positionV relativeFrom="paragraph">
              <wp:posOffset>10795</wp:posOffset>
            </wp:positionV>
            <wp:extent cx="2148840" cy="937260"/>
            <wp:effectExtent l="0" t="0" r="381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73C36053" w14:textId="264303C3" w:rsidR="0023449D" w:rsidRPr="005F6A96" w:rsidRDefault="0023449D" w:rsidP="0023449D">
      <w:pPr>
        <w:rPr>
          <w:b/>
          <w:szCs w:val="21"/>
        </w:rPr>
      </w:pPr>
    </w:p>
    <w:p w14:paraId="29534052" w14:textId="77777777" w:rsidR="0023449D" w:rsidRPr="005F6A96" w:rsidRDefault="0023449D" w:rsidP="0023449D">
      <w:pPr>
        <w:pStyle w:val="ListParagraph"/>
        <w:ind w:left="1800"/>
        <w:rPr>
          <w:b/>
          <w:szCs w:val="21"/>
        </w:rPr>
      </w:pPr>
    </w:p>
    <w:p w14:paraId="79D7607A" w14:textId="77777777" w:rsidR="0023449D" w:rsidRDefault="0023449D" w:rsidP="0023449D">
      <w:pPr>
        <w:pStyle w:val="ListParagraph"/>
        <w:ind w:left="1800"/>
        <w:rPr>
          <w:szCs w:val="21"/>
        </w:rPr>
      </w:pPr>
    </w:p>
    <w:p w14:paraId="569D2E97" w14:textId="256CF412" w:rsidR="0023449D" w:rsidRDefault="0023449D" w:rsidP="0023449D">
      <w:pPr>
        <w:pStyle w:val="ListParagraph"/>
        <w:ind w:left="1800"/>
        <w:rPr>
          <w:b/>
          <w:szCs w:val="21"/>
        </w:rPr>
      </w:pPr>
    </w:p>
    <w:p w14:paraId="671143E0" w14:textId="6B78B78C" w:rsidR="0023449D" w:rsidRDefault="0023449D" w:rsidP="0023449D">
      <w:pPr>
        <w:pStyle w:val="ListParagraph"/>
        <w:ind w:left="1800"/>
        <w:rPr>
          <w:b/>
          <w:szCs w:val="21"/>
        </w:rPr>
      </w:pPr>
    </w:p>
    <w:p w14:paraId="1C65CD3B" w14:textId="77777777" w:rsidR="0023449D" w:rsidRDefault="0023449D" w:rsidP="0023449D">
      <w:pPr>
        <w:pStyle w:val="ListParagraph"/>
        <w:ind w:left="1800"/>
      </w:pPr>
      <w:r w:rsidRPr="00463AF3">
        <w:t>Information about the lecturer has now been update</w:t>
      </w:r>
      <w:r>
        <w:t>d and you may close this window.</w:t>
      </w:r>
    </w:p>
    <w:p w14:paraId="087F16A5" w14:textId="77777777" w:rsidR="0023449D" w:rsidRDefault="0023449D" w:rsidP="0023449D">
      <w:pPr>
        <w:pStyle w:val="ListParagraph"/>
        <w:ind w:left="1800"/>
        <w:rPr>
          <w:b/>
          <w:szCs w:val="21"/>
        </w:rPr>
      </w:pPr>
    </w:p>
    <w:p w14:paraId="0E9472FD" w14:textId="10130135" w:rsidR="0023449D" w:rsidRDefault="0023449D" w:rsidP="0023449D">
      <w:pPr>
        <w:pStyle w:val="ListParagraph"/>
        <w:ind w:left="1800"/>
        <w:rPr>
          <w:b/>
          <w:szCs w:val="21"/>
        </w:rPr>
      </w:pPr>
    </w:p>
    <w:p w14:paraId="700C0C7A" w14:textId="38D27A1E" w:rsidR="0023449D" w:rsidRDefault="0023449D" w:rsidP="0023449D">
      <w:pPr>
        <w:pStyle w:val="ListParagraph"/>
        <w:ind w:left="1800"/>
        <w:rPr>
          <w:b/>
          <w:szCs w:val="21"/>
        </w:rPr>
      </w:pPr>
    </w:p>
    <w:p w14:paraId="7DA3B35A" w14:textId="4262A198" w:rsidR="009B1DC4" w:rsidRDefault="009B1DC4" w:rsidP="0023449D">
      <w:pPr>
        <w:pStyle w:val="ListParagraph"/>
        <w:ind w:left="1800"/>
        <w:rPr>
          <w:b/>
          <w:szCs w:val="21"/>
        </w:rPr>
      </w:pPr>
    </w:p>
    <w:p w14:paraId="5CDE1D02" w14:textId="677289F5" w:rsidR="009B1DC4" w:rsidRDefault="009B1DC4" w:rsidP="0023449D">
      <w:pPr>
        <w:pStyle w:val="ListParagraph"/>
        <w:ind w:left="1800"/>
        <w:rPr>
          <w:b/>
          <w:szCs w:val="21"/>
        </w:rPr>
      </w:pPr>
    </w:p>
    <w:p w14:paraId="30236C53" w14:textId="511AAB07" w:rsidR="009B1DC4" w:rsidRDefault="009B1DC4" w:rsidP="0023449D">
      <w:pPr>
        <w:pStyle w:val="ListParagraph"/>
        <w:ind w:left="1800"/>
        <w:rPr>
          <w:b/>
          <w:szCs w:val="21"/>
        </w:rPr>
      </w:pPr>
    </w:p>
    <w:p w14:paraId="07201E30" w14:textId="2326D718" w:rsidR="009B1DC4" w:rsidRDefault="009B1DC4" w:rsidP="0023449D">
      <w:pPr>
        <w:pStyle w:val="ListParagraph"/>
        <w:ind w:left="1800"/>
        <w:rPr>
          <w:b/>
          <w:szCs w:val="21"/>
        </w:rPr>
      </w:pPr>
    </w:p>
    <w:p w14:paraId="24167270" w14:textId="0998EEF2" w:rsidR="009B1DC4" w:rsidRDefault="009B1DC4" w:rsidP="0023449D">
      <w:pPr>
        <w:pStyle w:val="ListParagraph"/>
        <w:ind w:left="1800"/>
        <w:rPr>
          <w:b/>
          <w:szCs w:val="21"/>
        </w:rPr>
      </w:pPr>
    </w:p>
    <w:p w14:paraId="4B135DCE" w14:textId="569A2FB9" w:rsidR="009B1DC4" w:rsidRDefault="009B1DC4" w:rsidP="0023449D">
      <w:pPr>
        <w:pStyle w:val="ListParagraph"/>
        <w:ind w:left="1800"/>
        <w:rPr>
          <w:b/>
          <w:szCs w:val="21"/>
        </w:rPr>
      </w:pPr>
    </w:p>
    <w:p w14:paraId="7425A0CC" w14:textId="16273BEE" w:rsidR="009B1DC4" w:rsidRDefault="009B1DC4" w:rsidP="0023449D">
      <w:pPr>
        <w:pStyle w:val="ListParagraph"/>
        <w:ind w:left="1800"/>
        <w:rPr>
          <w:b/>
          <w:szCs w:val="21"/>
        </w:rPr>
      </w:pPr>
    </w:p>
    <w:p w14:paraId="7A32DE8B" w14:textId="279D7A65" w:rsidR="009B1DC4" w:rsidRDefault="009B1DC4" w:rsidP="0023449D">
      <w:pPr>
        <w:pStyle w:val="ListParagraph"/>
        <w:ind w:left="1800"/>
        <w:rPr>
          <w:b/>
          <w:szCs w:val="21"/>
        </w:rPr>
      </w:pPr>
    </w:p>
    <w:p w14:paraId="5F6D4BD5" w14:textId="759E6885" w:rsidR="009B1DC4" w:rsidRDefault="009B1DC4" w:rsidP="0023449D">
      <w:pPr>
        <w:pStyle w:val="ListParagraph"/>
        <w:ind w:left="1800"/>
        <w:rPr>
          <w:b/>
          <w:szCs w:val="21"/>
        </w:rPr>
      </w:pPr>
    </w:p>
    <w:p w14:paraId="591CA0DD" w14:textId="77777777" w:rsidR="009B1DC4" w:rsidRDefault="009B1DC4" w:rsidP="0023449D">
      <w:pPr>
        <w:pStyle w:val="ListParagraph"/>
        <w:ind w:left="1800"/>
        <w:rPr>
          <w:b/>
          <w:szCs w:val="21"/>
        </w:rPr>
      </w:pPr>
    </w:p>
    <w:p w14:paraId="1947A9D8" w14:textId="77777777" w:rsidR="0023449D" w:rsidRDefault="0023449D" w:rsidP="0023449D">
      <w:pPr>
        <w:pStyle w:val="ListParagraph"/>
        <w:ind w:left="1800"/>
        <w:rPr>
          <w:b/>
          <w:szCs w:val="21"/>
        </w:rPr>
      </w:pPr>
    </w:p>
    <w:p w14:paraId="6D4B9151" w14:textId="6F71BDAF" w:rsidR="0023449D" w:rsidRDefault="0023449D" w:rsidP="0023449D">
      <w:pPr>
        <w:ind w:left="720" w:firstLine="720"/>
        <w:rPr>
          <w:b/>
          <w:szCs w:val="21"/>
        </w:rPr>
      </w:pPr>
      <w:r w:rsidRPr="00E11937">
        <w:rPr>
          <w:b/>
          <w:szCs w:val="21"/>
        </w:rPr>
        <w:lastRenderedPageBreak/>
        <w:t xml:space="preserve">Assigning a </w:t>
      </w:r>
      <w:r>
        <w:rPr>
          <w:b/>
          <w:szCs w:val="21"/>
        </w:rPr>
        <w:t>member</w:t>
      </w:r>
      <w:r w:rsidRPr="00E11937">
        <w:rPr>
          <w:b/>
          <w:szCs w:val="21"/>
        </w:rPr>
        <w:t xml:space="preserve"> to an event:</w:t>
      </w:r>
    </w:p>
    <w:p w14:paraId="0712C611" w14:textId="6B2B1F66" w:rsidR="0023449D" w:rsidRPr="00A12E5D" w:rsidRDefault="0023449D" w:rsidP="0023449D">
      <w:pPr>
        <w:pStyle w:val="ListParagraph"/>
        <w:numPr>
          <w:ilvl w:val="0"/>
          <w:numId w:val="45"/>
        </w:numPr>
        <w:spacing w:after="160" w:line="259" w:lineRule="auto"/>
        <w:rPr>
          <w:b/>
          <w:szCs w:val="21"/>
        </w:rPr>
      </w:pPr>
      <w:r w:rsidRPr="00A12E5D">
        <w:rPr>
          <w:szCs w:val="21"/>
        </w:rPr>
        <w:t>From the member list, select a desired member;</w:t>
      </w:r>
    </w:p>
    <w:p w14:paraId="7645348B" w14:textId="33DDA472" w:rsidR="0023449D" w:rsidRPr="00A12E5D" w:rsidRDefault="0023449D" w:rsidP="0023449D">
      <w:pPr>
        <w:pStyle w:val="ListParagraph"/>
        <w:numPr>
          <w:ilvl w:val="0"/>
          <w:numId w:val="45"/>
        </w:numPr>
        <w:spacing w:after="160" w:line="259" w:lineRule="auto"/>
        <w:rPr>
          <w:b/>
          <w:szCs w:val="21"/>
        </w:rPr>
      </w:pPr>
      <w:r w:rsidRPr="00A12E5D">
        <w:rPr>
          <w:szCs w:val="21"/>
        </w:rPr>
        <w:t>Click on the “Book this event for the selected member” button;</w:t>
      </w:r>
    </w:p>
    <w:p w14:paraId="57FDA571" w14:textId="20227B23" w:rsidR="0023449D" w:rsidRPr="005F6A96" w:rsidRDefault="0074075E" w:rsidP="0023449D">
      <w:pPr>
        <w:pStyle w:val="ListParagraph"/>
        <w:ind w:left="1800"/>
        <w:rPr>
          <w:b/>
          <w:szCs w:val="21"/>
        </w:rPr>
      </w:pPr>
      <w:r>
        <w:rPr>
          <w:noProof/>
          <w:lang w:eastAsia="en-US"/>
        </w:rPr>
        <w:drawing>
          <wp:anchor distT="0" distB="0" distL="114300" distR="114300" simplePos="0" relativeHeight="251704320" behindDoc="0" locked="0" layoutInCell="1" allowOverlap="1" wp14:anchorId="0F1B1387" wp14:editId="013A51A9">
            <wp:simplePos x="0" y="0"/>
            <wp:positionH relativeFrom="margin">
              <wp:posOffset>415290</wp:posOffset>
            </wp:positionH>
            <wp:positionV relativeFrom="page">
              <wp:posOffset>1410970</wp:posOffset>
            </wp:positionV>
            <wp:extent cx="473075" cy="468630"/>
            <wp:effectExtent l="0" t="0" r="3175" b="7620"/>
            <wp:wrapNone/>
            <wp:docPr id="59" name="Picture 6" descr="C:\Users\angel\Desktop\Ic_info_outline_48p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C:\Users\angel\Desktop\Ic_info_outline_48px.svg.png"/>
                    <pic:cNvPicPr>
                      <a:picLocks noChangeAspect="1" noChangeArrowheads="1"/>
                    </pic:cNvPicPr>
                  </pic:nvPicPr>
                  <pic:blipFill>
                    <a:blip r:embed="rId43"/>
                    <a:stretch>
                      <a:fillRect/>
                    </a:stretch>
                  </pic:blipFill>
                  <pic:spPr bwMode="auto">
                    <a:xfrm>
                      <a:off x="0" y="0"/>
                      <a:ext cx="473075" cy="468630"/>
                    </a:xfrm>
                    <a:prstGeom prst="rect">
                      <a:avLst/>
                    </a:prstGeom>
                  </pic:spPr>
                </pic:pic>
              </a:graphicData>
            </a:graphic>
            <wp14:sizeRelH relativeFrom="margin">
              <wp14:pctWidth>0</wp14:pctWidth>
            </wp14:sizeRelH>
            <wp14:sizeRelV relativeFrom="margin">
              <wp14:pctHeight>0</wp14:pctHeight>
            </wp14:sizeRelV>
          </wp:anchor>
        </w:drawing>
      </w:r>
    </w:p>
    <w:p w14:paraId="38C0BE16" w14:textId="77777777" w:rsidR="0023449D" w:rsidRDefault="0023449D" w:rsidP="0023449D">
      <w:pPr>
        <w:ind w:left="1440" w:firstLine="360"/>
        <w:rPr>
          <w:szCs w:val="21"/>
        </w:rPr>
      </w:pPr>
      <w:r w:rsidRPr="005F6A96">
        <w:rPr>
          <w:b/>
          <w:szCs w:val="21"/>
        </w:rPr>
        <w:t>Note:</w:t>
      </w:r>
      <w:r w:rsidRPr="005F6A96">
        <w:rPr>
          <w:szCs w:val="21"/>
        </w:rPr>
        <w:t xml:space="preserve"> </w:t>
      </w:r>
      <w:r>
        <w:rPr>
          <w:szCs w:val="21"/>
        </w:rPr>
        <w:t>Member</w:t>
      </w:r>
      <w:r w:rsidRPr="005F6A96">
        <w:rPr>
          <w:szCs w:val="21"/>
        </w:rPr>
        <w:t xml:space="preserve"> will now be added in the “Lecturers for event” list;</w:t>
      </w:r>
    </w:p>
    <w:p w14:paraId="55492A42" w14:textId="32D49345" w:rsidR="0023449D" w:rsidRPr="005F6A96" w:rsidRDefault="0023449D" w:rsidP="0023449D">
      <w:pPr>
        <w:ind w:left="1080" w:firstLine="360"/>
        <w:rPr>
          <w:szCs w:val="21"/>
        </w:rPr>
      </w:pPr>
    </w:p>
    <w:p w14:paraId="72E6FEC4" w14:textId="17B70B0B" w:rsidR="0023449D" w:rsidRPr="00A12E5D" w:rsidRDefault="0023449D" w:rsidP="0023449D">
      <w:pPr>
        <w:pStyle w:val="ListParagraph"/>
        <w:numPr>
          <w:ilvl w:val="0"/>
          <w:numId w:val="45"/>
        </w:numPr>
        <w:spacing w:after="160" w:line="259" w:lineRule="auto"/>
        <w:rPr>
          <w:b/>
          <w:szCs w:val="21"/>
        </w:rPr>
      </w:pPr>
      <w:r w:rsidRPr="00A12E5D">
        <w:rPr>
          <w:szCs w:val="21"/>
        </w:rPr>
        <w:t>Click on the “Update information” button in the “Create and update events” section;</w:t>
      </w:r>
    </w:p>
    <w:p w14:paraId="0FC65725" w14:textId="1AD982A4" w:rsidR="00571D4C" w:rsidRDefault="00571D4C" w:rsidP="0023449D">
      <w:pPr>
        <w:pStyle w:val="ListParagraph"/>
        <w:ind w:left="2160"/>
        <w:rPr>
          <w:b/>
          <w:szCs w:val="21"/>
        </w:rPr>
      </w:pPr>
      <w:r w:rsidRPr="009B7065">
        <w:rPr>
          <w:noProof/>
          <w:lang w:eastAsia="en-US"/>
        </w:rPr>
        <w:drawing>
          <wp:anchor distT="0" distB="0" distL="114300" distR="114300" simplePos="0" relativeHeight="251701248" behindDoc="0" locked="0" layoutInCell="1" allowOverlap="1" wp14:anchorId="5F32C6CE" wp14:editId="2A3FB3D3">
            <wp:simplePos x="0" y="0"/>
            <wp:positionH relativeFrom="page">
              <wp:align>center</wp:align>
            </wp:positionH>
            <wp:positionV relativeFrom="margin">
              <wp:posOffset>1640840</wp:posOffset>
            </wp:positionV>
            <wp:extent cx="6756400" cy="3664585"/>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756400" cy="3664585"/>
                    </a:xfrm>
                    <a:prstGeom prst="rect">
                      <a:avLst/>
                    </a:prstGeom>
                  </pic:spPr>
                </pic:pic>
              </a:graphicData>
            </a:graphic>
            <wp14:sizeRelH relativeFrom="margin">
              <wp14:pctWidth>0</wp14:pctWidth>
            </wp14:sizeRelH>
            <wp14:sizeRelV relativeFrom="margin">
              <wp14:pctHeight>0</wp14:pctHeight>
            </wp14:sizeRelV>
          </wp:anchor>
        </w:drawing>
      </w:r>
    </w:p>
    <w:p w14:paraId="22C88869" w14:textId="50099658" w:rsidR="0023449D" w:rsidRPr="00FA6B85" w:rsidRDefault="0023449D" w:rsidP="0023449D">
      <w:pPr>
        <w:pStyle w:val="ListParagraph"/>
        <w:ind w:left="2160"/>
        <w:rPr>
          <w:b/>
          <w:szCs w:val="21"/>
        </w:rPr>
      </w:pPr>
    </w:p>
    <w:p w14:paraId="0225EA82" w14:textId="290FCD47" w:rsidR="0023449D" w:rsidRPr="00AB43FF" w:rsidRDefault="0023449D" w:rsidP="0023449D">
      <w:pPr>
        <w:pStyle w:val="ListParagraph"/>
        <w:ind w:left="2160"/>
        <w:rPr>
          <w:b/>
          <w:szCs w:val="21"/>
        </w:rPr>
      </w:pPr>
    </w:p>
    <w:p w14:paraId="03A21FD9" w14:textId="40C733AC" w:rsidR="0023449D" w:rsidRPr="00F25D16" w:rsidRDefault="0023449D" w:rsidP="0023449D">
      <w:pPr>
        <w:pStyle w:val="ListParagraph"/>
        <w:ind w:left="2160"/>
        <w:rPr>
          <w:b/>
          <w:szCs w:val="21"/>
        </w:rPr>
      </w:pPr>
    </w:p>
    <w:p w14:paraId="7DAC7829" w14:textId="77777777" w:rsidR="0023449D" w:rsidRPr="00F25D16" w:rsidRDefault="0023449D" w:rsidP="0023449D">
      <w:pPr>
        <w:pStyle w:val="ListParagraph"/>
        <w:ind w:left="2160"/>
        <w:rPr>
          <w:b/>
          <w:szCs w:val="21"/>
        </w:rPr>
      </w:pPr>
    </w:p>
    <w:p w14:paraId="5C8AB3CC" w14:textId="77777777" w:rsidR="0023449D" w:rsidRDefault="0023449D" w:rsidP="0023449D">
      <w:pPr>
        <w:pStyle w:val="ListParagraph"/>
        <w:ind w:left="1800"/>
        <w:rPr>
          <w:b/>
          <w:szCs w:val="21"/>
        </w:rPr>
      </w:pPr>
    </w:p>
    <w:p w14:paraId="50206DDA" w14:textId="77777777" w:rsidR="0023449D" w:rsidRDefault="0023449D" w:rsidP="0023449D">
      <w:pPr>
        <w:pStyle w:val="ListParagraph"/>
        <w:ind w:left="1800"/>
        <w:rPr>
          <w:b/>
          <w:szCs w:val="21"/>
        </w:rPr>
      </w:pPr>
    </w:p>
    <w:p w14:paraId="07232EBF" w14:textId="77777777" w:rsidR="0023449D" w:rsidRDefault="0023449D" w:rsidP="0023449D">
      <w:pPr>
        <w:pStyle w:val="ListParagraph"/>
        <w:ind w:left="1800"/>
        <w:rPr>
          <w:b/>
          <w:szCs w:val="21"/>
        </w:rPr>
      </w:pPr>
    </w:p>
    <w:p w14:paraId="6BC51419" w14:textId="67054C85" w:rsidR="0023449D" w:rsidRDefault="0023449D" w:rsidP="0023449D">
      <w:pPr>
        <w:pStyle w:val="ListParagraph"/>
        <w:ind w:left="1800"/>
        <w:rPr>
          <w:b/>
          <w:szCs w:val="21"/>
        </w:rPr>
      </w:pPr>
    </w:p>
    <w:p w14:paraId="02A10490" w14:textId="77777777" w:rsidR="0023449D" w:rsidRDefault="0023449D" w:rsidP="0023449D">
      <w:pPr>
        <w:pStyle w:val="ListParagraph"/>
        <w:ind w:left="1800"/>
        <w:rPr>
          <w:b/>
          <w:szCs w:val="21"/>
        </w:rPr>
      </w:pPr>
    </w:p>
    <w:p w14:paraId="7638B6FD" w14:textId="77777777" w:rsidR="0023449D" w:rsidRDefault="0023449D" w:rsidP="0023449D">
      <w:pPr>
        <w:pStyle w:val="ListParagraph"/>
        <w:ind w:left="1800"/>
        <w:rPr>
          <w:b/>
          <w:szCs w:val="21"/>
        </w:rPr>
      </w:pPr>
    </w:p>
    <w:p w14:paraId="78D10E55" w14:textId="77777777" w:rsidR="0023449D" w:rsidRDefault="0023449D" w:rsidP="0023449D">
      <w:pPr>
        <w:pStyle w:val="ListParagraph"/>
        <w:ind w:left="1800"/>
        <w:rPr>
          <w:b/>
          <w:szCs w:val="21"/>
        </w:rPr>
      </w:pPr>
    </w:p>
    <w:p w14:paraId="071FBE8E" w14:textId="201013C5" w:rsidR="0023449D" w:rsidRDefault="0023449D" w:rsidP="0023449D">
      <w:pPr>
        <w:pStyle w:val="ListParagraph"/>
        <w:ind w:left="1800"/>
        <w:rPr>
          <w:b/>
          <w:szCs w:val="21"/>
        </w:rPr>
      </w:pPr>
    </w:p>
    <w:p w14:paraId="67DE01CF" w14:textId="77777777" w:rsidR="0023449D" w:rsidRDefault="0023449D" w:rsidP="0023449D">
      <w:pPr>
        <w:pStyle w:val="ListParagraph"/>
        <w:ind w:left="1800"/>
        <w:rPr>
          <w:b/>
          <w:szCs w:val="21"/>
        </w:rPr>
      </w:pPr>
    </w:p>
    <w:p w14:paraId="4AF85331" w14:textId="76E66E05" w:rsidR="0023449D" w:rsidRDefault="0023449D" w:rsidP="0023449D">
      <w:pPr>
        <w:pStyle w:val="ListParagraph"/>
        <w:ind w:left="1800"/>
        <w:rPr>
          <w:b/>
          <w:szCs w:val="21"/>
        </w:rPr>
      </w:pPr>
    </w:p>
    <w:p w14:paraId="339C5558" w14:textId="77777777" w:rsidR="0023449D" w:rsidRDefault="0023449D" w:rsidP="0023449D">
      <w:pPr>
        <w:pStyle w:val="ListParagraph"/>
        <w:ind w:left="1800"/>
        <w:rPr>
          <w:b/>
          <w:szCs w:val="21"/>
        </w:rPr>
      </w:pPr>
    </w:p>
    <w:p w14:paraId="0F82E2F2" w14:textId="77777777" w:rsidR="0023449D" w:rsidRDefault="0023449D" w:rsidP="0023449D">
      <w:pPr>
        <w:pStyle w:val="ListParagraph"/>
        <w:ind w:left="1800"/>
        <w:rPr>
          <w:b/>
          <w:szCs w:val="21"/>
        </w:rPr>
      </w:pPr>
    </w:p>
    <w:p w14:paraId="2B490674" w14:textId="1E081E21" w:rsidR="0023449D" w:rsidRDefault="0023449D" w:rsidP="0023449D">
      <w:pPr>
        <w:pStyle w:val="ListParagraph"/>
        <w:ind w:left="1800"/>
        <w:rPr>
          <w:b/>
          <w:szCs w:val="21"/>
        </w:rPr>
      </w:pPr>
    </w:p>
    <w:p w14:paraId="2B894DE2" w14:textId="77777777" w:rsidR="0023449D" w:rsidRDefault="0023449D" w:rsidP="0023449D">
      <w:pPr>
        <w:pStyle w:val="ListParagraph"/>
        <w:ind w:left="1800"/>
        <w:rPr>
          <w:b/>
          <w:szCs w:val="21"/>
        </w:rPr>
      </w:pPr>
    </w:p>
    <w:p w14:paraId="4D7DA45A" w14:textId="285A2BBA" w:rsidR="0023449D" w:rsidRPr="00FB0340" w:rsidRDefault="0023449D" w:rsidP="0023449D">
      <w:pPr>
        <w:rPr>
          <w:b/>
          <w:szCs w:val="21"/>
        </w:rPr>
      </w:pPr>
    </w:p>
    <w:p w14:paraId="6816F4F2" w14:textId="77777777" w:rsidR="0023449D" w:rsidRDefault="0023449D" w:rsidP="0023449D">
      <w:pPr>
        <w:pStyle w:val="ListParagraph"/>
        <w:ind w:left="1800"/>
        <w:rPr>
          <w:b/>
          <w:szCs w:val="21"/>
        </w:rPr>
      </w:pPr>
    </w:p>
    <w:p w14:paraId="53BFE977" w14:textId="1DE48361" w:rsidR="0023449D" w:rsidRPr="00094DE4" w:rsidRDefault="0023449D" w:rsidP="0023449D">
      <w:pPr>
        <w:ind w:left="1440"/>
      </w:pPr>
      <w:r w:rsidRPr="00094DE4">
        <w:t>Upon successful input of information, you will be presented with the following message:</w:t>
      </w:r>
    </w:p>
    <w:p w14:paraId="046C563F" w14:textId="6290D9DB" w:rsidR="0023449D" w:rsidRDefault="00571D4C" w:rsidP="0023449D">
      <w:pPr>
        <w:pStyle w:val="ListParagraph"/>
        <w:ind w:left="1800"/>
      </w:pPr>
      <w:r w:rsidRPr="005F6A96">
        <w:rPr>
          <w:noProof/>
          <w:lang w:eastAsia="en-US"/>
        </w:rPr>
        <w:drawing>
          <wp:anchor distT="0" distB="0" distL="114300" distR="114300" simplePos="0" relativeHeight="251703296" behindDoc="0" locked="0" layoutInCell="1" allowOverlap="1" wp14:anchorId="2B838A7F" wp14:editId="7C9129DD">
            <wp:simplePos x="0" y="0"/>
            <wp:positionH relativeFrom="margin">
              <wp:align>center</wp:align>
            </wp:positionH>
            <wp:positionV relativeFrom="margin">
              <wp:posOffset>5539740</wp:posOffset>
            </wp:positionV>
            <wp:extent cx="2148840" cy="937260"/>
            <wp:effectExtent l="0" t="0" r="381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4B356476" w14:textId="77777777" w:rsidR="0023449D" w:rsidRDefault="0023449D" w:rsidP="0023449D">
      <w:pPr>
        <w:pStyle w:val="ListParagraph"/>
        <w:ind w:left="1800"/>
        <w:rPr>
          <w:b/>
          <w:szCs w:val="21"/>
        </w:rPr>
      </w:pPr>
    </w:p>
    <w:p w14:paraId="5A5BD7D6" w14:textId="77777777" w:rsidR="0023449D" w:rsidRPr="005B507B" w:rsidRDefault="0023449D" w:rsidP="0023449D">
      <w:pPr>
        <w:rPr>
          <w:b/>
          <w:szCs w:val="21"/>
        </w:rPr>
      </w:pPr>
    </w:p>
    <w:p w14:paraId="107405D6" w14:textId="111AEBD2" w:rsidR="0023449D" w:rsidRDefault="0023449D" w:rsidP="0023449D">
      <w:pPr>
        <w:rPr>
          <w:b/>
          <w:szCs w:val="21"/>
        </w:rPr>
      </w:pPr>
    </w:p>
    <w:p w14:paraId="50D599C0" w14:textId="09B74D1A" w:rsidR="0074075E" w:rsidRDefault="0074075E" w:rsidP="0023449D">
      <w:pPr>
        <w:rPr>
          <w:b/>
          <w:szCs w:val="21"/>
        </w:rPr>
      </w:pPr>
    </w:p>
    <w:p w14:paraId="5815918C" w14:textId="77777777" w:rsidR="0074075E" w:rsidRDefault="0074075E" w:rsidP="0023449D">
      <w:pPr>
        <w:rPr>
          <w:b/>
          <w:szCs w:val="21"/>
        </w:rPr>
      </w:pPr>
    </w:p>
    <w:p w14:paraId="4E109518" w14:textId="77777777" w:rsidR="0023449D" w:rsidRPr="00AB43FF" w:rsidRDefault="0023449D" w:rsidP="0023449D">
      <w:pPr>
        <w:rPr>
          <w:b/>
          <w:szCs w:val="21"/>
        </w:rPr>
      </w:pPr>
    </w:p>
    <w:p w14:paraId="6D3495F4" w14:textId="17574D2E" w:rsidR="0023449D" w:rsidRPr="00A12E5D" w:rsidRDefault="0023449D" w:rsidP="0023449D">
      <w:pPr>
        <w:pStyle w:val="ListParagraph"/>
        <w:ind w:left="1440"/>
      </w:pPr>
      <w:r w:rsidRPr="00463AF3">
        <w:t xml:space="preserve">Information about the </w:t>
      </w:r>
      <w:r>
        <w:t>event</w:t>
      </w:r>
      <w:r w:rsidRPr="00463AF3">
        <w:t xml:space="preserve"> has now been update</w:t>
      </w:r>
      <w:r>
        <w:t>d and you may close this window.</w:t>
      </w:r>
    </w:p>
    <w:p w14:paraId="1569A27C" w14:textId="77777777" w:rsidR="0023449D" w:rsidRPr="00D14EB2" w:rsidRDefault="0023449D" w:rsidP="0023449D">
      <w:pPr>
        <w:ind w:left="720" w:firstLine="720"/>
        <w:rPr>
          <w:b/>
          <w:szCs w:val="21"/>
        </w:rPr>
      </w:pPr>
      <w:r w:rsidRPr="00416155">
        <w:rPr>
          <w:b/>
          <w:szCs w:val="21"/>
        </w:rPr>
        <w:t>Removing a lecturer from an event:</w:t>
      </w:r>
    </w:p>
    <w:p w14:paraId="108B37CE" w14:textId="031206B8" w:rsidR="0023449D" w:rsidRPr="00A12E5D" w:rsidRDefault="0023449D" w:rsidP="0023449D">
      <w:pPr>
        <w:pStyle w:val="ListParagraph"/>
        <w:numPr>
          <w:ilvl w:val="0"/>
          <w:numId w:val="43"/>
        </w:numPr>
        <w:spacing w:after="160" w:line="259" w:lineRule="auto"/>
        <w:rPr>
          <w:b/>
          <w:szCs w:val="21"/>
        </w:rPr>
      </w:pPr>
      <w:r w:rsidRPr="00A12E5D">
        <w:rPr>
          <w:szCs w:val="21"/>
        </w:rPr>
        <w:t>From the “Lecturers for event”, select the desired lecturer that you would like to remove for the currently selected event;</w:t>
      </w:r>
    </w:p>
    <w:p w14:paraId="47E89B9F" w14:textId="77777777" w:rsidR="0023449D" w:rsidRPr="009B7065" w:rsidRDefault="0023449D" w:rsidP="0023449D">
      <w:pPr>
        <w:pStyle w:val="ListParagraph"/>
        <w:numPr>
          <w:ilvl w:val="0"/>
          <w:numId w:val="43"/>
        </w:numPr>
        <w:spacing w:after="160" w:line="259" w:lineRule="auto"/>
        <w:rPr>
          <w:b/>
          <w:szCs w:val="21"/>
        </w:rPr>
      </w:pPr>
      <w:r>
        <w:rPr>
          <w:szCs w:val="21"/>
        </w:rPr>
        <w:t>Click on the “Remove selected lecturer”;</w:t>
      </w:r>
    </w:p>
    <w:p w14:paraId="41A70F09" w14:textId="62E2BBE9" w:rsidR="0023449D" w:rsidRPr="009B7065" w:rsidRDefault="0023449D" w:rsidP="0023449D">
      <w:pPr>
        <w:pStyle w:val="ListParagraph"/>
        <w:numPr>
          <w:ilvl w:val="0"/>
          <w:numId w:val="43"/>
        </w:numPr>
        <w:spacing w:after="160" w:line="259" w:lineRule="auto"/>
        <w:rPr>
          <w:b/>
          <w:szCs w:val="21"/>
        </w:rPr>
      </w:pPr>
      <w:r>
        <w:rPr>
          <w:szCs w:val="21"/>
        </w:rPr>
        <w:t>Click on the “Update information” button in the “Create and update events” section;</w:t>
      </w:r>
    </w:p>
    <w:p w14:paraId="40F891CE" w14:textId="7AF85B10" w:rsidR="0023449D" w:rsidRDefault="0023449D" w:rsidP="0023449D">
      <w:pPr>
        <w:pStyle w:val="ListParagraph"/>
        <w:ind w:left="2160"/>
      </w:pPr>
    </w:p>
    <w:p w14:paraId="1AFE54E5" w14:textId="504A77F5" w:rsidR="0023449D" w:rsidRDefault="0023449D" w:rsidP="0023449D">
      <w:pPr>
        <w:ind w:left="1440"/>
      </w:pPr>
      <w:r w:rsidRPr="00A12E5D">
        <w:t>Upon successful input of information, you will be presented with the following message:</w:t>
      </w:r>
    </w:p>
    <w:p w14:paraId="2A0B8C7D" w14:textId="77777777" w:rsidR="0023449D" w:rsidRPr="00A12E5D" w:rsidRDefault="0023449D" w:rsidP="0023449D">
      <w:pPr>
        <w:ind w:left="1440"/>
      </w:pPr>
    </w:p>
    <w:p w14:paraId="18197333" w14:textId="77777777" w:rsidR="0023449D" w:rsidRDefault="0023449D" w:rsidP="0023449D">
      <w:pPr>
        <w:pStyle w:val="ListParagraph"/>
        <w:ind w:left="2160"/>
      </w:pPr>
    </w:p>
    <w:p w14:paraId="23653290" w14:textId="60096A6A" w:rsidR="0023449D" w:rsidRDefault="0023449D" w:rsidP="0023449D">
      <w:pPr>
        <w:pStyle w:val="ListParagraph"/>
        <w:ind w:left="2160"/>
      </w:pPr>
    </w:p>
    <w:p w14:paraId="7C517947" w14:textId="0848BA4A" w:rsidR="0023449D" w:rsidRDefault="0074075E" w:rsidP="0023449D">
      <w:pPr>
        <w:pStyle w:val="ListParagraph"/>
        <w:ind w:left="2160"/>
      </w:pPr>
      <w:r w:rsidRPr="005F6A96">
        <w:rPr>
          <w:b/>
          <w:noProof/>
          <w:szCs w:val="21"/>
          <w:lang w:eastAsia="en-US"/>
        </w:rPr>
        <w:drawing>
          <wp:anchor distT="0" distB="0" distL="114300" distR="114300" simplePos="0" relativeHeight="251702272" behindDoc="0" locked="0" layoutInCell="1" allowOverlap="1" wp14:anchorId="711E3612" wp14:editId="1C539043">
            <wp:simplePos x="0" y="0"/>
            <wp:positionH relativeFrom="margin">
              <wp:align>center</wp:align>
            </wp:positionH>
            <wp:positionV relativeFrom="page">
              <wp:posOffset>780415</wp:posOffset>
            </wp:positionV>
            <wp:extent cx="2148840" cy="937260"/>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p>
    <w:p w14:paraId="5CA6971F" w14:textId="601B0982" w:rsidR="0023449D" w:rsidRDefault="0023449D" w:rsidP="0023449D">
      <w:pPr>
        <w:pStyle w:val="ListParagraph"/>
        <w:ind w:left="2160"/>
      </w:pPr>
    </w:p>
    <w:p w14:paraId="7E0063B0" w14:textId="670978EA" w:rsidR="0023449D" w:rsidRDefault="0023449D" w:rsidP="0023449D">
      <w:pPr>
        <w:pStyle w:val="ListParagraph"/>
        <w:ind w:left="2160"/>
      </w:pPr>
    </w:p>
    <w:p w14:paraId="4E942D75" w14:textId="1170E675" w:rsidR="0074075E" w:rsidRDefault="0074075E" w:rsidP="0023449D">
      <w:pPr>
        <w:pStyle w:val="ListParagraph"/>
        <w:ind w:left="2160"/>
      </w:pPr>
    </w:p>
    <w:p w14:paraId="3345C3B0" w14:textId="77777777" w:rsidR="0074075E" w:rsidRDefault="0074075E" w:rsidP="0023449D">
      <w:pPr>
        <w:pStyle w:val="ListParagraph"/>
        <w:ind w:left="2160"/>
      </w:pPr>
    </w:p>
    <w:p w14:paraId="6FFD5890" w14:textId="77777777" w:rsidR="0023449D" w:rsidRDefault="0023449D" w:rsidP="0023449D">
      <w:pPr>
        <w:pStyle w:val="ListParagraph"/>
        <w:ind w:left="2160"/>
      </w:pPr>
    </w:p>
    <w:p w14:paraId="653B6F71" w14:textId="77777777" w:rsidR="0023449D" w:rsidRDefault="0023449D" w:rsidP="0023449D">
      <w:pPr>
        <w:pStyle w:val="ListParagraph"/>
        <w:ind w:left="2160"/>
      </w:pPr>
    </w:p>
    <w:p w14:paraId="342F27E1" w14:textId="77777777" w:rsidR="0023449D" w:rsidRPr="00A12E5D" w:rsidRDefault="0023449D" w:rsidP="0023449D">
      <w:pPr>
        <w:ind w:left="1440"/>
      </w:pPr>
      <w:r w:rsidRPr="00A12E5D">
        <w:t>Information about the event has now been updated and you may close this window.</w:t>
      </w:r>
      <w:r w:rsidRPr="00A12E5D">
        <w:br/>
      </w:r>
    </w:p>
    <w:p w14:paraId="1019B6D0" w14:textId="77777777" w:rsidR="0023449D" w:rsidRPr="00D14EB2" w:rsidRDefault="0023449D" w:rsidP="0023449D">
      <w:pPr>
        <w:ind w:left="720" w:firstLine="720"/>
        <w:rPr>
          <w:b/>
          <w:szCs w:val="21"/>
        </w:rPr>
      </w:pPr>
      <w:r w:rsidRPr="00416155">
        <w:rPr>
          <w:b/>
          <w:szCs w:val="21"/>
        </w:rPr>
        <w:t>Removing a member from an event:</w:t>
      </w:r>
    </w:p>
    <w:p w14:paraId="4586F565" w14:textId="77777777" w:rsidR="0023449D" w:rsidRPr="009B7065" w:rsidRDefault="0023449D" w:rsidP="0023449D">
      <w:pPr>
        <w:pStyle w:val="ListParagraph"/>
        <w:numPr>
          <w:ilvl w:val="0"/>
          <w:numId w:val="44"/>
        </w:numPr>
        <w:spacing w:after="160" w:line="259" w:lineRule="auto"/>
        <w:rPr>
          <w:b/>
          <w:szCs w:val="21"/>
        </w:rPr>
      </w:pPr>
      <w:r>
        <w:rPr>
          <w:szCs w:val="21"/>
        </w:rPr>
        <w:t>From the “Lecturers for event”, select the desired lecturer that you would like to remove for the currently selected event;</w:t>
      </w:r>
    </w:p>
    <w:p w14:paraId="6581077E" w14:textId="77777777" w:rsidR="0023449D" w:rsidRPr="009B7065" w:rsidRDefault="0023449D" w:rsidP="0023449D">
      <w:pPr>
        <w:pStyle w:val="ListParagraph"/>
        <w:numPr>
          <w:ilvl w:val="0"/>
          <w:numId w:val="44"/>
        </w:numPr>
        <w:spacing w:after="160" w:line="259" w:lineRule="auto"/>
        <w:rPr>
          <w:b/>
          <w:szCs w:val="21"/>
        </w:rPr>
      </w:pPr>
      <w:r>
        <w:rPr>
          <w:szCs w:val="21"/>
        </w:rPr>
        <w:t>Click on the “Remove selected lecturer”;</w:t>
      </w:r>
    </w:p>
    <w:p w14:paraId="22096AE1" w14:textId="49341408" w:rsidR="0023449D" w:rsidRPr="009B7065" w:rsidRDefault="0023449D" w:rsidP="0023449D">
      <w:pPr>
        <w:pStyle w:val="ListParagraph"/>
        <w:numPr>
          <w:ilvl w:val="0"/>
          <w:numId w:val="44"/>
        </w:numPr>
        <w:spacing w:after="160" w:line="259" w:lineRule="auto"/>
        <w:rPr>
          <w:b/>
          <w:szCs w:val="21"/>
        </w:rPr>
      </w:pPr>
      <w:r>
        <w:rPr>
          <w:szCs w:val="21"/>
        </w:rPr>
        <w:t>Click on the “Update information” button in the “Create and update events” section;</w:t>
      </w:r>
    </w:p>
    <w:p w14:paraId="5E56081D" w14:textId="51408164" w:rsidR="0023449D" w:rsidRDefault="0023449D" w:rsidP="0023449D">
      <w:pPr>
        <w:pStyle w:val="ListParagraph"/>
        <w:ind w:left="2160"/>
      </w:pPr>
    </w:p>
    <w:p w14:paraId="5F0510E2" w14:textId="4A7C90F0" w:rsidR="00571D4C" w:rsidRDefault="0023449D" w:rsidP="0023449D">
      <w:pPr>
        <w:ind w:left="1530"/>
      </w:pPr>
      <w:r w:rsidRPr="00A12E5D">
        <w:t>Upon successful input of information, you will be presented with the following message:</w:t>
      </w:r>
    </w:p>
    <w:p w14:paraId="27D122AD" w14:textId="353587DB" w:rsidR="00571D4C" w:rsidRDefault="00571D4C" w:rsidP="0023449D">
      <w:pPr>
        <w:ind w:left="1530"/>
      </w:pPr>
    </w:p>
    <w:p w14:paraId="25821A3A" w14:textId="61A99B1F" w:rsidR="0023449D" w:rsidRPr="00A12E5D" w:rsidRDefault="00571D4C" w:rsidP="0023449D">
      <w:pPr>
        <w:ind w:left="1530"/>
      </w:pPr>
      <w:r w:rsidRPr="00724F1D">
        <w:rPr>
          <w:noProof/>
          <w:sz w:val="16"/>
          <w:lang w:eastAsia="en-US"/>
        </w:rPr>
        <w:drawing>
          <wp:anchor distT="0" distB="0" distL="114300" distR="114300" simplePos="0" relativeHeight="251705344" behindDoc="0" locked="0" layoutInCell="1" allowOverlap="1" wp14:anchorId="6A992A8E" wp14:editId="7E73B0CB">
            <wp:simplePos x="0" y="0"/>
            <wp:positionH relativeFrom="margin">
              <wp:align>center</wp:align>
            </wp:positionH>
            <wp:positionV relativeFrom="margin">
              <wp:posOffset>3757930</wp:posOffset>
            </wp:positionV>
            <wp:extent cx="2148840" cy="937260"/>
            <wp:effectExtent l="0" t="0" r="381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48840" cy="937260"/>
                    </a:xfrm>
                    <a:prstGeom prst="rect">
                      <a:avLst/>
                    </a:prstGeom>
                  </pic:spPr>
                </pic:pic>
              </a:graphicData>
            </a:graphic>
          </wp:anchor>
        </w:drawing>
      </w:r>
      <w:r w:rsidR="0023449D" w:rsidRPr="00A12E5D">
        <w:br/>
      </w:r>
    </w:p>
    <w:p w14:paraId="0B34E6CF" w14:textId="3008DD6C" w:rsidR="0023449D" w:rsidRDefault="0023449D" w:rsidP="0023449D">
      <w:pPr>
        <w:pStyle w:val="ListParagraph"/>
        <w:ind w:left="2160"/>
      </w:pPr>
    </w:p>
    <w:p w14:paraId="07874E79" w14:textId="6BA32C54" w:rsidR="0023449D" w:rsidRDefault="0023449D" w:rsidP="0023449D"/>
    <w:p w14:paraId="6DE888E6" w14:textId="77777777" w:rsidR="0074075E" w:rsidRPr="00FB0340" w:rsidRDefault="0074075E" w:rsidP="0023449D"/>
    <w:p w14:paraId="6CDA1F11" w14:textId="77777777" w:rsidR="0023449D" w:rsidRDefault="0023449D" w:rsidP="0023449D">
      <w:pPr>
        <w:pStyle w:val="ListParagraph"/>
        <w:ind w:left="1800"/>
      </w:pPr>
    </w:p>
    <w:p w14:paraId="06E6C857" w14:textId="2CDE91B5" w:rsidR="0023449D" w:rsidRDefault="0023449D" w:rsidP="0023449D">
      <w:pPr>
        <w:pStyle w:val="ListParagraph"/>
        <w:ind w:left="2160"/>
      </w:pPr>
    </w:p>
    <w:p w14:paraId="5EA05A24" w14:textId="3F287F83" w:rsidR="0023449D" w:rsidRPr="00A12E5D" w:rsidRDefault="0023449D" w:rsidP="0023449D">
      <w:pPr>
        <w:ind w:left="1440"/>
      </w:pPr>
      <w:r w:rsidRPr="00A12E5D">
        <w:t>Information about the event has now been updated and you may close this window.</w:t>
      </w:r>
    </w:p>
    <w:p w14:paraId="48AEFB2F" w14:textId="54A1887B" w:rsidR="0023449D" w:rsidRDefault="0023449D" w:rsidP="0023449D">
      <w:pPr>
        <w:pStyle w:val="ListParagraph"/>
        <w:ind w:left="2160"/>
      </w:pPr>
    </w:p>
    <w:p w14:paraId="7BE70752" w14:textId="77777777" w:rsidR="0023449D" w:rsidRDefault="0023449D" w:rsidP="0023449D">
      <w:pPr>
        <w:pStyle w:val="ListParagraph"/>
        <w:ind w:left="2160"/>
      </w:pPr>
    </w:p>
    <w:p w14:paraId="6910DF67" w14:textId="77777777" w:rsidR="0023449D" w:rsidRDefault="0023449D" w:rsidP="0023449D">
      <w:pPr>
        <w:pStyle w:val="ListParagraph"/>
        <w:ind w:left="2160"/>
      </w:pPr>
    </w:p>
    <w:p w14:paraId="4757741E" w14:textId="105CF179" w:rsidR="0023449D" w:rsidRDefault="0023449D" w:rsidP="0023449D">
      <w:pPr>
        <w:pStyle w:val="ListParagraph"/>
        <w:ind w:left="2160"/>
      </w:pPr>
    </w:p>
    <w:p w14:paraId="010E8CDA" w14:textId="77777777" w:rsidR="0023449D" w:rsidRDefault="0023449D" w:rsidP="0023449D">
      <w:pPr>
        <w:pStyle w:val="ListParagraph"/>
        <w:ind w:left="2160"/>
      </w:pPr>
    </w:p>
    <w:p w14:paraId="263E3487" w14:textId="43E318A8" w:rsidR="0023449D" w:rsidRDefault="0023449D" w:rsidP="0023449D">
      <w:pPr>
        <w:pStyle w:val="ListParagraph"/>
        <w:ind w:left="2160"/>
      </w:pPr>
    </w:p>
    <w:p w14:paraId="3B71F4C3" w14:textId="77777777" w:rsidR="0023449D" w:rsidRDefault="0023449D" w:rsidP="0023449D">
      <w:pPr>
        <w:pStyle w:val="ListParagraph"/>
        <w:ind w:left="2160"/>
      </w:pPr>
    </w:p>
    <w:p w14:paraId="1DC7BA64" w14:textId="379CA97F" w:rsidR="0023449D" w:rsidRDefault="0023449D" w:rsidP="0023449D">
      <w:pPr>
        <w:pStyle w:val="ListParagraph"/>
        <w:ind w:left="2160"/>
      </w:pPr>
    </w:p>
    <w:p w14:paraId="12464C86" w14:textId="77777777" w:rsidR="0023449D" w:rsidRDefault="0023449D" w:rsidP="0023449D">
      <w:pPr>
        <w:pStyle w:val="ListParagraph"/>
        <w:ind w:left="2160"/>
      </w:pPr>
    </w:p>
    <w:p w14:paraId="2DF25B04" w14:textId="77777777" w:rsidR="0023449D" w:rsidRDefault="0023449D" w:rsidP="0023449D">
      <w:pPr>
        <w:pStyle w:val="ListParagraph"/>
        <w:ind w:left="2160"/>
      </w:pPr>
    </w:p>
    <w:p w14:paraId="459A73FB" w14:textId="543174A8" w:rsidR="0023449D" w:rsidRDefault="0023449D" w:rsidP="0023449D">
      <w:pPr>
        <w:pStyle w:val="ListParagraph"/>
        <w:ind w:left="2160"/>
      </w:pPr>
    </w:p>
    <w:p w14:paraId="5160419E" w14:textId="77777777" w:rsidR="0023449D" w:rsidRDefault="0023449D" w:rsidP="0023449D">
      <w:pPr>
        <w:pStyle w:val="ListParagraph"/>
        <w:ind w:left="2160"/>
      </w:pPr>
    </w:p>
    <w:p w14:paraId="74C237A4" w14:textId="77777777" w:rsidR="0023449D" w:rsidRDefault="0023449D" w:rsidP="0023449D">
      <w:pPr>
        <w:pStyle w:val="ListParagraph"/>
        <w:ind w:left="2160"/>
      </w:pPr>
    </w:p>
    <w:p w14:paraId="59DD8856" w14:textId="53B686C0" w:rsidR="0023449D" w:rsidRDefault="0023449D" w:rsidP="0023449D">
      <w:pPr>
        <w:pStyle w:val="ListParagraph"/>
        <w:ind w:left="2160"/>
      </w:pPr>
    </w:p>
    <w:p w14:paraId="22C42B87" w14:textId="77777777" w:rsidR="0023449D" w:rsidRDefault="0023449D" w:rsidP="0023449D">
      <w:pPr>
        <w:pStyle w:val="ListParagraph"/>
        <w:ind w:left="2160"/>
      </w:pPr>
    </w:p>
    <w:p w14:paraId="5AC69D2D" w14:textId="77777777" w:rsidR="0023449D" w:rsidRDefault="0023449D" w:rsidP="0023449D">
      <w:pPr>
        <w:pStyle w:val="ListParagraph"/>
        <w:ind w:left="2160"/>
      </w:pPr>
    </w:p>
    <w:p w14:paraId="1088BDF6" w14:textId="77777777" w:rsidR="0023449D" w:rsidRDefault="0023449D" w:rsidP="0023449D">
      <w:pPr>
        <w:pStyle w:val="ListParagraph"/>
        <w:ind w:left="2160"/>
      </w:pPr>
    </w:p>
    <w:p w14:paraId="68EC4E72" w14:textId="77777777" w:rsidR="0023449D" w:rsidRDefault="0023449D" w:rsidP="0023449D">
      <w:pPr>
        <w:pStyle w:val="ListParagraph"/>
        <w:ind w:left="2160"/>
      </w:pPr>
    </w:p>
    <w:p w14:paraId="4C8A6193" w14:textId="77777777" w:rsidR="0023449D" w:rsidRDefault="0023449D" w:rsidP="0023449D">
      <w:pPr>
        <w:pStyle w:val="ListParagraph"/>
        <w:ind w:left="2160"/>
      </w:pPr>
    </w:p>
    <w:p w14:paraId="73CE2F66" w14:textId="77777777" w:rsidR="0023449D" w:rsidRDefault="0023449D" w:rsidP="0023449D">
      <w:pPr>
        <w:pStyle w:val="ListParagraph"/>
        <w:ind w:left="2160"/>
      </w:pPr>
    </w:p>
    <w:p w14:paraId="47FD4494" w14:textId="77777777" w:rsidR="0023449D" w:rsidRDefault="0023449D" w:rsidP="0023449D"/>
    <w:p w14:paraId="5A3CCA97" w14:textId="77777777" w:rsidR="0023449D" w:rsidRDefault="0023449D" w:rsidP="0023449D"/>
    <w:p w14:paraId="6934E11D" w14:textId="77777777" w:rsidR="0023449D" w:rsidRDefault="0023449D" w:rsidP="0023449D"/>
    <w:p w14:paraId="2CAD02B5" w14:textId="77777777" w:rsidR="0023449D" w:rsidRDefault="0023449D" w:rsidP="0023449D"/>
    <w:p w14:paraId="044DA62F" w14:textId="77777777" w:rsidR="0023449D" w:rsidRDefault="0023449D" w:rsidP="0023449D"/>
    <w:p w14:paraId="31ED170B" w14:textId="77777777" w:rsidR="0023449D" w:rsidRDefault="0023449D" w:rsidP="0023449D"/>
    <w:p w14:paraId="6F99BCC9" w14:textId="77777777" w:rsidR="0023449D" w:rsidRDefault="0023449D" w:rsidP="0023449D"/>
    <w:p w14:paraId="77EC6945" w14:textId="77777777" w:rsidR="0023449D" w:rsidRDefault="0023449D" w:rsidP="0023449D"/>
    <w:p w14:paraId="438F7ED1" w14:textId="77777777" w:rsidR="0023449D" w:rsidRDefault="0023449D" w:rsidP="0023449D"/>
    <w:p w14:paraId="7300F06A" w14:textId="77777777" w:rsidR="0023449D" w:rsidRDefault="0023449D" w:rsidP="0023449D"/>
    <w:p w14:paraId="06140035" w14:textId="77777777" w:rsidR="0023449D" w:rsidRDefault="0023449D" w:rsidP="0023449D"/>
    <w:p w14:paraId="4858A1BB" w14:textId="77777777" w:rsidR="0023449D" w:rsidRDefault="0023449D" w:rsidP="0023449D"/>
    <w:p w14:paraId="0B4170C8" w14:textId="77777777" w:rsidR="0023449D" w:rsidRDefault="0023449D" w:rsidP="0023449D"/>
    <w:p w14:paraId="68906712" w14:textId="77777777" w:rsidR="0023449D" w:rsidRDefault="0023449D" w:rsidP="0023449D"/>
    <w:p w14:paraId="06CF0325" w14:textId="77777777" w:rsidR="0023449D" w:rsidRDefault="0023449D" w:rsidP="0023449D"/>
    <w:p w14:paraId="4EB8619B" w14:textId="77777777" w:rsidR="0023449D" w:rsidRDefault="0023449D" w:rsidP="0023449D"/>
    <w:p w14:paraId="128555DF" w14:textId="77777777" w:rsidR="0023449D" w:rsidRDefault="0023449D" w:rsidP="0023449D"/>
    <w:p w14:paraId="203C0855" w14:textId="77777777" w:rsidR="0023449D" w:rsidRDefault="0023449D" w:rsidP="0023449D"/>
    <w:p w14:paraId="3A1860D2" w14:textId="77777777" w:rsidR="0023449D" w:rsidRDefault="0023449D" w:rsidP="0023449D"/>
    <w:p w14:paraId="54473E1E" w14:textId="77777777" w:rsidR="0023449D" w:rsidRDefault="0023449D" w:rsidP="0023449D"/>
    <w:p w14:paraId="4C26D8F8" w14:textId="77777777" w:rsidR="0023449D" w:rsidRDefault="0023449D" w:rsidP="0023449D"/>
    <w:p w14:paraId="095E744B" w14:textId="77777777" w:rsidR="0023449D" w:rsidRDefault="0023449D" w:rsidP="0023449D"/>
    <w:p w14:paraId="07A01EB1" w14:textId="77777777" w:rsidR="0023449D" w:rsidRDefault="0023449D" w:rsidP="0023449D"/>
    <w:p w14:paraId="24C61DAE" w14:textId="77777777" w:rsidR="0023449D" w:rsidRDefault="0023449D" w:rsidP="0023449D"/>
    <w:p w14:paraId="5F6D6A96" w14:textId="77777777" w:rsidR="0023449D" w:rsidRDefault="0023449D" w:rsidP="0023449D"/>
    <w:p w14:paraId="039ED62F" w14:textId="77777777" w:rsidR="0023449D" w:rsidRDefault="0023449D" w:rsidP="0023449D"/>
    <w:p w14:paraId="7F8B8CCE" w14:textId="77777777" w:rsidR="0023449D" w:rsidRDefault="0023449D" w:rsidP="0023449D"/>
    <w:p w14:paraId="27A5C2D5" w14:textId="77777777" w:rsidR="0023449D" w:rsidRDefault="0023449D" w:rsidP="0023449D"/>
    <w:p w14:paraId="1D3032EF" w14:textId="77777777" w:rsidR="0023449D" w:rsidRDefault="0023449D" w:rsidP="0023449D"/>
    <w:p w14:paraId="5D1EAE39" w14:textId="77777777" w:rsidR="0023449D" w:rsidRDefault="0023449D" w:rsidP="0023449D"/>
    <w:p w14:paraId="7D0EB1C5" w14:textId="77777777" w:rsidR="0023449D" w:rsidRDefault="0023449D" w:rsidP="0023449D"/>
    <w:p w14:paraId="37C6D671" w14:textId="77777777" w:rsidR="0023449D" w:rsidRDefault="0023449D" w:rsidP="0023449D"/>
    <w:p w14:paraId="621D7AE6" w14:textId="77777777" w:rsidR="0023449D" w:rsidRDefault="0023449D" w:rsidP="0023449D"/>
    <w:p w14:paraId="2000BF32" w14:textId="77777777" w:rsidR="0023449D" w:rsidRDefault="0023449D" w:rsidP="0023449D"/>
    <w:p w14:paraId="57B39B62" w14:textId="77777777" w:rsidR="0023449D" w:rsidRDefault="0023449D" w:rsidP="0023449D"/>
    <w:p w14:paraId="205CDD9D" w14:textId="77777777" w:rsidR="0023449D" w:rsidRDefault="0023449D" w:rsidP="0023449D"/>
    <w:p w14:paraId="25AE8FCD" w14:textId="77777777" w:rsidR="0023449D" w:rsidRDefault="0023449D" w:rsidP="0023449D"/>
    <w:p w14:paraId="34CF750E" w14:textId="52E41AA0" w:rsidR="0023449D" w:rsidRDefault="0023449D" w:rsidP="0023449D"/>
    <w:p w14:paraId="13DE5D45" w14:textId="4E7299F5" w:rsidR="0023449D" w:rsidRDefault="0023449D" w:rsidP="0023449D"/>
    <w:p w14:paraId="1D893235" w14:textId="283DB4E9" w:rsidR="0023449D" w:rsidRDefault="0023449D" w:rsidP="0023449D"/>
    <w:p w14:paraId="6252057E" w14:textId="291224BA" w:rsidR="0023449D" w:rsidRDefault="0023449D" w:rsidP="0023449D"/>
    <w:p w14:paraId="3817BBA7" w14:textId="60C96C8D" w:rsidR="0023449D" w:rsidRDefault="0023449D" w:rsidP="0023449D"/>
    <w:p w14:paraId="2A56593B" w14:textId="0FDF672B" w:rsidR="0023449D" w:rsidRDefault="0023449D" w:rsidP="0023449D"/>
    <w:p w14:paraId="08858E01" w14:textId="6F2613D2" w:rsidR="0023449D" w:rsidRDefault="0023449D" w:rsidP="0023449D"/>
    <w:p w14:paraId="22D346EB" w14:textId="362D5F38" w:rsidR="0023449D" w:rsidRDefault="0023449D" w:rsidP="0023449D"/>
    <w:p w14:paraId="05AAAB75" w14:textId="04326401" w:rsidR="0023449D" w:rsidRDefault="0023449D" w:rsidP="0023449D"/>
    <w:p w14:paraId="1C332B98" w14:textId="0E41DC01" w:rsidR="0023449D" w:rsidRDefault="0023449D" w:rsidP="0023449D"/>
    <w:p w14:paraId="0FA1DAC0" w14:textId="40B2E866" w:rsidR="0023449D" w:rsidRDefault="0023449D" w:rsidP="0023449D"/>
    <w:p w14:paraId="2A8A5AA3" w14:textId="48C09D61" w:rsidR="0023449D" w:rsidRDefault="0023449D" w:rsidP="0023449D"/>
    <w:p w14:paraId="20625CB8" w14:textId="28E57AC6" w:rsidR="0023449D" w:rsidRDefault="0023449D" w:rsidP="0023449D"/>
    <w:p w14:paraId="06A3D30D" w14:textId="15566B78" w:rsidR="0023449D" w:rsidRDefault="0023449D" w:rsidP="0023449D"/>
    <w:p w14:paraId="2F659544" w14:textId="15EAC8CF" w:rsidR="0023449D" w:rsidRDefault="0023449D" w:rsidP="0023449D"/>
    <w:p w14:paraId="6B2665EB" w14:textId="561F10B5" w:rsidR="0023449D" w:rsidRDefault="0023449D" w:rsidP="0023449D"/>
    <w:p w14:paraId="00D0C4F4" w14:textId="3B2ECFFB" w:rsidR="0023449D" w:rsidRDefault="0023449D" w:rsidP="0023449D"/>
    <w:p w14:paraId="0DEDA47B" w14:textId="4FD69DF3" w:rsidR="0023449D" w:rsidRDefault="0023449D" w:rsidP="0023449D"/>
    <w:p w14:paraId="777657FA" w14:textId="2E0112A9" w:rsidR="0023449D" w:rsidRDefault="0023449D" w:rsidP="0023449D"/>
    <w:p w14:paraId="7A35BC07" w14:textId="76BB2DAA" w:rsidR="0023449D" w:rsidRDefault="0023449D" w:rsidP="0023449D"/>
    <w:p w14:paraId="05D3C986" w14:textId="75F67703" w:rsidR="0023449D" w:rsidRDefault="0023449D" w:rsidP="0023449D"/>
    <w:p w14:paraId="0B40A707" w14:textId="4423EA9B" w:rsidR="0023449D" w:rsidRDefault="0023449D" w:rsidP="0023449D"/>
    <w:p w14:paraId="30EC1447" w14:textId="02F3B460" w:rsidR="0023449D" w:rsidRDefault="0023449D" w:rsidP="0023449D"/>
    <w:p w14:paraId="5A5B89DC" w14:textId="4915EC11" w:rsidR="0023449D" w:rsidRDefault="0023449D" w:rsidP="0023449D"/>
    <w:p w14:paraId="690E3532" w14:textId="08A4914F" w:rsidR="0023449D" w:rsidRDefault="0023449D" w:rsidP="0023449D"/>
    <w:p w14:paraId="2C673E98" w14:textId="3C4B9A71" w:rsidR="0023449D" w:rsidRDefault="0023449D" w:rsidP="0023449D"/>
    <w:p w14:paraId="3B70AB01" w14:textId="6246261A" w:rsidR="0023449D" w:rsidRDefault="0023449D" w:rsidP="0023449D"/>
    <w:p w14:paraId="38309707" w14:textId="754A84CF" w:rsidR="0023449D" w:rsidRDefault="0023449D" w:rsidP="0023449D"/>
    <w:p w14:paraId="46D5DF7A" w14:textId="41B23C6C" w:rsidR="0023449D" w:rsidRDefault="0023449D" w:rsidP="0023449D"/>
    <w:p w14:paraId="6DC4CC14" w14:textId="45A82EF8" w:rsidR="0023449D" w:rsidRDefault="0023449D" w:rsidP="0023449D"/>
    <w:p w14:paraId="601EB715" w14:textId="77D46880" w:rsidR="0023449D" w:rsidRDefault="0023449D" w:rsidP="0023449D"/>
    <w:p w14:paraId="2AB9FC2C" w14:textId="04329DD2" w:rsidR="0023449D" w:rsidRDefault="0023449D" w:rsidP="0023449D"/>
    <w:p w14:paraId="24DD2B1A" w14:textId="16960788" w:rsidR="0023449D" w:rsidRDefault="0023449D" w:rsidP="0023449D"/>
    <w:p w14:paraId="14AB9B77" w14:textId="67B385C0" w:rsidR="0023449D" w:rsidRDefault="0023449D" w:rsidP="0023449D"/>
    <w:p w14:paraId="6D1EFC33" w14:textId="5288677F" w:rsidR="0023449D" w:rsidRDefault="0023449D" w:rsidP="0023449D"/>
    <w:p w14:paraId="55F7664D" w14:textId="72C626D3" w:rsidR="0023449D" w:rsidRDefault="0023449D" w:rsidP="0023449D"/>
    <w:p w14:paraId="36CC60DE" w14:textId="171E9618" w:rsidR="0023449D" w:rsidRDefault="0023449D" w:rsidP="0023449D"/>
    <w:p w14:paraId="0B70C3D4" w14:textId="6156CEB5" w:rsidR="0023449D" w:rsidRDefault="0023449D" w:rsidP="0023449D"/>
    <w:p w14:paraId="5A44E219" w14:textId="2B943B53" w:rsidR="0023449D" w:rsidRDefault="0023449D" w:rsidP="0023449D"/>
    <w:p w14:paraId="70B498B2" w14:textId="464B6BAE" w:rsidR="0023449D" w:rsidRDefault="0023449D" w:rsidP="0023449D"/>
    <w:p w14:paraId="5A9CF2D7" w14:textId="740CFF6F" w:rsidR="0023449D" w:rsidRDefault="0023449D" w:rsidP="0023449D"/>
    <w:p w14:paraId="31B02994" w14:textId="0443ED96" w:rsidR="0074075E" w:rsidRDefault="0074075E" w:rsidP="0023449D"/>
    <w:p w14:paraId="3CFE4DDD" w14:textId="4DA44C70" w:rsidR="0074075E" w:rsidRDefault="0074075E" w:rsidP="0023449D"/>
    <w:p w14:paraId="331540DA" w14:textId="4D161616" w:rsidR="0074075E" w:rsidRDefault="0074075E" w:rsidP="0023449D"/>
    <w:p w14:paraId="635A1837" w14:textId="23FB0AB3" w:rsidR="0074075E" w:rsidRDefault="0074075E" w:rsidP="0023449D"/>
    <w:p w14:paraId="70D6401A" w14:textId="7B2CD429" w:rsidR="0074075E" w:rsidRDefault="0074075E" w:rsidP="0023449D"/>
    <w:p w14:paraId="01D414DF" w14:textId="2A618592" w:rsidR="0074075E" w:rsidRDefault="0074075E" w:rsidP="0023449D"/>
    <w:p w14:paraId="7A4E0BCD" w14:textId="572A3D9A" w:rsidR="0074075E" w:rsidRDefault="0074075E" w:rsidP="0023449D"/>
    <w:p w14:paraId="0A8A1870" w14:textId="349FB2CA" w:rsidR="0074075E" w:rsidRDefault="0074075E" w:rsidP="0023449D"/>
    <w:p w14:paraId="6D9ACF83" w14:textId="0752AF54" w:rsidR="0074075E" w:rsidRDefault="0074075E" w:rsidP="0023449D"/>
    <w:p w14:paraId="0A1CD186" w14:textId="3EA56C26" w:rsidR="0074075E" w:rsidRDefault="0074075E" w:rsidP="0023449D"/>
    <w:p w14:paraId="6B32B642" w14:textId="670DF2DE" w:rsidR="0074075E" w:rsidRDefault="0074075E" w:rsidP="0023449D"/>
    <w:p w14:paraId="464E4119" w14:textId="15F6451C" w:rsidR="0074075E" w:rsidRDefault="0074075E" w:rsidP="0023449D"/>
    <w:p w14:paraId="04299008" w14:textId="6DEE42DD" w:rsidR="0074075E" w:rsidRDefault="0074075E" w:rsidP="0023449D"/>
    <w:p w14:paraId="6888030E" w14:textId="1BAE8502" w:rsidR="0074075E" w:rsidRDefault="0074075E" w:rsidP="0023449D"/>
    <w:p w14:paraId="113152EE" w14:textId="662E54FE" w:rsidR="0074075E" w:rsidRDefault="0074075E" w:rsidP="0023449D"/>
    <w:p w14:paraId="1A7F79E1" w14:textId="159F3A2B" w:rsidR="0074075E" w:rsidRDefault="0074075E" w:rsidP="0023449D"/>
    <w:p w14:paraId="18873155" w14:textId="643C335A" w:rsidR="0074075E" w:rsidRDefault="0074075E" w:rsidP="0023449D"/>
    <w:p w14:paraId="748AEDCA" w14:textId="7AB4AFBC" w:rsidR="0074075E" w:rsidRDefault="0074075E" w:rsidP="0023449D"/>
    <w:p w14:paraId="00C6B384" w14:textId="61C98E1D" w:rsidR="0074075E" w:rsidRDefault="0074075E" w:rsidP="0023449D"/>
    <w:p w14:paraId="0C5DD4F7" w14:textId="714F8B29" w:rsidR="0074075E" w:rsidRDefault="0074075E" w:rsidP="0023449D"/>
    <w:p w14:paraId="73C2BE08" w14:textId="7E3387AE" w:rsidR="0074075E" w:rsidRDefault="0074075E" w:rsidP="0023449D"/>
    <w:p w14:paraId="15CA5BCD" w14:textId="77777777" w:rsidR="0023449D" w:rsidRDefault="0023449D" w:rsidP="0023449D"/>
    <w:p w14:paraId="0F30866A" w14:textId="77777777" w:rsidR="0023449D" w:rsidRPr="00724F1D" w:rsidRDefault="0023449D" w:rsidP="0023449D"/>
    <w:p w14:paraId="53A15A29" w14:textId="77777777" w:rsidR="0023449D" w:rsidRPr="005B507B" w:rsidRDefault="0023449D" w:rsidP="0023449D">
      <w:r w:rsidRPr="005B507B">
        <w:t>Thank you for consulting with this manual! We hope that you enjoy using this software!</w:t>
      </w:r>
    </w:p>
    <w:p w14:paraId="700CC5F0" w14:textId="77777777" w:rsidR="0023449D" w:rsidRDefault="0023449D" w:rsidP="0023449D">
      <w:pPr>
        <w:rPr>
          <w:sz w:val="18"/>
        </w:rPr>
      </w:pPr>
    </w:p>
    <w:p w14:paraId="3512695F" w14:textId="77777777" w:rsidR="0023449D" w:rsidRDefault="0023449D" w:rsidP="0023449D">
      <w:pPr>
        <w:rPr>
          <w:sz w:val="18"/>
        </w:rPr>
      </w:pPr>
    </w:p>
    <w:p w14:paraId="5BA3040A" w14:textId="48182FB6" w:rsidR="0023449D" w:rsidRDefault="0023449D" w:rsidP="0023449D">
      <w:pPr>
        <w:spacing w:after="120"/>
        <w:jc w:val="both"/>
        <w:rPr>
          <w:sz w:val="18"/>
        </w:rPr>
      </w:pPr>
      <w:r>
        <w:rPr>
          <w:sz w:val="18"/>
        </w:rPr>
        <w:t>Version 1.06 – 18 / 12 / 2017</w:t>
      </w:r>
    </w:p>
    <w:p w14:paraId="185442A1" w14:textId="3555843B" w:rsidR="00571D4C" w:rsidRDefault="00B25727" w:rsidP="0023449D">
      <w:pPr>
        <w:spacing w:after="120"/>
        <w:jc w:val="both"/>
      </w:pPr>
      <w:r>
        <w:lastRenderedPageBreak/>
        <w:pict w14:anchorId="2B069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5pt;height:718pt">
            <v:imagedata r:id="rId81" o:title="VIA_SYSTEM_CLASS_DIAGRAM"/>
          </v:shape>
        </w:pict>
      </w:r>
    </w:p>
    <w:sectPr w:rsidR="00571D4C" w:rsidSect="00644D6C">
      <w:headerReference w:type="default" r:id="rId82"/>
      <w:footerReference w:type="default" r:id="rId83"/>
      <w:pgSz w:w="11906" w:h="16838" w:code="9"/>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132D2" w14:textId="77777777" w:rsidR="004A1871" w:rsidRDefault="004A1871">
      <w:r>
        <w:separator/>
      </w:r>
    </w:p>
  </w:endnote>
  <w:endnote w:type="continuationSeparator" w:id="0">
    <w:p w14:paraId="43342D13" w14:textId="77777777" w:rsidR="004A1871" w:rsidRDefault="004A1871">
      <w:r>
        <w:continuationSeparator/>
      </w:r>
    </w:p>
  </w:endnote>
  <w:endnote w:type="continuationNotice" w:id="1">
    <w:p w14:paraId="22A9D07B" w14:textId="77777777" w:rsidR="004A1871" w:rsidRDefault="004A18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BEC83" w14:textId="77777777" w:rsidR="0023449D" w:rsidRDefault="0023449D">
    <w:pPr>
      <w:widowControl w:val="0"/>
      <w:spacing w:line="276" w:lineRule="auto"/>
      <w:rPr>
        <w:rFonts w:ascii="Verdana" w:eastAsia="Verdana" w:hAnsi="Verdana" w:cs="Verdana"/>
      </w:rPr>
    </w:pPr>
  </w:p>
  <w:tbl>
    <w:tblPr>
      <w:tblStyle w:val="1"/>
      <w:tblW w:w="9761" w:type="dxa"/>
      <w:tblInd w:w="-473" w:type="dxa"/>
      <w:tblBorders>
        <w:top w:val="single" w:sz="6" w:space="0" w:color="000080"/>
        <w:left w:val="single" w:sz="6" w:space="0" w:color="000080"/>
        <w:bottom w:val="single" w:sz="6" w:space="0" w:color="000080"/>
        <w:right w:val="single" w:sz="6" w:space="0" w:color="000080"/>
        <w:insideH w:val="single" w:sz="4" w:space="0" w:color="000000"/>
        <w:insideV w:val="single" w:sz="6" w:space="0" w:color="000080"/>
      </w:tblBorders>
      <w:tblLayout w:type="fixed"/>
      <w:tblLook w:val="0000" w:firstRow="0" w:lastRow="0" w:firstColumn="0" w:lastColumn="0" w:noHBand="0" w:noVBand="0"/>
    </w:tblPr>
    <w:tblGrid>
      <w:gridCol w:w="6161"/>
      <w:gridCol w:w="2520"/>
      <w:gridCol w:w="1080"/>
    </w:tblGrid>
    <w:tr w:rsidR="0023449D" w14:paraId="0D59CCF4" w14:textId="77777777">
      <w:tc>
        <w:tcPr>
          <w:tcW w:w="6161" w:type="dxa"/>
          <w:shd w:val="clear" w:color="auto" w:fill="auto"/>
          <w:tcMar>
            <w:left w:w="108" w:type="dxa"/>
          </w:tcMar>
        </w:tcPr>
        <w:p w14:paraId="09DD2680" w14:textId="77777777" w:rsidR="0023449D" w:rsidRDefault="0023449D">
          <w:pPr>
            <w:tabs>
              <w:tab w:val="center" w:pos="4819"/>
              <w:tab w:val="right" w:pos="9638"/>
            </w:tabs>
            <w:rPr>
              <w:rFonts w:ascii="Verdana" w:eastAsia="Verdana" w:hAnsi="Verdana" w:cs="Verdana"/>
              <w:b w:val="0"/>
              <w:sz w:val="16"/>
              <w:szCs w:val="16"/>
            </w:rPr>
          </w:pPr>
        </w:p>
      </w:tc>
      <w:tc>
        <w:tcPr>
          <w:tcW w:w="3600" w:type="dxa"/>
          <w:gridSpan w:val="2"/>
          <w:shd w:val="clear" w:color="auto" w:fill="auto"/>
          <w:tcMar>
            <w:left w:w="108" w:type="dxa"/>
          </w:tcMar>
        </w:tcPr>
        <w:p w14:paraId="041AA5DD" w14:textId="77777777" w:rsidR="0023449D" w:rsidRDefault="0023449D">
          <w:pPr>
            <w:tabs>
              <w:tab w:val="center" w:pos="4819"/>
              <w:tab w:val="right" w:pos="9638"/>
            </w:tabs>
            <w:jc w:val="right"/>
            <w:rPr>
              <w:rFonts w:ascii="Verdana" w:eastAsia="Verdana" w:hAnsi="Verdana" w:cs="Verdana"/>
              <w:b w:val="0"/>
              <w:sz w:val="16"/>
              <w:szCs w:val="16"/>
            </w:rPr>
          </w:pPr>
          <w:r>
            <w:rPr>
              <w:rFonts w:ascii="Verdana" w:eastAsia="Verdana" w:hAnsi="Verdana" w:cs="Verdana"/>
              <w:b w:val="0"/>
              <w:sz w:val="16"/>
              <w:szCs w:val="16"/>
            </w:rPr>
            <w:t>Version: 1.0.0</w:t>
          </w:r>
        </w:p>
      </w:tc>
    </w:tr>
    <w:tr w:rsidR="0023449D" w14:paraId="2B4B2F15" w14:textId="77777777">
      <w:tc>
        <w:tcPr>
          <w:tcW w:w="6161" w:type="dxa"/>
          <w:shd w:val="clear" w:color="auto" w:fill="auto"/>
          <w:tcMar>
            <w:left w:w="108" w:type="dxa"/>
          </w:tcMar>
        </w:tcPr>
        <w:p w14:paraId="491872EC" w14:textId="77777777" w:rsidR="0023449D" w:rsidRDefault="0023449D">
          <w:pPr>
            <w:tabs>
              <w:tab w:val="center" w:pos="4819"/>
              <w:tab w:val="right" w:pos="9638"/>
            </w:tabs>
            <w:rPr>
              <w:rFonts w:ascii="Verdana" w:eastAsia="Verdana" w:hAnsi="Verdana" w:cs="Verdana"/>
              <w:b w:val="0"/>
              <w:sz w:val="16"/>
              <w:szCs w:val="16"/>
            </w:rPr>
          </w:pPr>
          <w:r>
            <w:rPr>
              <w:rFonts w:ascii="Verdana" w:eastAsia="Verdana" w:hAnsi="Verdana" w:cs="Verdana"/>
              <w:b w:val="0"/>
              <w:sz w:val="16"/>
              <w:szCs w:val="16"/>
            </w:rPr>
            <w:t>File: Group_3_Project_Report.docx</w:t>
          </w:r>
        </w:p>
      </w:tc>
      <w:tc>
        <w:tcPr>
          <w:tcW w:w="2520" w:type="dxa"/>
          <w:shd w:val="clear" w:color="auto" w:fill="auto"/>
          <w:tcMar>
            <w:left w:w="108" w:type="dxa"/>
          </w:tcMar>
        </w:tcPr>
        <w:p w14:paraId="49FDB01C" w14:textId="77777777" w:rsidR="0023449D" w:rsidRDefault="0023449D">
          <w:pPr>
            <w:tabs>
              <w:tab w:val="center" w:pos="4819"/>
              <w:tab w:val="right" w:pos="9638"/>
            </w:tabs>
            <w:rPr>
              <w:rFonts w:ascii="Verdana" w:eastAsia="Verdana" w:hAnsi="Verdana" w:cs="Verdana"/>
              <w:b w:val="0"/>
              <w:sz w:val="16"/>
              <w:szCs w:val="16"/>
            </w:rPr>
          </w:pPr>
          <w:r>
            <w:rPr>
              <w:rFonts w:ascii="Verdana" w:eastAsia="Verdana" w:hAnsi="Verdana" w:cs="Verdana"/>
              <w:b w:val="0"/>
              <w:sz w:val="16"/>
              <w:szCs w:val="16"/>
            </w:rPr>
            <w:t>Last modified: 2017-12-15</w:t>
          </w:r>
        </w:p>
      </w:tc>
      <w:tc>
        <w:tcPr>
          <w:tcW w:w="1080" w:type="dxa"/>
          <w:tcBorders>
            <w:top w:val="nil"/>
          </w:tcBorders>
          <w:shd w:val="clear" w:color="auto" w:fill="auto"/>
          <w:tcMar>
            <w:left w:w="108" w:type="dxa"/>
          </w:tcMar>
        </w:tcPr>
        <w:p w14:paraId="2459FCFD" w14:textId="5A905E73" w:rsidR="0023449D" w:rsidRDefault="0023449D">
          <w:pPr>
            <w:tabs>
              <w:tab w:val="center" w:pos="4819"/>
              <w:tab w:val="right" w:pos="9638"/>
            </w:tabs>
            <w:ind w:left="-567"/>
            <w:jc w:val="right"/>
            <w:rPr>
              <w:rFonts w:ascii="Verdana" w:eastAsia="Verdana" w:hAnsi="Verdana" w:cs="Verdana"/>
              <w:b w:val="0"/>
              <w:sz w:val="16"/>
              <w:szCs w:val="16"/>
            </w:rPr>
          </w:pPr>
          <w:r>
            <w:rPr>
              <w:rFonts w:ascii="Verdana" w:eastAsia="Verdana" w:hAnsi="Verdana" w:cs="Verdana"/>
              <w:sz w:val="16"/>
              <w:szCs w:val="16"/>
            </w:rPr>
            <w:fldChar w:fldCharType="begin"/>
          </w:r>
          <w:r>
            <w:rPr>
              <w:rFonts w:ascii="Verdana" w:eastAsia="Verdana" w:hAnsi="Verdana" w:cs="Verdana"/>
              <w:b w:val="0"/>
              <w:sz w:val="16"/>
              <w:szCs w:val="16"/>
            </w:rPr>
            <w:instrText>PAGE</w:instrText>
          </w:r>
          <w:r>
            <w:rPr>
              <w:rFonts w:ascii="Verdana" w:eastAsia="Verdana" w:hAnsi="Verdana" w:cs="Verdana"/>
              <w:sz w:val="16"/>
              <w:szCs w:val="16"/>
            </w:rPr>
            <w:fldChar w:fldCharType="separate"/>
          </w:r>
          <w:r w:rsidR="00F041ED">
            <w:rPr>
              <w:rFonts w:ascii="Verdana" w:eastAsia="Verdana" w:hAnsi="Verdana" w:cs="Verdana"/>
              <w:b w:val="0"/>
              <w:noProof/>
              <w:sz w:val="16"/>
              <w:szCs w:val="16"/>
            </w:rPr>
            <w:t>1</w:t>
          </w:r>
          <w:r>
            <w:rPr>
              <w:rFonts w:ascii="Verdana" w:eastAsia="Verdana" w:hAnsi="Verdana" w:cs="Verdana"/>
              <w:sz w:val="16"/>
              <w:szCs w:val="16"/>
            </w:rPr>
            <w:fldChar w:fldCharType="end"/>
          </w:r>
          <w:r>
            <w:rPr>
              <w:rFonts w:ascii="Verdana" w:eastAsia="Verdana" w:hAnsi="Verdana" w:cs="Verdana"/>
              <w:b w:val="0"/>
              <w:sz w:val="16"/>
              <w:szCs w:val="16"/>
            </w:rPr>
            <w:t xml:space="preserve"> of </w:t>
          </w:r>
          <w:r>
            <w:rPr>
              <w:rFonts w:ascii="Verdana" w:eastAsia="Verdana" w:hAnsi="Verdana" w:cs="Verdana"/>
              <w:sz w:val="16"/>
              <w:szCs w:val="16"/>
            </w:rPr>
            <w:fldChar w:fldCharType="begin"/>
          </w:r>
          <w:r>
            <w:rPr>
              <w:rFonts w:ascii="Verdana" w:eastAsia="Verdana" w:hAnsi="Verdana" w:cs="Verdana"/>
              <w:b w:val="0"/>
              <w:sz w:val="16"/>
              <w:szCs w:val="16"/>
            </w:rPr>
            <w:instrText>NUMPAGES</w:instrText>
          </w:r>
          <w:r>
            <w:rPr>
              <w:rFonts w:ascii="Verdana" w:eastAsia="Verdana" w:hAnsi="Verdana" w:cs="Verdana"/>
              <w:sz w:val="16"/>
              <w:szCs w:val="16"/>
            </w:rPr>
            <w:fldChar w:fldCharType="separate"/>
          </w:r>
          <w:r w:rsidR="00F041ED">
            <w:rPr>
              <w:rFonts w:ascii="Verdana" w:eastAsia="Verdana" w:hAnsi="Verdana" w:cs="Verdana"/>
              <w:b w:val="0"/>
              <w:noProof/>
              <w:sz w:val="16"/>
              <w:szCs w:val="16"/>
            </w:rPr>
            <w:t>58</w:t>
          </w:r>
          <w:r>
            <w:rPr>
              <w:rFonts w:ascii="Verdana" w:eastAsia="Verdana" w:hAnsi="Verdana" w:cs="Verdana"/>
              <w:sz w:val="16"/>
              <w:szCs w:val="16"/>
            </w:rPr>
            <w:fldChar w:fldCharType="end"/>
          </w:r>
        </w:p>
      </w:tc>
    </w:tr>
  </w:tbl>
  <w:p w14:paraId="7E5A02CE" w14:textId="77777777" w:rsidR="0023449D" w:rsidRDefault="0023449D">
    <w:pPr>
      <w:tabs>
        <w:tab w:val="center" w:pos="4819"/>
      </w:tabs>
      <w:rPr>
        <w:rFonts w:ascii="Verdana" w:eastAsia="Verdana" w:hAnsi="Verdana" w:cs="Verdana"/>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61" w:type="dxa"/>
      <w:tblInd w:w="-473" w:type="dxa"/>
      <w:tblLayout w:type="fixed"/>
      <w:tblLook w:val="01E0" w:firstRow="1" w:lastRow="1" w:firstColumn="1" w:lastColumn="1" w:noHBand="0" w:noVBand="0"/>
    </w:tblPr>
    <w:tblGrid>
      <w:gridCol w:w="6161"/>
      <w:gridCol w:w="2520"/>
      <w:gridCol w:w="1080"/>
    </w:tblGrid>
    <w:tr w:rsidR="0023449D" w14:paraId="3CFF30EF" w14:textId="77777777" w:rsidTr="001C64FC">
      <w:tc>
        <w:tcPr>
          <w:tcW w:w="6161" w:type="dxa"/>
        </w:tcPr>
        <w:p w14:paraId="04DC998A" w14:textId="77777777" w:rsidR="0023449D" w:rsidRPr="0044531F" w:rsidRDefault="0023449D" w:rsidP="00492654">
          <w:pPr>
            <w:pStyle w:val="Footer"/>
            <w:ind w:left="0"/>
            <w:rPr>
              <w:sz w:val="16"/>
              <w:szCs w:val="16"/>
              <w:lang w:val="da-DK"/>
            </w:rPr>
          </w:pPr>
        </w:p>
      </w:tc>
      <w:tc>
        <w:tcPr>
          <w:tcW w:w="3600" w:type="dxa"/>
          <w:gridSpan w:val="2"/>
        </w:tcPr>
        <w:p w14:paraId="1DFAE3BB" w14:textId="09216003" w:rsidR="0023449D" w:rsidRPr="000D0742" w:rsidRDefault="0023449D" w:rsidP="00F8767B">
          <w:pPr>
            <w:pStyle w:val="Footer"/>
            <w:ind w:left="0"/>
            <w:jc w:val="right"/>
            <w:rPr>
              <w:sz w:val="16"/>
              <w:szCs w:val="16"/>
            </w:rPr>
          </w:pPr>
          <w:r w:rsidRPr="000D0742">
            <w:rPr>
              <w:sz w:val="16"/>
              <w:szCs w:val="16"/>
            </w:rPr>
            <w:t xml:space="preserve">Version: </w:t>
          </w:r>
          <w:r>
            <w:fldChar w:fldCharType="begin"/>
          </w:r>
          <w:r>
            <w:instrText xml:space="preserve"> REF Version  \* MERGEFORMAT </w:instrText>
          </w:r>
          <w:r>
            <w:fldChar w:fldCharType="separate"/>
          </w:r>
          <w:r w:rsidR="00F041ED">
            <w:rPr>
              <w:b/>
              <w:bCs/>
            </w:rPr>
            <w:t>Error! Reference source not found.</w:t>
          </w:r>
          <w:r>
            <w:rPr>
              <w:sz w:val="16"/>
              <w:szCs w:val="16"/>
            </w:rPr>
            <w:fldChar w:fldCharType="end"/>
          </w:r>
        </w:p>
      </w:tc>
    </w:tr>
    <w:tr w:rsidR="0023449D" w14:paraId="612AF700" w14:textId="77777777">
      <w:tc>
        <w:tcPr>
          <w:tcW w:w="6161" w:type="dxa"/>
        </w:tcPr>
        <w:p w14:paraId="25051CEA" w14:textId="4F713391" w:rsidR="0023449D" w:rsidRPr="000D0742" w:rsidRDefault="0023449D" w:rsidP="009D1E48">
          <w:pPr>
            <w:pStyle w:val="Footer"/>
            <w:ind w:left="0"/>
            <w:rPr>
              <w:sz w:val="16"/>
              <w:szCs w:val="16"/>
            </w:rPr>
          </w:pPr>
          <w:r w:rsidRPr="000D0742">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sidR="00F041ED">
            <w:rPr>
              <w:noProof/>
              <w:sz w:val="16"/>
              <w:szCs w:val="16"/>
            </w:rPr>
            <w:t>Group_3_Project_Report.docx</w:t>
          </w:r>
          <w:r>
            <w:rPr>
              <w:sz w:val="16"/>
              <w:szCs w:val="16"/>
            </w:rPr>
            <w:fldChar w:fldCharType="end"/>
          </w:r>
        </w:p>
      </w:tc>
      <w:tc>
        <w:tcPr>
          <w:tcW w:w="2520" w:type="dxa"/>
        </w:tcPr>
        <w:p w14:paraId="5032F98D" w14:textId="3C77BE4C" w:rsidR="0023449D" w:rsidRPr="000D0742" w:rsidRDefault="0023449D" w:rsidP="0077499F">
          <w:pPr>
            <w:pStyle w:val="Footer"/>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sidR="00F041ED">
            <w:rPr>
              <w:noProof/>
              <w:sz w:val="16"/>
              <w:szCs w:val="16"/>
            </w:rPr>
            <w:t>2017-12-19</w:t>
          </w:r>
          <w:r w:rsidRPr="000D0742">
            <w:rPr>
              <w:sz w:val="16"/>
              <w:szCs w:val="16"/>
            </w:rPr>
            <w:fldChar w:fldCharType="end"/>
          </w:r>
        </w:p>
      </w:tc>
      <w:tc>
        <w:tcPr>
          <w:tcW w:w="1080" w:type="dxa"/>
        </w:tcPr>
        <w:p w14:paraId="4E9C6712" w14:textId="2CCEE0C6" w:rsidR="0023449D" w:rsidRPr="0077499F" w:rsidRDefault="0023449D" w:rsidP="0077499F">
          <w:pPr>
            <w:pStyle w:val="Footer"/>
            <w:jc w:val="right"/>
            <w:rPr>
              <w:sz w:val="16"/>
              <w:szCs w:val="16"/>
            </w:rPr>
          </w:pPr>
          <w:r w:rsidRPr="0077499F">
            <w:rPr>
              <w:rStyle w:val="PageNumber"/>
              <w:sz w:val="16"/>
              <w:szCs w:val="16"/>
            </w:rPr>
            <w:fldChar w:fldCharType="begin"/>
          </w:r>
          <w:r w:rsidRPr="0077499F">
            <w:rPr>
              <w:rStyle w:val="PageNumber"/>
              <w:sz w:val="16"/>
              <w:szCs w:val="16"/>
            </w:rPr>
            <w:instrText xml:space="preserve"> PAGE </w:instrText>
          </w:r>
          <w:r w:rsidRPr="0077499F">
            <w:rPr>
              <w:rStyle w:val="PageNumber"/>
              <w:sz w:val="16"/>
              <w:szCs w:val="16"/>
            </w:rPr>
            <w:fldChar w:fldCharType="separate"/>
          </w:r>
          <w:r>
            <w:rPr>
              <w:rStyle w:val="PageNumber"/>
              <w:noProof/>
              <w:sz w:val="16"/>
              <w:szCs w:val="16"/>
            </w:rPr>
            <w:t>1</w:t>
          </w:r>
          <w:r w:rsidRPr="0077499F">
            <w:rPr>
              <w:rStyle w:val="PageNumber"/>
              <w:sz w:val="16"/>
              <w:szCs w:val="16"/>
            </w:rPr>
            <w:fldChar w:fldCharType="end"/>
          </w:r>
          <w:r w:rsidRPr="0077499F">
            <w:rPr>
              <w:rStyle w:val="PageNumber"/>
              <w:sz w:val="16"/>
              <w:szCs w:val="16"/>
            </w:rPr>
            <w:t xml:space="preserve"> of </w:t>
          </w:r>
          <w:r w:rsidRPr="0077499F">
            <w:rPr>
              <w:rStyle w:val="PageNumber"/>
              <w:sz w:val="16"/>
              <w:szCs w:val="16"/>
            </w:rPr>
            <w:fldChar w:fldCharType="begin"/>
          </w:r>
          <w:r w:rsidRPr="0077499F">
            <w:rPr>
              <w:rStyle w:val="PageNumber"/>
              <w:sz w:val="16"/>
              <w:szCs w:val="16"/>
            </w:rPr>
            <w:instrText xml:space="preserve"> NUMPAGES </w:instrText>
          </w:r>
          <w:r w:rsidRPr="0077499F">
            <w:rPr>
              <w:rStyle w:val="PageNumber"/>
              <w:sz w:val="16"/>
              <w:szCs w:val="16"/>
            </w:rPr>
            <w:fldChar w:fldCharType="separate"/>
          </w:r>
          <w:r w:rsidR="00F041ED">
            <w:rPr>
              <w:rStyle w:val="PageNumber"/>
              <w:noProof/>
              <w:sz w:val="16"/>
              <w:szCs w:val="16"/>
            </w:rPr>
            <w:t>58</w:t>
          </w:r>
          <w:r w:rsidRPr="0077499F">
            <w:rPr>
              <w:rStyle w:val="PageNumber"/>
              <w:sz w:val="16"/>
              <w:szCs w:val="16"/>
            </w:rPr>
            <w:fldChar w:fldCharType="end"/>
          </w:r>
        </w:p>
      </w:tc>
    </w:tr>
  </w:tbl>
  <w:p w14:paraId="4852B68E" w14:textId="77777777" w:rsidR="0023449D" w:rsidRPr="00FC298C" w:rsidRDefault="0023449D" w:rsidP="009711A1">
    <w:pPr>
      <w:pStyle w:val="Footer"/>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6F1D8" w14:textId="38A82B8C" w:rsidR="0023449D" w:rsidRDefault="0023449D">
    <w:pPr>
      <w:tabs>
        <w:tab w:val="center" w:pos="4819"/>
        <w:tab w:val="right" w:pos="9638"/>
      </w:tabs>
      <w:jc w:val="right"/>
      <w:rPr>
        <w:sz w:val="16"/>
        <w:szCs w:val="16"/>
      </w:rPr>
    </w:pPr>
    <w:r>
      <w:rPr>
        <w:sz w:val="16"/>
        <w:szCs w:val="16"/>
      </w:rPr>
      <w:fldChar w:fldCharType="begin"/>
    </w:r>
    <w:r>
      <w:rPr>
        <w:sz w:val="16"/>
        <w:szCs w:val="16"/>
      </w:rPr>
      <w:instrText>PAGE</w:instrText>
    </w:r>
    <w:r>
      <w:rPr>
        <w:sz w:val="16"/>
        <w:szCs w:val="16"/>
      </w:rPr>
      <w:fldChar w:fldCharType="separate"/>
    </w:r>
    <w:r w:rsidR="00F041ED">
      <w:rPr>
        <w:noProof/>
        <w:sz w:val="16"/>
        <w:szCs w:val="16"/>
      </w:rPr>
      <w:t>22</w:t>
    </w:r>
    <w:r>
      <w:rPr>
        <w:sz w:val="16"/>
        <w:szCs w:val="16"/>
      </w:rPr>
      <w:fldChar w:fldCharType="end"/>
    </w:r>
  </w:p>
  <w:p w14:paraId="2BD8F0FE" w14:textId="77777777" w:rsidR="0023449D" w:rsidRDefault="0023449D">
    <w:pPr>
      <w:tabs>
        <w:tab w:val="center" w:pos="4819"/>
        <w:tab w:val="right" w:pos="9638"/>
      </w:tabs>
      <w:spacing w:after="708"/>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79CE5" w14:textId="77777777" w:rsidR="0023449D" w:rsidRDefault="0023449D">
    <w:pPr>
      <w:tabs>
        <w:tab w:val="center" w:pos="4819"/>
        <w:tab w:val="right" w:pos="9638"/>
      </w:tabs>
      <w:jc w:val="right"/>
      <w:rPr>
        <w:sz w:val="16"/>
        <w:szCs w:val="16"/>
      </w:rPr>
    </w:pPr>
    <w:r>
      <w:rPr>
        <w:sz w:val="16"/>
        <w:szCs w:val="16"/>
      </w:rPr>
      <w:fldChar w:fldCharType="begin"/>
    </w:r>
    <w:r>
      <w:rPr>
        <w:sz w:val="16"/>
        <w:szCs w:val="16"/>
      </w:rPr>
      <w:instrText>PAGE</w:instrText>
    </w:r>
    <w:r>
      <w:rPr>
        <w:sz w:val="16"/>
        <w:szCs w:val="16"/>
      </w:rPr>
      <w:fldChar w:fldCharType="end"/>
    </w:r>
  </w:p>
  <w:p w14:paraId="0CFAEC3D" w14:textId="77777777" w:rsidR="0023449D" w:rsidRDefault="0023449D">
    <w:pPr>
      <w:tabs>
        <w:tab w:val="center" w:pos="4819"/>
        <w:tab w:val="right" w:pos="9638"/>
      </w:tabs>
      <w:spacing w:after="708"/>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61" w:type="dxa"/>
      <w:tblInd w:w="-473" w:type="dxa"/>
      <w:tblLayout w:type="fixed"/>
      <w:tblLook w:val="01E0" w:firstRow="1" w:lastRow="1" w:firstColumn="1" w:lastColumn="1" w:noHBand="0" w:noVBand="0"/>
    </w:tblPr>
    <w:tblGrid>
      <w:gridCol w:w="6161"/>
      <w:gridCol w:w="2520"/>
      <w:gridCol w:w="1080"/>
    </w:tblGrid>
    <w:tr w:rsidR="0023449D" w14:paraId="56FF06BF" w14:textId="77777777" w:rsidTr="001C64FC">
      <w:tc>
        <w:tcPr>
          <w:tcW w:w="6161" w:type="dxa"/>
        </w:tcPr>
        <w:p w14:paraId="3ABCE746" w14:textId="77777777" w:rsidR="0023449D" w:rsidRPr="00200917" w:rsidRDefault="0023449D" w:rsidP="00492654">
          <w:pPr>
            <w:pStyle w:val="Footer"/>
            <w:ind w:left="0"/>
            <w:rPr>
              <w:sz w:val="16"/>
              <w:szCs w:val="16"/>
              <w:lang w:val="da-DK"/>
            </w:rPr>
          </w:pPr>
        </w:p>
      </w:tc>
      <w:tc>
        <w:tcPr>
          <w:tcW w:w="3600" w:type="dxa"/>
          <w:gridSpan w:val="2"/>
        </w:tcPr>
        <w:p w14:paraId="7C013FF1" w14:textId="73E7259B" w:rsidR="0023449D" w:rsidRPr="005563B3" w:rsidRDefault="0023449D" w:rsidP="005563B3">
          <w:pPr>
            <w:pStyle w:val="Footer"/>
            <w:ind w:left="0"/>
            <w:jc w:val="center"/>
          </w:pPr>
          <w:r w:rsidRPr="000D0742">
            <w:rPr>
              <w:sz w:val="16"/>
              <w:szCs w:val="16"/>
            </w:rPr>
            <w:t xml:space="preserve">Version: </w:t>
          </w:r>
          <w:r w:rsidRPr="005563B3">
            <w:rPr>
              <w:sz w:val="20"/>
            </w:rPr>
            <w:t>1.00</w:t>
          </w:r>
        </w:p>
      </w:tc>
    </w:tr>
    <w:tr w:rsidR="0023449D" w14:paraId="660130FC" w14:textId="77777777">
      <w:tc>
        <w:tcPr>
          <w:tcW w:w="6161" w:type="dxa"/>
        </w:tcPr>
        <w:p w14:paraId="10B2B384" w14:textId="505CC871" w:rsidR="0023449D" w:rsidRPr="000D0742" w:rsidRDefault="0023449D" w:rsidP="00ED0CA5">
          <w:pPr>
            <w:pStyle w:val="Footer"/>
            <w:ind w:left="0"/>
            <w:rPr>
              <w:sz w:val="16"/>
              <w:szCs w:val="16"/>
            </w:rPr>
          </w:pPr>
          <w:r w:rsidRPr="000D0742">
            <w:rPr>
              <w:sz w:val="16"/>
              <w:szCs w:val="16"/>
            </w:rPr>
            <w:t xml:space="preserve">File: </w:t>
          </w:r>
          <w:r>
            <w:rPr>
              <w:sz w:val="16"/>
              <w:szCs w:val="16"/>
            </w:rPr>
            <w:fldChar w:fldCharType="begin"/>
          </w:r>
          <w:r w:rsidRPr="00164757">
            <w:rPr>
              <w:sz w:val="16"/>
              <w:szCs w:val="16"/>
            </w:rPr>
            <w:instrText xml:space="preserve"> FILENAME   \* MERGEFORMAT </w:instrText>
          </w:r>
          <w:r>
            <w:rPr>
              <w:sz w:val="16"/>
              <w:szCs w:val="16"/>
            </w:rPr>
            <w:fldChar w:fldCharType="separate"/>
          </w:r>
          <w:r w:rsidR="00F041ED">
            <w:rPr>
              <w:noProof/>
              <w:sz w:val="16"/>
              <w:szCs w:val="16"/>
            </w:rPr>
            <w:t>Group_3_Project_Report.docx</w:t>
          </w:r>
          <w:r>
            <w:rPr>
              <w:sz w:val="16"/>
              <w:szCs w:val="16"/>
            </w:rPr>
            <w:fldChar w:fldCharType="end"/>
          </w:r>
        </w:p>
      </w:tc>
      <w:tc>
        <w:tcPr>
          <w:tcW w:w="2520" w:type="dxa"/>
        </w:tcPr>
        <w:p w14:paraId="329D9889" w14:textId="3C109FB7" w:rsidR="0023449D" w:rsidRPr="000D0742" w:rsidRDefault="0023449D" w:rsidP="00ED0CA5">
          <w:pPr>
            <w:pStyle w:val="Footer"/>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sidR="00F041ED">
            <w:rPr>
              <w:noProof/>
              <w:sz w:val="16"/>
              <w:szCs w:val="16"/>
            </w:rPr>
            <w:t>2017-12-19</w:t>
          </w:r>
          <w:r w:rsidRPr="000D0742">
            <w:rPr>
              <w:sz w:val="16"/>
              <w:szCs w:val="16"/>
            </w:rPr>
            <w:fldChar w:fldCharType="end"/>
          </w:r>
        </w:p>
      </w:tc>
      <w:tc>
        <w:tcPr>
          <w:tcW w:w="1080" w:type="dxa"/>
        </w:tcPr>
        <w:p w14:paraId="62F1817B" w14:textId="55570A23" w:rsidR="0023449D" w:rsidRPr="0077499F" w:rsidRDefault="0023449D" w:rsidP="00ED0CA5">
          <w:pPr>
            <w:pStyle w:val="Footer"/>
            <w:jc w:val="right"/>
            <w:rPr>
              <w:sz w:val="16"/>
              <w:szCs w:val="16"/>
            </w:rPr>
          </w:pPr>
          <w:r w:rsidRPr="0077499F">
            <w:rPr>
              <w:rStyle w:val="PageNumber"/>
              <w:sz w:val="16"/>
              <w:szCs w:val="16"/>
            </w:rPr>
            <w:fldChar w:fldCharType="begin"/>
          </w:r>
          <w:r w:rsidRPr="0077499F">
            <w:rPr>
              <w:rStyle w:val="PageNumber"/>
              <w:sz w:val="16"/>
              <w:szCs w:val="16"/>
            </w:rPr>
            <w:instrText xml:space="preserve"> PAGE </w:instrText>
          </w:r>
          <w:r w:rsidRPr="0077499F">
            <w:rPr>
              <w:rStyle w:val="PageNumber"/>
              <w:sz w:val="16"/>
              <w:szCs w:val="16"/>
            </w:rPr>
            <w:fldChar w:fldCharType="separate"/>
          </w:r>
          <w:r w:rsidR="00F041ED">
            <w:rPr>
              <w:rStyle w:val="PageNumber"/>
              <w:noProof/>
              <w:sz w:val="16"/>
              <w:szCs w:val="16"/>
            </w:rPr>
            <w:t>57</w:t>
          </w:r>
          <w:r w:rsidRPr="0077499F">
            <w:rPr>
              <w:rStyle w:val="PageNumber"/>
              <w:sz w:val="16"/>
              <w:szCs w:val="16"/>
            </w:rPr>
            <w:fldChar w:fldCharType="end"/>
          </w:r>
          <w:r w:rsidRPr="0077499F">
            <w:rPr>
              <w:rStyle w:val="PageNumber"/>
              <w:sz w:val="16"/>
              <w:szCs w:val="16"/>
            </w:rPr>
            <w:t xml:space="preserve"> of </w:t>
          </w:r>
          <w:r w:rsidRPr="0077499F">
            <w:rPr>
              <w:rStyle w:val="PageNumber"/>
              <w:sz w:val="16"/>
              <w:szCs w:val="16"/>
            </w:rPr>
            <w:fldChar w:fldCharType="begin"/>
          </w:r>
          <w:r w:rsidRPr="0077499F">
            <w:rPr>
              <w:rStyle w:val="PageNumber"/>
              <w:sz w:val="16"/>
              <w:szCs w:val="16"/>
            </w:rPr>
            <w:instrText xml:space="preserve"> NUMPAGES </w:instrText>
          </w:r>
          <w:r w:rsidRPr="0077499F">
            <w:rPr>
              <w:rStyle w:val="PageNumber"/>
              <w:sz w:val="16"/>
              <w:szCs w:val="16"/>
            </w:rPr>
            <w:fldChar w:fldCharType="separate"/>
          </w:r>
          <w:r w:rsidR="00F041ED">
            <w:rPr>
              <w:rStyle w:val="PageNumber"/>
              <w:noProof/>
              <w:sz w:val="16"/>
              <w:szCs w:val="16"/>
            </w:rPr>
            <w:t>58</w:t>
          </w:r>
          <w:r w:rsidRPr="0077499F">
            <w:rPr>
              <w:rStyle w:val="PageNumber"/>
              <w:sz w:val="16"/>
              <w:szCs w:val="16"/>
            </w:rPr>
            <w:fldChar w:fldCharType="end"/>
          </w:r>
        </w:p>
      </w:tc>
    </w:tr>
  </w:tbl>
  <w:p w14:paraId="56C12390" w14:textId="77777777" w:rsidR="0023449D" w:rsidRPr="004A2E6C" w:rsidRDefault="0023449D">
    <w:pPr>
      <w:pStyle w:val="Foote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F5655" w14:textId="77777777" w:rsidR="004A1871" w:rsidRDefault="004A1871">
      <w:r>
        <w:separator/>
      </w:r>
    </w:p>
  </w:footnote>
  <w:footnote w:type="continuationSeparator" w:id="0">
    <w:p w14:paraId="1F06E4F4" w14:textId="77777777" w:rsidR="004A1871" w:rsidRDefault="004A1871">
      <w:r>
        <w:continuationSeparator/>
      </w:r>
    </w:p>
  </w:footnote>
  <w:footnote w:type="continuationNotice" w:id="1">
    <w:p w14:paraId="5D612AD3" w14:textId="77777777" w:rsidR="004A1871" w:rsidRDefault="004A187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83C41" w14:textId="77777777" w:rsidR="0023449D" w:rsidRDefault="0023449D">
    <w:pPr>
      <w:tabs>
        <w:tab w:val="left" w:pos="8365"/>
      </w:tabs>
      <w:ind w:left="-567"/>
      <w:rPr>
        <w:rFonts w:ascii="Verdana" w:eastAsia="Verdana" w:hAnsi="Verdana" w:cs="Verdana"/>
      </w:rPr>
    </w:pPr>
    <w:r>
      <w:rPr>
        <w:noProof/>
        <w:lang w:eastAsia="en-US"/>
      </w:rPr>
      <w:drawing>
        <wp:anchor distT="0" distB="0" distL="0" distR="0" simplePos="0" relativeHeight="251663361" behindDoc="0" locked="0" layoutInCell="1" hidden="0" allowOverlap="1" wp14:anchorId="74A84D0D" wp14:editId="77A0CF39">
          <wp:simplePos x="0" y="0"/>
          <wp:positionH relativeFrom="margin">
            <wp:posOffset>4973320</wp:posOffset>
          </wp:positionH>
          <wp:positionV relativeFrom="paragraph">
            <wp:posOffset>635</wp:posOffset>
          </wp:positionV>
          <wp:extent cx="621665" cy="622935"/>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21665" cy="62293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419D6" w14:textId="77777777" w:rsidR="0023449D" w:rsidRPr="005057E6" w:rsidRDefault="0023449D" w:rsidP="001E68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eastAsia="en-US"/>
      </w:rPr>
      <w:drawing>
        <wp:anchor distT="0" distB="0" distL="114300" distR="114300" simplePos="0" relativeHeight="251658241" behindDoc="1" locked="0" layoutInCell="1" allowOverlap="1" wp14:anchorId="573D928D" wp14:editId="702C16BE">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365760"/>
                  </a:xfrm>
                  <a:prstGeom prst="rect">
                    <a:avLst/>
                  </a:prstGeom>
                  <a:noFill/>
                  <a:ln>
                    <a:noFill/>
                  </a:ln>
                </pic:spPr>
              </pic:pic>
            </a:graphicData>
          </a:graphic>
        </wp:anchor>
      </w:drawing>
    </w:r>
    <w:r>
      <w:rPr>
        <w:b/>
        <w:sz w:val="18"/>
        <w:szCs w:val="18"/>
        <w:lang w:val="en-GB"/>
      </w:rPr>
      <w:t>Title</w:t>
    </w:r>
    <w:r w:rsidRPr="005057E6">
      <w:rPr>
        <w:b/>
        <w:sz w:val="18"/>
        <w:szCs w:val="18"/>
        <w:lang w:val="en-GB"/>
      </w:rPr>
      <w:tab/>
    </w:r>
    <w:r>
      <w:rPr>
        <w:b/>
        <w:sz w:val="18"/>
        <w:szCs w:val="18"/>
        <w:lang w:val="en-GB"/>
      </w:rPr>
      <w:t>Subtitle</w:t>
    </w:r>
    <w:r w:rsidRPr="005057E6">
      <w:rPr>
        <w:b/>
        <w:sz w:val="18"/>
        <w:szCs w:val="18"/>
        <w:lang w:val="en-GB"/>
      </w:rPr>
      <w:tab/>
      <w:t xml:space="preserve"> </w:t>
    </w:r>
    <w:r w:rsidRPr="005057E6">
      <w:rPr>
        <w:b/>
        <w:sz w:val="18"/>
        <w:szCs w:val="18"/>
        <w:lang w:val="en-GB"/>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2E15" w14:textId="77777777" w:rsidR="0023449D" w:rsidRDefault="0023449D" w:rsidP="00B96D6B">
    <w:pPr>
      <w:pStyle w:val="Header"/>
      <w:tabs>
        <w:tab w:val="clear" w:pos="4819"/>
        <w:tab w:val="clear" w:pos="9638"/>
        <w:tab w:val="left" w:pos="8365"/>
      </w:tabs>
    </w:pPr>
    <w:r>
      <w:rPr>
        <w:b/>
        <w:noProof/>
        <w:sz w:val="18"/>
        <w:szCs w:val="18"/>
        <w:lang w:eastAsia="en-US"/>
      </w:rPr>
      <w:drawing>
        <wp:anchor distT="0" distB="0" distL="114300" distR="114300" simplePos="0" relativeHeight="251661313" behindDoc="1" locked="0" layoutInCell="1" allowOverlap="1" wp14:anchorId="667169F6" wp14:editId="27FAF4C9">
          <wp:simplePos x="0" y="0"/>
          <wp:positionH relativeFrom="column">
            <wp:posOffset>4973173</wp:posOffset>
          </wp:positionH>
          <wp:positionV relativeFrom="paragraph">
            <wp:posOffset>161</wp:posOffset>
          </wp:positionV>
          <wp:extent cx="621894" cy="622947"/>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2812" w14:textId="0FF940E6" w:rsidR="0023449D" w:rsidRDefault="0023449D">
    <w:pPr>
      <w:tabs>
        <w:tab w:val="right" w:pos="9071"/>
      </w:tabs>
      <w:spacing w:before="80"/>
      <w:rPr>
        <w:sz w:val="18"/>
        <w:szCs w:val="18"/>
      </w:rPr>
    </w:pPr>
  </w:p>
  <w:p w14:paraId="683B7ECF" w14:textId="7F1F92CD" w:rsidR="0023449D" w:rsidRDefault="0023449D">
    <w:pPr>
      <w:tabs>
        <w:tab w:val="right" w:pos="9071"/>
      </w:tabs>
      <w:spacing w:before="80"/>
      <w:rPr>
        <w:sz w:val="18"/>
        <w:szCs w:val="18"/>
      </w:rPr>
    </w:pPr>
  </w:p>
  <w:p w14:paraId="6E46FA89" w14:textId="77777777" w:rsidR="0023449D" w:rsidRPr="005057E6" w:rsidRDefault="0023449D" w:rsidP="005563B3">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eastAsia="en-US"/>
      </w:rPr>
      <w:drawing>
        <wp:anchor distT="0" distB="0" distL="114300" distR="114300" simplePos="0" relativeHeight="251665409" behindDoc="1" locked="0" layoutInCell="1" allowOverlap="1" wp14:anchorId="34063D0D" wp14:editId="6E60E91F">
          <wp:simplePos x="0" y="0"/>
          <wp:positionH relativeFrom="column">
            <wp:posOffset>5382478</wp:posOffset>
          </wp:positionH>
          <wp:positionV relativeFrom="paragraph">
            <wp:posOffset>-252123</wp:posOffset>
          </wp:positionV>
          <wp:extent cx="621894" cy="622947"/>
          <wp:effectExtent l="0" t="0" r="6985"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r>
      <w:rPr>
        <w:b/>
        <w:sz w:val="18"/>
        <w:szCs w:val="18"/>
        <w:lang w:val="en-GB"/>
      </w:rPr>
      <w:t>VIA MANAGEMENT SYSTEM</w:t>
    </w:r>
    <w:r>
      <w:rPr>
        <w:b/>
        <w:sz w:val="18"/>
        <w:szCs w:val="18"/>
        <w:lang w:val="en-GB"/>
      </w:rPr>
      <w:tab/>
      <w:t>PROJECT REPORT</w:t>
    </w:r>
  </w:p>
  <w:p w14:paraId="794FB75C" w14:textId="77777777" w:rsidR="0023449D" w:rsidRDefault="0023449D">
    <w:pPr>
      <w:tabs>
        <w:tab w:val="right" w:pos="9071"/>
      </w:tabs>
      <w:spacing w:before="80"/>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4B0E7" w14:textId="77777777" w:rsidR="0023449D" w:rsidRDefault="0023449D">
    <w:pPr>
      <w:pBdr>
        <w:bottom w:val="single" w:sz="4" w:space="1" w:color="000000"/>
      </w:pBdr>
      <w:tabs>
        <w:tab w:val="right" w:pos="9071"/>
      </w:tabs>
      <w:spacing w:before="788"/>
      <w:rPr>
        <w:sz w:val="18"/>
        <w:szCs w:val="18"/>
      </w:rPr>
    </w:pPr>
    <w:r>
      <w:rPr>
        <w:sz w:val="18"/>
        <w:szCs w:val="18"/>
      </w:rPr>
      <w:t>Project Description Guideline - VIA Engineering Guidelines</w:t>
    </w:r>
    <w:r>
      <w:rPr>
        <w:sz w:val="18"/>
        <w:szCs w:val="18"/>
      </w:rPr>
      <w:tab/>
    </w:r>
    <w:r>
      <w:rPr>
        <w:noProof/>
        <w:sz w:val="18"/>
        <w:szCs w:val="18"/>
        <w:lang w:eastAsia="en-US"/>
      </w:rPr>
      <w:drawing>
        <wp:inline distT="0" distB="0" distL="0" distR="0" wp14:anchorId="65B4C93D" wp14:editId="63991E1F">
          <wp:extent cx="688975" cy="69469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3F034823" w14:textId="77777777" w:rsidR="0023449D" w:rsidRDefault="0023449D">
    <w:pPr>
      <w:tabs>
        <w:tab w:val="center" w:pos="4819"/>
        <w:tab w:val="right" w:pos="9638"/>
      </w:tabs>
      <w:spacing w:before="80"/>
      <w:rPr>
        <w:sz w:val="18"/>
        <w:szCs w:val="18"/>
      </w:rPr>
    </w:pPr>
  </w:p>
  <w:p w14:paraId="7BF345B8" w14:textId="77777777" w:rsidR="0023449D" w:rsidRDefault="0023449D">
    <w:pPr>
      <w:tabs>
        <w:tab w:val="center" w:pos="4819"/>
        <w:tab w:val="right" w:pos="9638"/>
      </w:tabs>
      <w:spacing w:before="80"/>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D477B" w14:textId="51A99D5D" w:rsidR="0023449D" w:rsidRPr="005057E6" w:rsidRDefault="0023449D" w:rsidP="00A474A6">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eastAsia="en-US"/>
      </w:rPr>
      <w:drawing>
        <wp:anchor distT="0" distB="0" distL="114300" distR="114300" simplePos="0" relativeHeight="251659265" behindDoc="1" locked="0" layoutInCell="1" allowOverlap="1" wp14:anchorId="618D8481" wp14:editId="0D213FA1">
          <wp:simplePos x="0" y="0"/>
          <wp:positionH relativeFrom="column">
            <wp:posOffset>5382478</wp:posOffset>
          </wp:positionH>
          <wp:positionV relativeFrom="paragraph">
            <wp:posOffset>-252123</wp:posOffset>
          </wp:positionV>
          <wp:extent cx="621894" cy="622947"/>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r>
      <w:rPr>
        <w:b/>
        <w:sz w:val="18"/>
        <w:szCs w:val="18"/>
        <w:lang w:val="en-GB"/>
      </w:rPr>
      <w:t>VIA MANAGEMENT SYSTEM</w:t>
    </w:r>
    <w:r>
      <w:rPr>
        <w:b/>
        <w:sz w:val="18"/>
        <w:szCs w:val="18"/>
        <w:lang w:val="en-GB"/>
      </w:rPr>
      <w:tab/>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A2B8A"/>
    <w:multiLevelType w:val="hybridMultilevel"/>
    <w:tmpl w:val="71507EC2"/>
    <w:lvl w:ilvl="0" w:tplc="04090019">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B1977"/>
    <w:multiLevelType w:val="hybridMultilevel"/>
    <w:tmpl w:val="F586B10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9195F"/>
    <w:multiLevelType w:val="hybridMultilevel"/>
    <w:tmpl w:val="20B899D6"/>
    <w:lvl w:ilvl="0" w:tplc="43FA34F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6A81112"/>
    <w:multiLevelType w:val="multilevel"/>
    <w:tmpl w:val="28E41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6B3644"/>
    <w:multiLevelType w:val="hybridMultilevel"/>
    <w:tmpl w:val="2BD603DA"/>
    <w:lvl w:ilvl="0" w:tplc="D6C275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D97818"/>
    <w:multiLevelType w:val="hybridMultilevel"/>
    <w:tmpl w:val="A274DD44"/>
    <w:lvl w:ilvl="0" w:tplc="4078B8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D15B1"/>
    <w:multiLevelType w:val="hybridMultilevel"/>
    <w:tmpl w:val="20B899D6"/>
    <w:lvl w:ilvl="0" w:tplc="43FA34F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3307FC"/>
    <w:multiLevelType w:val="multilevel"/>
    <w:tmpl w:val="0F6CE74C"/>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9"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A73B35"/>
    <w:multiLevelType w:val="multilevel"/>
    <w:tmpl w:val="2D3A75E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24D1740"/>
    <w:multiLevelType w:val="hybridMultilevel"/>
    <w:tmpl w:val="F1CCC574"/>
    <w:lvl w:ilvl="0" w:tplc="8950678C">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ADF6347"/>
    <w:multiLevelType w:val="hybridMultilevel"/>
    <w:tmpl w:val="71507EC2"/>
    <w:lvl w:ilvl="0" w:tplc="04090019">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1C5EDC"/>
    <w:multiLevelType w:val="multilevel"/>
    <w:tmpl w:val="F4982866"/>
    <w:lvl w:ilvl="0">
      <w:start w:val="6"/>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2E4679F4"/>
    <w:multiLevelType w:val="hybridMultilevel"/>
    <w:tmpl w:val="922C37B0"/>
    <w:lvl w:ilvl="0" w:tplc="E6643858">
      <w:start w:val="1"/>
      <w:numFmt w:val="decimal"/>
      <w:pStyle w:val="Heading2"/>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32BE6A80"/>
    <w:multiLevelType w:val="hybridMultilevel"/>
    <w:tmpl w:val="3D1EFF3A"/>
    <w:lvl w:ilvl="0" w:tplc="04090019">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89F6639"/>
    <w:multiLevelType w:val="hybridMultilevel"/>
    <w:tmpl w:val="0C38211C"/>
    <w:lvl w:ilvl="0" w:tplc="642C5E32">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B22445D"/>
    <w:multiLevelType w:val="hybridMultilevel"/>
    <w:tmpl w:val="87DA3F2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968D5"/>
    <w:multiLevelType w:val="multilevel"/>
    <w:tmpl w:val="43B4AC1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b/>
        <w:i w:val="0"/>
        <w:smallCaps w:val="0"/>
        <w:strike w:val="0"/>
        <w:sz w:val="28"/>
        <w:szCs w:val="24"/>
        <w:u w:val="none"/>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0F527A0"/>
    <w:multiLevelType w:val="hybridMultilevel"/>
    <w:tmpl w:val="C57A6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A06556"/>
    <w:multiLevelType w:val="multilevel"/>
    <w:tmpl w:val="AC7A6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313E34"/>
    <w:multiLevelType w:val="hybridMultilevel"/>
    <w:tmpl w:val="9AC6145A"/>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5063C10"/>
    <w:multiLevelType w:val="hybridMultilevel"/>
    <w:tmpl w:val="F9F618E4"/>
    <w:lvl w:ilvl="0" w:tplc="53C658D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5436FB1"/>
    <w:multiLevelType w:val="multilevel"/>
    <w:tmpl w:val="50BE0D8A"/>
    <w:lvl w:ilvl="0">
      <w:start w:val="1"/>
      <w:numFmt w:val="decimal"/>
      <w:lvlText w:val="%1"/>
      <w:lvlJc w:val="left"/>
      <w:pPr>
        <w:ind w:left="864" w:hanging="432"/>
      </w:pPr>
    </w:lvl>
    <w:lvl w:ilvl="1">
      <w:start w:val="1"/>
      <w:numFmt w:val="decimal"/>
      <w:lvlText w:val=".2"/>
      <w:lvlJc w:val="left"/>
      <w:pPr>
        <w:ind w:left="1008" w:hanging="576"/>
      </w:pPr>
      <w:rPr>
        <w:b/>
        <w:i w:val="0"/>
        <w:smallCaps w:val="0"/>
        <w:strike w:val="0"/>
        <w:sz w:val="24"/>
        <w:szCs w:val="24"/>
        <w:u w:val="none"/>
        <w:vertAlign w:val="baseline"/>
      </w:rPr>
    </w:lvl>
    <w:lvl w:ilvl="2">
      <w:start w:val="1"/>
      <w:numFmt w:val="decimal"/>
      <w:lvlText w:val="%1.%3"/>
      <w:lvlJc w:val="left"/>
      <w:pPr>
        <w:ind w:left="1152" w:hanging="720"/>
      </w:pPr>
    </w:lvl>
    <w:lvl w:ilvl="3">
      <w:start w:val="1"/>
      <w:numFmt w:val="decimal"/>
      <w:lvlText w:val="%1.%3.%4"/>
      <w:lvlJc w:val="left"/>
      <w:pPr>
        <w:ind w:left="1296" w:hanging="864"/>
      </w:pPr>
    </w:lvl>
    <w:lvl w:ilvl="4">
      <w:start w:val="1"/>
      <w:numFmt w:val="decimal"/>
      <w:lvlText w:val="%1.%3.%4.%5"/>
      <w:lvlJc w:val="left"/>
      <w:pPr>
        <w:ind w:left="1440" w:hanging="1008"/>
      </w:pPr>
    </w:lvl>
    <w:lvl w:ilvl="5">
      <w:start w:val="1"/>
      <w:numFmt w:val="decimal"/>
      <w:lvlText w:val="%1.%3.%4.%5.%6"/>
      <w:lvlJc w:val="left"/>
      <w:pPr>
        <w:ind w:left="1584" w:hanging="1152"/>
      </w:pPr>
    </w:lvl>
    <w:lvl w:ilvl="6">
      <w:start w:val="1"/>
      <w:numFmt w:val="decimal"/>
      <w:lvlText w:val="%1.%3.%4.%5.%6.%7"/>
      <w:lvlJc w:val="left"/>
      <w:pPr>
        <w:ind w:left="1728" w:hanging="1296"/>
      </w:pPr>
    </w:lvl>
    <w:lvl w:ilvl="7">
      <w:start w:val="1"/>
      <w:numFmt w:val="decimal"/>
      <w:lvlText w:val="%1.%3.%4.%5.%6.%7.%8"/>
      <w:lvlJc w:val="left"/>
      <w:pPr>
        <w:ind w:left="1872" w:hanging="1440"/>
      </w:pPr>
    </w:lvl>
    <w:lvl w:ilvl="8">
      <w:start w:val="1"/>
      <w:numFmt w:val="decimal"/>
      <w:lvlText w:val="%1.%3.%4.%5.%6.%7.%8.%9"/>
      <w:lvlJc w:val="left"/>
      <w:pPr>
        <w:ind w:left="2016" w:hanging="1584"/>
      </w:pPr>
    </w:lvl>
  </w:abstractNum>
  <w:abstractNum w:abstractNumId="24" w15:restartNumberingAfterBreak="0">
    <w:nsid w:val="461A1AB4"/>
    <w:multiLevelType w:val="multilevel"/>
    <w:tmpl w:val="1F66F7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623780A"/>
    <w:multiLevelType w:val="multilevel"/>
    <w:tmpl w:val="BBAC50F2"/>
    <w:lvl w:ilvl="0">
      <w:start w:val="6"/>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BB93444"/>
    <w:multiLevelType w:val="hybridMultilevel"/>
    <w:tmpl w:val="AC98BA8A"/>
    <w:lvl w:ilvl="0" w:tplc="D22A23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4EF148DC"/>
    <w:multiLevelType w:val="hybridMultilevel"/>
    <w:tmpl w:val="E5F45E2E"/>
    <w:lvl w:ilvl="0" w:tplc="F0326E24">
      <w:start w:val="1"/>
      <w:numFmt w:val="lowerLetter"/>
      <w:lvlText w:val="%1."/>
      <w:lvlJc w:val="left"/>
      <w:pPr>
        <w:ind w:left="1890" w:hanging="360"/>
      </w:pPr>
      <w:rPr>
        <w:rFonts w:hint="default"/>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15:restartNumberingAfterBreak="0">
    <w:nsid w:val="4FB92FCA"/>
    <w:multiLevelType w:val="hybridMultilevel"/>
    <w:tmpl w:val="39D03426"/>
    <w:lvl w:ilvl="0" w:tplc="F062A660">
      <w:start w:val="1"/>
      <w:numFmt w:val="decimal"/>
      <w:lvlText w:val="%1."/>
      <w:lvlJc w:val="left"/>
      <w:pPr>
        <w:ind w:left="1800" w:hanging="360"/>
      </w:pPr>
      <w:rPr>
        <w:rFonts w:hint="default"/>
        <w:b/>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8954C3"/>
    <w:multiLevelType w:val="hybridMultilevel"/>
    <w:tmpl w:val="F66405B0"/>
    <w:lvl w:ilvl="0" w:tplc="73DE87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08A7F95"/>
    <w:multiLevelType w:val="multilevel"/>
    <w:tmpl w:val="AC7ED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330046A"/>
    <w:multiLevelType w:val="hybridMultilevel"/>
    <w:tmpl w:val="F1CCC574"/>
    <w:lvl w:ilvl="0" w:tplc="8950678C">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6CFB1CCD"/>
    <w:multiLevelType w:val="hybridMultilevel"/>
    <w:tmpl w:val="F66405B0"/>
    <w:lvl w:ilvl="0" w:tplc="73DE87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6130FA"/>
    <w:multiLevelType w:val="multilevel"/>
    <w:tmpl w:val="3AF8C164"/>
    <w:lvl w:ilvl="0">
      <w:start w:val="1"/>
      <w:numFmt w:val="decimal"/>
      <w:lvlText w:val="%1"/>
      <w:lvlJc w:val="left"/>
      <w:pPr>
        <w:ind w:left="432" w:hanging="432"/>
      </w:pPr>
      <w:rPr>
        <w:rFonts w:ascii="Arial" w:eastAsia="Arial" w:hAnsi="Arial" w:cs="Arial"/>
      </w:rPr>
    </w:lvl>
    <w:lvl w:ilvl="1">
      <w:start w:val="1"/>
      <w:numFmt w:val="decimal"/>
      <w:lvlText w:val="%1.%2"/>
      <w:lvlJc w:val="left"/>
      <w:pPr>
        <w:ind w:left="576" w:hanging="576"/>
      </w:pPr>
      <w:rPr>
        <w:b/>
        <w:i w:val="0"/>
        <w:smallCaps w:val="0"/>
        <w:strike w:val="0"/>
        <w:sz w:val="24"/>
        <w:szCs w:val="24"/>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415293F"/>
    <w:multiLevelType w:val="hybridMultilevel"/>
    <w:tmpl w:val="5B68FA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544B20"/>
    <w:multiLevelType w:val="hybridMultilevel"/>
    <w:tmpl w:val="CD34C8D8"/>
    <w:lvl w:ilvl="0" w:tplc="BFFCD462">
      <w:start w:val="1"/>
      <w:numFmt w:val="lowerLetter"/>
      <w:lvlText w:val="%1."/>
      <w:lvlJc w:val="left"/>
      <w:pPr>
        <w:ind w:left="1890" w:hanging="360"/>
      </w:pPr>
      <w:rPr>
        <w:rFonts w:ascii="Times New Roman" w:eastAsiaTheme="minorHAnsi" w:hAnsi="Times New Roman" w:cs="Times New Roman"/>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8" w15:restartNumberingAfterBreak="0">
    <w:nsid w:val="76AD1885"/>
    <w:multiLevelType w:val="multilevel"/>
    <w:tmpl w:val="710A271A"/>
    <w:lvl w:ilvl="0">
      <w:start w:val="1"/>
      <w:numFmt w:val="decimal"/>
      <w:lvlText w:val="%1"/>
      <w:lvlJc w:val="left"/>
      <w:pPr>
        <w:ind w:left="432" w:hanging="432"/>
      </w:pPr>
    </w:lvl>
    <w:lvl w:ilvl="1">
      <w:start w:val="1"/>
      <w:numFmt w:val="decimal"/>
      <w:lvlText w:val="%1.%2"/>
      <w:lvlJc w:val="left"/>
      <w:pPr>
        <w:ind w:left="576" w:hanging="576"/>
      </w:pPr>
      <w:rPr>
        <w:b/>
        <w:i w:val="0"/>
        <w:smallCaps w:val="0"/>
        <w:strike w:val="0"/>
        <w:sz w:val="28"/>
        <w:szCs w:val="24"/>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72F2AF1"/>
    <w:multiLevelType w:val="hybridMultilevel"/>
    <w:tmpl w:val="2530ED2E"/>
    <w:lvl w:ilvl="0" w:tplc="26981D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8580CC2"/>
    <w:multiLevelType w:val="hybridMultilevel"/>
    <w:tmpl w:val="E87C8980"/>
    <w:lvl w:ilvl="0" w:tplc="6C8A63AA">
      <w:start w:val="1"/>
      <w:numFmt w:val="lowerLetter"/>
      <w:lvlText w:val="%1."/>
      <w:lvlJc w:val="left"/>
      <w:pPr>
        <w:ind w:left="171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AB95565"/>
    <w:multiLevelType w:val="hybridMultilevel"/>
    <w:tmpl w:val="ED068280"/>
    <w:lvl w:ilvl="0" w:tplc="F2BCAAF8">
      <w:start w:val="1"/>
      <w:numFmt w:val="lowerLetter"/>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42"/>
  </w:num>
  <w:num w:numId="4">
    <w:abstractNumId w:val="33"/>
  </w:num>
  <w:num w:numId="5">
    <w:abstractNumId w:val="9"/>
  </w:num>
  <w:num w:numId="6">
    <w:abstractNumId w:val="26"/>
  </w:num>
  <w:num w:numId="7">
    <w:abstractNumId w:val="35"/>
  </w:num>
  <w:num w:numId="8">
    <w:abstractNumId w:val="23"/>
  </w:num>
  <w:num w:numId="9">
    <w:abstractNumId w:val="38"/>
  </w:num>
  <w:num w:numId="10">
    <w:abstractNumId w:val="36"/>
  </w:num>
  <w:num w:numId="11">
    <w:abstractNumId w:val="31"/>
  </w:num>
  <w:num w:numId="12">
    <w:abstractNumId w:val="19"/>
  </w:num>
  <w:num w:numId="13">
    <w:abstractNumId w:val="21"/>
  </w:num>
  <w:num w:numId="14">
    <w:abstractNumId w:val="3"/>
  </w:num>
  <w:num w:numId="15">
    <w:abstractNumId w:val="20"/>
  </w:num>
  <w:num w:numId="16">
    <w:abstractNumId w:val="8"/>
  </w:num>
  <w:num w:numId="17">
    <w:abstractNumId w:val="2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17"/>
  </w:num>
  <w:num w:numId="23">
    <w:abstractNumId w:val="14"/>
  </w:num>
  <w:num w:numId="24">
    <w:abstractNumId w:val="10"/>
  </w:num>
  <w:num w:numId="25">
    <w:abstractNumId w:val="13"/>
  </w:num>
  <w:num w:numId="26">
    <w:abstractNumId w:val="25"/>
  </w:num>
  <w:num w:numId="27">
    <w:abstractNumId w:val="29"/>
  </w:num>
  <w:num w:numId="28">
    <w:abstractNumId w:val="1"/>
  </w:num>
  <w:num w:numId="29">
    <w:abstractNumId w:val="30"/>
  </w:num>
  <w:num w:numId="30">
    <w:abstractNumId w:val="11"/>
  </w:num>
  <w:num w:numId="31">
    <w:abstractNumId w:val="2"/>
  </w:num>
  <w:num w:numId="32">
    <w:abstractNumId w:val="0"/>
  </w:num>
  <w:num w:numId="33">
    <w:abstractNumId w:val="41"/>
  </w:num>
  <w:num w:numId="34">
    <w:abstractNumId w:val="34"/>
  </w:num>
  <w:num w:numId="35">
    <w:abstractNumId w:val="32"/>
  </w:num>
  <w:num w:numId="36">
    <w:abstractNumId w:val="6"/>
  </w:num>
  <w:num w:numId="37">
    <w:abstractNumId w:val="12"/>
  </w:num>
  <w:num w:numId="38">
    <w:abstractNumId w:val="4"/>
  </w:num>
  <w:num w:numId="39">
    <w:abstractNumId w:val="40"/>
  </w:num>
  <w:num w:numId="40">
    <w:abstractNumId w:val="15"/>
  </w:num>
  <w:num w:numId="41">
    <w:abstractNumId w:val="39"/>
  </w:num>
  <w:num w:numId="42">
    <w:abstractNumId w:val="22"/>
  </w:num>
  <w:num w:numId="43">
    <w:abstractNumId w:val="37"/>
  </w:num>
  <w:num w:numId="44">
    <w:abstractNumId w:val="28"/>
  </w:num>
  <w:num w:numId="45">
    <w:abstractNumId w:val="16"/>
  </w:num>
  <w:num w:numId="4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C2"/>
    <w:rsid w:val="0000057F"/>
    <w:rsid w:val="00000683"/>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A74"/>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805"/>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A69"/>
    <w:rsid w:val="00104B6A"/>
    <w:rsid w:val="001058A3"/>
    <w:rsid w:val="00105BD4"/>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4FC"/>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49D"/>
    <w:rsid w:val="00234641"/>
    <w:rsid w:val="00236A56"/>
    <w:rsid w:val="00236E93"/>
    <w:rsid w:val="00237346"/>
    <w:rsid w:val="00237463"/>
    <w:rsid w:val="00237F04"/>
    <w:rsid w:val="002413BC"/>
    <w:rsid w:val="00243337"/>
    <w:rsid w:val="00244D41"/>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3FF7"/>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B010F"/>
    <w:rsid w:val="003B0243"/>
    <w:rsid w:val="003B07AC"/>
    <w:rsid w:val="003B0A18"/>
    <w:rsid w:val="003B58EC"/>
    <w:rsid w:val="003B6D75"/>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E64DE"/>
    <w:rsid w:val="003F07CC"/>
    <w:rsid w:val="003F202F"/>
    <w:rsid w:val="003F2EC8"/>
    <w:rsid w:val="003F372D"/>
    <w:rsid w:val="003F4A18"/>
    <w:rsid w:val="004016BC"/>
    <w:rsid w:val="00401FD1"/>
    <w:rsid w:val="004021B5"/>
    <w:rsid w:val="00402360"/>
    <w:rsid w:val="00403A3C"/>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18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D14"/>
    <w:rsid w:val="005456E0"/>
    <w:rsid w:val="005500B2"/>
    <w:rsid w:val="00550895"/>
    <w:rsid w:val="00551B87"/>
    <w:rsid w:val="00552853"/>
    <w:rsid w:val="00552942"/>
    <w:rsid w:val="0055544F"/>
    <w:rsid w:val="005563B3"/>
    <w:rsid w:val="00557A1F"/>
    <w:rsid w:val="00557F64"/>
    <w:rsid w:val="005608E2"/>
    <w:rsid w:val="00560D56"/>
    <w:rsid w:val="00561EAD"/>
    <w:rsid w:val="005620AB"/>
    <w:rsid w:val="00562BCE"/>
    <w:rsid w:val="00562FDD"/>
    <w:rsid w:val="0056314F"/>
    <w:rsid w:val="00563597"/>
    <w:rsid w:val="005640D7"/>
    <w:rsid w:val="00564F78"/>
    <w:rsid w:val="00565322"/>
    <w:rsid w:val="00565712"/>
    <w:rsid w:val="00565D71"/>
    <w:rsid w:val="00566CCC"/>
    <w:rsid w:val="00571D4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2C4E"/>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4F86"/>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8E5"/>
    <w:rsid w:val="00724D52"/>
    <w:rsid w:val="007262C8"/>
    <w:rsid w:val="007349FD"/>
    <w:rsid w:val="00735761"/>
    <w:rsid w:val="00736E02"/>
    <w:rsid w:val="00736E39"/>
    <w:rsid w:val="00736E96"/>
    <w:rsid w:val="0073721D"/>
    <w:rsid w:val="007375FE"/>
    <w:rsid w:val="0074075E"/>
    <w:rsid w:val="00740B2A"/>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04CE"/>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4E0F"/>
    <w:rsid w:val="009A7431"/>
    <w:rsid w:val="009B0912"/>
    <w:rsid w:val="009B1A66"/>
    <w:rsid w:val="009B1DC4"/>
    <w:rsid w:val="009B2802"/>
    <w:rsid w:val="009B2818"/>
    <w:rsid w:val="009B3B19"/>
    <w:rsid w:val="009B6F25"/>
    <w:rsid w:val="009B724D"/>
    <w:rsid w:val="009B7AD3"/>
    <w:rsid w:val="009C0859"/>
    <w:rsid w:val="009C16AF"/>
    <w:rsid w:val="009C2352"/>
    <w:rsid w:val="009C5B49"/>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A8F"/>
    <w:rsid w:val="00AB7096"/>
    <w:rsid w:val="00AC46DE"/>
    <w:rsid w:val="00AC4D39"/>
    <w:rsid w:val="00AC59AD"/>
    <w:rsid w:val="00AC64EF"/>
    <w:rsid w:val="00AC6EBF"/>
    <w:rsid w:val="00AC7B76"/>
    <w:rsid w:val="00AC7CE0"/>
    <w:rsid w:val="00AD0B3A"/>
    <w:rsid w:val="00AD196A"/>
    <w:rsid w:val="00AD1B62"/>
    <w:rsid w:val="00AD4672"/>
    <w:rsid w:val="00AD4774"/>
    <w:rsid w:val="00AD7387"/>
    <w:rsid w:val="00AE0788"/>
    <w:rsid w:val="00AE145F"/>
    <w:rsid w:val="00AE15F5"/>
    <w:rsid w:val="00AE1BE6"/>
    <w:rsid w:val="00AE2DBB"/>
    <w:rsid w:val="00AE40F4"/>
    <w:rsid w:val="00AE492C"/>
    <w:rsid w:val="00AE66FF"/>
    <w:rsid w:val="00AE6ECC"/>
    <w:rsid w:val="00AF04B8"/>
    <w:rsid w:val="00AF10B3"/>
    <w:rsid w:val="00AF10B9"/>
    <w:rsid w:val="00AF139A"/>
    <w:rsid w:val="00AF2F73"/>
    <w:rsid w:val="00AF4183"/>
    <w:rsid w:val="00AF7F9B"/>
    <w:rsid w:val="00B006DD"/>
    <w:rsid w:val="00B01107"/>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5727"/>
    <w:rsid w:val="00B2638B"/>
    <w:rsid w:val="00B266B9"/>
    <w:rsid w:val="00B26C3E"/>
    <w:rsid w:val="00B274CB"/>
    <w:rsid w:val="00B2753E"/>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59CD"/>
    <w:rsid w:val="00BD629D"/>
    <w:rsid w:val="00BD7626"/>
    <w:rsid w:val="00BE04FE"/>
    <w:rsid w:val="00BE08B1"/>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4C30"/>
    <w:rsid w:val="00C74DA6"/>
    <w:rsid w:val="00C77B04"/>
    <w:rsid w:val="00C8027E"/>
    <w:rsid w:val="00C80462"/>
    <w:rsid w:val="00C814FC"/>
    <w:rsid w:val="00C81A29"/>
    <w:rsid w:val="00C85B31"/>
    <w:rsid w:val="00C90BD2"/>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E95"/>
    <w:rsid w:val="00CF5F3A"/>
    <w:rsid w:val="00CF63E9"/>
    <w:rsid w:val="00CF7433"/>
    <w:rsid w:val="00D02333"/>
    <w:rsid w:val="00D02951"/>
    <w:rsid w:val="00D02C8A"/>
    <w:rsid w:val="00D02E43"/>
    <w:rsid w:val="00D031A7"/>
    <w:rsid w:val="00D03F09"/>
    <w:rsid w:val="00D058EC"/>
    <w:rsid w:val="00D07B05"/>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342"/>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27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1ED"/>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811"/>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2A49E4DA-546D-4F92-967B-B652DC35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1933"/>
    <w:rPr>
      <w:sz w:val="24"/>
      <w:szCs w:val="24"/>
      <w:lang w:val="en-US"/>
    </w:rPr>
  </w:style>
  <w:style w:type="paragraph" w:styleId="Heading1">
    <w:name w:val="heading 1"/>
    <w:basedOn w:val="Normal"/>
    <w:next w:val="BodyText"/>
    <w:link w:val="Heading1Char"/>
    <w:autoRedefine/>
    <w:qFormat/>
    <w:rsid w:val="00BD59CD"/>
    <w:pPr>
      <w:keepNext/>
      <w:pageBreakBefore/>
      <w:numPr>
        <w:numId w:val="18"/>
      </w:numPr>
      <w:spacing w:before="240" w:after="60"/>
      <w:outlineLvl w:val="0"/>
    </w:pPr>
    <w:rPr>
      <w:rFonts w:ascii="Arial" w:hAnsi="Arial" w:cs="Arial"/>
      <w:b/>
      <w:bCs/>
      <w:kern w:val="32"/>
      <w:sz w:val="32"/>
      <w:szCs w:val="32"/>
    </w:rPr>
  </w:style>
  <w:style w:type="paragraph" w:styleId="Heading2">
    <w:name w:val="heading 2"/>
    <w:basedOn w:val="Heading1"/>
    <w:next w:val="BodyText"/>
    <w:link w:val="Heading2Char"/>
    <w:autoRedefine/>
    <w:qFormat/>
    <w:rsid w:val="00CF5E95"/>
    <w:pPr>
      <w:pageBreakBefore w:val="0"/>
      <w:numPr>
        <w:numId w:val="23"/>
      </w:numPr>
      <w:outlineLvl w:val="1"/>
    </w:pPr>
    <w:rPr>
      <w:sz w:val="24"/>
      <w:lang w:val="en-GB"/>
    </w:rPr>
  </w:style>
  <w:style w:type="paragraph" w:styleId="Heading3">
    <w:name w:val="heading 3"/>
    <w:basedOn w:val="Heading2"/>
    <w:next w:val="BodyText"/>
    <w:link w:val="Heading3Char"/>
    <w:autoRedefine/>
    <w:qFormat/>
    <w:rsid w:val="0089235B"/>
    <w:pPr>
      <w:numPr>
        <w:ilvl w:val="2"/>
        <w:numId w:val="2"/>
      </w:numPr>
      <w:outlineLvl w:val="2"/>
    </w:pPr>
    <w:rPr>
      <w:bCs w:val="0"/>
      <w:szCs w:val="26"/>
    </w:rPr>
  </w:style>
  <w:style w:type="paragraph" w:styleId="Heading4">
    <w:name w:val="heading 4"/>
    <w:basedOn w:val="Heading3"/>
    <w:next w:val="BodyText"/>
    <w:link w:val="Heading4Char"/>
    <w:autoRedefine/>
    <w:qFormat/>
    <w:rsid w:val="00F3724A"/>
    <w:pPr>
      <w:numPr>
        <w:ilvl w:val="3"/>
      </w:numPr>
      <w:outlineLvl w:val="3"/>
    </w:pPr>
    <w:rPr>
      <w:b w:val="0"/>
      <w:bCs/>
      <w:i/>
      <w:sz w:val="22"/>
      <w:szCs w:val="24"/>
    </w:rPr>
  </w:style>
  <w:style w:type="paragraph" w:styleId="Heading5">
    <w:name w:val="heading 5"/>
    <w:basedOn w:val="Normal"/>
    <w:next w:val="Normal"/>
    <w:link w:val="Heading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Heading6">
    <w:name w:val="heading 6"/>
    <w:basedOn w:val="Normal"/>
    <w:next w:val="Normal"/>
    <w:link w:val="Heading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Heading7">
    <w:name w:val="heading 7"/>
    <w:basedOn w:val="Normal"/>
    <w:next w:val="Normal"/>
    <w:link w:val="Heading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Heading8">
    <w:name w:val="heading 8"/>
    <w:basedOn w:val="Normal"/>
    <w:next w:val="Normal"/>
    <w:link w:val="Heading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ssonplanheader">
    <w:name w:val="Lesson plan header"/>
    <w:basedOn w:val="Normal"/>
    <w:unhideWhenUsed/>
    <w:rsid w:val="001E1E71"/>
    <w:rPr>
      <w:rFonts w:ascii="Microsoft Sans Serif" w:hAnsi="Microsoft Sans Serif"/>
    </w:rPr>
  </w:style>
  <w:style w:type="paragraph" w:styleId="Header">
    <w:name w:val="header"/>
    <w:basedOn w:val="Normal"/>
    <w:rsid w:val="00DF70ED"/>
    <w:pPr>
      <w:tabs>
        <w:tab w:val="center" w:pos="4819"/>
        <w:tab w:val="right" w:pos="9638"/>
      </w:tabs>
      <w:ind w:left="-567"/>
    </w:pPr>
    <w:rPr>
      <w:rFonts w:ascii="Verdana" w:hAnsi="Verdana"/>
    </w:rPr>
  </w:style>
  <w:style w:type="paragraph" w:styleId="Footer">
    <w:name w:val="footer"/>
    <w:basedOn w:val="Normal"/>
    <w:link w:val="FooterChar"/>
    <w:rsid w:val="00DF70ED"/>
    <w:pPr>
      <w:tabs>
        <w:tab w:val="center" w:pos="4819"/>
        <w:tab w:val="right" w:pos="9638"/>
      </w:tabs>
      <w:ind w:left="-567"/>
    </w:pPr>
    <w:rPr>
      <w:rFonts w:ascii="Verdana" w:hAnsi="Verdana"/>
    </w:rPr>
  </w:style>
  <w:style w:type="paragraph" w:styleId="Caption">
    <w:name w:val="caption"/>
    <w:basedOn w:val="Normal"/>
    <w:next w:val="Normal"/>
    <w:unhideWhenUsed/>
    <w:qFormat/>
    <w:rsid w:val="00BA3025"/>
    <w:pPr>
      <w:spacing w:after="200"/>
    </w:pPr>
    <w:rPr>
      <w:rFonts w:ascii="Arial" w:hAnsi="Arial" w:cs="Arial"/>
      <w:b/>
      <w:bCs/>
      <w:sz w:val="18"/>
      <w:szCs w:val="18"/>
      <w:lang w:val="en-GB"/>
    </w:rPr>
  </w:style>
  <w:style w:type="character" w:styleId="PageNumber">
    <w:name w:val="page number"/>
    <w:basedOn w:val="DefaultParagraphFont"/>
    <w:rsid w:val="007C6176"/>
  </w:style>
  <w:style w:type="paragraph" w:styleId="BodyText">
    <w:name w:val="Body Text"/>
    <w:basedOn w:val="Normal"/>
    <w:link w:val="BodyTextChar"/>
    <w:qFormat/>
    <w:rsid w:val="004E29C2"/>
    <w:pPr>
      <w:spacing w:after="120"/>
      <w:jc w:val="both"/>
    </w:pPr>
  </w:style>
  <w:style w:type="paragraph" w:customStyle="1" w:styleId="Code">
    <w:name w:val="Code"/>
    <w:basedOn w:val="Normal"/>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BlockText">
    <w:name w:val="Block Text"/>
    <w:basedOn w:val="Normal"/>
    <w:rsid w:val="006512DA"/>
    <w:pPr>
      <w:spacing w:after="120"/>
      <w:ind w:left="1440" w:right="1440"/>
    </w:pPr>
  </w:style>
  <w:style w:type="character" w:styleId="Hyperlink">
    <w:name w:val="Hyperlink"/>
    <w:basedOn w:val="DefaultParagraphFont"/>
    <w:uiPriority w:val="99"/>
    <w:rsid w:val="000944D8"/>
    <w:rPr>
      <w:color w:val="0000FF"/>
      <w:u w:val="single"/>
    </w:rPr>
  </w:style>
  <w:style w:type="character" w:styleId="FollowedHyperlink">
    <w:name w:val="FollowedHyperlink"/>
    <w:basedOn w:val="DefaultParagraphFont"/>
    <w:rsid w:val="00900319"/>
    <w:rPr>
      <w:color w:val="800080"/>
      <w:u w:val="single"/>
    </w:rPr>
  </w:style>
  <w:style w:type="paragraph" w:styleId="HTMLPreformatted">
    <w:name w:val="HTML Preformatted"/>
    <w:basedOn w:val="Normal"/>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Typewriter">
    <w:name w:val="HTML Typewriter"/>
    <w:basedOn w:val="DefaultParagraphFont"/>
    <w:unhideWhenUsed/>
    <w:rsid w:val="00850774"/>
    <w:rPr>
      <w:rFonts w:ascii="Courier" w:eastAsia="Times New Roman" w:hAnsi="Courier" w:cs="Courier New" w:hint="default"/>
      <w:color w:val="666666"/>
      <w:sz w:val="18"/>
      <w:szCs w:val="18"/>
    </w:rPr>
  </w:style>
  <w:style w:type="paragraph" w:styleId="NormalWeb">
    <w:name w:val="Normal (Web)"/>
    <w:basedOn w:val="Normal"/>
    <w:rsid w:val="00850774"/>
    <w:pPr>
      <w:spacing w:after="255"/>
    </w:pPr>
    <w:rPr>
      <w:rFonts w:ascii="Arial" w:hAnsi="Arial" w:cs="Arial"/>
      <w:color w:val="333333"/>
      <w:sz w:val="18"/>
      <w:szCs w:val="18"/>
      <w:lang w:val="da-DK"/>
    </w:rPr>
  </w:style>
  <w:style w:type="character" w:styleId="Strong">
    <w:name w:val="Strong"/>
    <w:basedOn w:val="DefaultParagraphFont"/>
    <w:rsid w:val="00850774"/>
    <w:rPr>
      <w:b/>
      <w:bCs/>
    </w:rPr>
  </w:style>
  <w:style w:type="character" w:customStyle="1" w:styleId="CodeChar">
    <w:name w:val="Code Char"/>
    <w:basedOn w:val="DefaultParagraphFont"/>
    <w:link w:val="Code"/>
    <w:rsid w:val="004E29C2"/>
    <w:rPr>
      <w:rFonts w:ascii="Courier New" w:hAnsi="Courier New" w:cs="Arial"/>
      <w:b/>
      <w:noProof/>
      <w:sz w:val="18"/>
      <w:lang w:val="en-GB"/>
    </w:rPr>
  </w:style>
  <w:style w:type="character" w:customStyle="1" w:styleId="BodyTextChar">
    <w:name w:val="Body Text Char"/>
    <w:basedOn w:val="DefaultParagraphFont"/>
    <w:link w:val="BodyText"/>
    <w:rsid w:val="004E29C2"/>
    <w:rPr>
      <w:sz w:val="24"/>
      <w:szCs w:val="24"/>
      <w:lang w:val="en-US"/>
    </w:rPr>
  </w:style>
  <w:style w:type="table" w:styleId="TableGrid">
    <w:name w:val="Table Grid"/>
    <w:basedOn w:val="TableNormal"/>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961CE1"/>
  </w:style>
  <w:style w:type="paragraph" w:styleId="TOC2">
    <w:name w:val="toc 2"/>
    <w:basedOn w:val="Normal"/>
    <w:next w:val="Normal"/>
    <w:autoRedefine/>
    <w:uiPriority w:val="39"/>
    <w:qFormat/>
    <w:rsid w:val="00961CE1"/>
    <w:pPr>
      <w:ind w:left="240"/>
    </w:pPr>
  </w:style>
  <w:style w:type="paragraph" w:styleId="TOC3">
    <w:name w:val="toc 3"/>
    <w:basedOn w:val="Normal"/>
    <w:next w:val="Normal"/>
    <w:autoRedefine/>
    <w:uiPriority w:val="39"/>
    <w:qFormat/>
    <w:rsid w:val="00961CE1"/>
    <w:pPr>
      <w:ind w:left="480"/>
    </w:pPr>
  </w:style>
  <w:style w:type="paragraph" w:customStyle="1" w:styleId="Niveau2">
    <w:name w:val="Niveau2"/>
    <w:basedOn w:val="Normal"/>
    <w:rsid w:val="00B7568B"/>
    <w:pPr>
      <w:tabs>
        <w:tab w:val="num" w:pos="1021"/>
      </w:tabs>
      <w:ind w:left="1021" w:hanging="284"/>
    </w:pPr>
  </w:style>
  <w:style w:type="paragraph" w:styleId="FootnoteText">
    <w:name w:val="footnote text"/>
    <w:basedOn w:val="Normal"/>
    <w:link w:val="FootnoteTextChar"/>
    <w:autoRedefine/>
    <w:semiHidden/>
    <w:unhideWhenUsed/>
    <w:qFormat/>
    <w:rsid w:val="00B2421C"/>
    <w:rPr>
      <w:rFonts w:cs="Arial"/>
      <w:sz w:val="18"/>
      <w:szCs w:val="20"/>
      <w:lang w:val="en-GB"/>
    </w:rPr>
  </w:style>
  <w:style w:type="character" w:styleId="FootnoteReference">
    <w:name w:val="footnote reference"/>
    <w:basedOn w:val="DefaultParagraphFont"/>
    <w:semiHidden/>
    <w:rsid w:val="00B7568B"/>
    <w:rPr>
      <w:vertAlign w:val="superscript"/>
    </w:rPr>
  </w:style>
  <w:style w:type="character" w:customStyle="1" w:styleId="Heading5Char">
    <w:name w:val="Heading 5 Char"/>
    <w:basedOn w:val="DefaultParagraphFont"/>
    <w:link w:val="Heading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rsid w:val="004E29C2"/>
    <w:rPr>
      <w:rFonts w:asciiTheme="majorHAnsi" w:eastAsiaTheme="majorEastAsia" w:hAnsiTheme="majorHAnsi" w:cstheme="majorBidi"/>
      <w:color w:val="272727" w:themeColor="text1" w:themeTint="D8"/>
      <w:sz w:val="21"/>
      <w:szCs w:val="21"/>
      <w:lang w:val="en-GB"/>
    </w:rPr>
  </w:style>
  <w:style w:type="paragraph" w:styleId="BalloonText">
    <w:name w:val="Balloon Text"/>
    <w:basedOn w:val="Normal"/>
    <w:link w:val="BalloonTextChar"/>
    <w:rsid w:val="007C281F"/>
    <w:rPr>
      <w:rFonts w:ascii="Tahoma" w:hAnsi="Tahoma" w:cs="Tahoma"/>
      <w:sz w:val="16"/>
      <w:szCs w:val="16"/>
    </w:rPr>
  </w:style>
  <w:style w:type="character" w:customStyle="1" w:styleId="BalloonTextChar">
    <w:name w:val="Balloon Text Char"/>
    <w:basedOn w:val="DefaultParagraphFont"/>
    <w:link w:val="BalloonText"/>
    <w:rsid w:val="007C281F"/>
    <w:rPr>
      <w:rFonts w:ascii="Tahoma" w:hAnsi="Tahoma" w:cs="Tahoma"/>
      <w:sz w:val="16"/>
      <w:szCs w:val="16"/>
      <w:lang w:val="en-US"/>
    </w:rPr>
  </w:style>
  <w:style w:type="paragraph" w:styleId="TOCHeading">
    <w:name w:val="TOC Heading"/>
    <w:basedOn w:val="Heading1"/>
    <w:next w:val="Normal"/>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rsid w:val="004E29C2"/>
    <w:rPr>
      <w:rFonts w:asciiTheme="majorHAnsi" w:eastAsiaTheme="majorEastAsia" w:hAnsiTheme="majorHAnsi" w:cstheme="majorBidi"/>
      <w:color w:val="243F60" w:themeColor="accent1" w:themeShade="7F"/>
      <w:sz w:val="24"/>
      <w:szCs w:val="24"/>
      <w:lang w:val="en-GB"/>
    </w:rPr>
  </w:style>
  <w:style w:type="table" w:styleId="TableColumns3">
    <w:name w:val="Table Columns 3"/>
    <w:basedOn w:val="TableNormal"/>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3Deffects2">
    <w:name w:val="Table 3D effects 2"/>
    <w:basedOn w:val="TableNormal"/>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mmentReference">
    <w:name w:val="annotation reference"/>
    <w:basedOn w:val="DefaultParagraphFont"/>
    <w:rsid w:val="00FF4218"/>
    <w:rPr>
      <w:sz w:val="16"/>
      <w:szCs w:val="16"/>
    </w:rPr>
  </w:style>
  <w:style w:type="paragraph" w:styleId="CommentText">
    <w:name w:val="annotation text"/>
    <w:basedOn w:val="Normal"/>
    <w:link w:val="CommentTextChar"/>
    <w:rsid w:val="00FF4218"/>
    <w:rPr>
      <w:sz w:val="20"/>
      <w:szCs w:val="20"/>
    </w:rPr>
  </w:style>
  <w:style w:type="character" w:customStyle="1" w:styleId="CommentTextChar">
    <w:name w:val="Comment Text Char"/>
    <w:basedOn w:val="DefaultParagraphFont"/>
    <w:link w:val="CommentText"/>
    <w:rsid w:val="00FF4218"/>
    <w:rPr>
      <w:lang w:val="en-US"/>
    </w:rPr>
  </w:style>
  <w:style w:type="paragraph" w:styleId="CommentSubject">
    <w:name w:val="annotation subject"/>
    <w:basedOn w:val="CommentText"/>
    <w:next w:val="CommentText"/>
    <w:link w:val="CommentSubjectChar"/>
    <w:rsid w:val="00FF4218"/>
    <w:rPr>
      <w:b/>
      <w:bCs/>
    </w:rPr>
  </w:style>
  <w:style w:type="character" w:customStyle="1" w:styleId="CommentSubjectChar">
    <w:name w:val="Comment Subject Char"/>
    <w:basedOn w:val="CommentTextChar"/>
    <w:link w:val="CommentSubject"/>
    <w:rsid w:val="00FF4218"/>
    <w:rPr>
      <w:b/>
      <w:bCs/>
      <w:lang w:val="en-US"/>
    </w:rPr>
  </w:style>
  <w:style w:type="character" w:styleId="Emphasis">
    <w:name w:val="Emphasis"/>
    <w:basedOn w:val="DefaultParagraphFont"/>
    <w:uiPriority w:val="20"/>
    <w:rsid w:val="00FB107D"/>
    <w:rPr>
      <w:i/>
      <w:iCs/>
    </w:rPr>
  </w:style>
  <w:style w:type="character" w:customStyle="1" w:styleId="Heading3Char">
    <w:name w:val="Heading 3 Char"/>
    <w:basedOn w:val="DefaultParagraphFont"/>
    <w:link w:val="Heading3"/>
    <w:rsid w:val="0089235B"/>
    <w:rPr>
      <w:rFonts w:ascii="Arial" w:hAnsi="Arial" w:cs="Arial"/>
      <w:b/>
      <w:kern w:val="32"/>
      <w:sz w:val="24"/>
      <w:szCs w:val="26"/>
      <w:lang w:val="en-GB"/>
    </w:rPr>
  </w:style>
  <w:style w:type="character" w:customStyle="1" w:styleId="Heading4Char">
    <w:name w:val="Heading 4 Char"/>
    <w:basedOn w:val="DefaultParagraphFont"/>
    <w:link w:val="Heading4"/>
    <w:rsid w:val="00F3724A"/>
    <w:rPr>
      <w:rFonts w:ascii="Arial" w:hAnsi="Arial" w:cs="Arial"/>
      <w:bCs/>
      <w:i/>
      <w:kern w:val="32"/>
      <w:sz w:val="22"/>
      <w:szCs w:val="24"/>
      <w:lang w:val="en-GB"/>
    </w:rPr>
  </w:style>
  <w:style w:type="paragraph" w:styleId="ListParagraph">
    <w:name w:val="List Paragraph"/>
    <w:basedOn w:val="Normal"/>
    <w:uiPriority w:val="34"/>
    <w:qFormat/>
    <w:rsid w:val="005C6B4B"/>
    <w:pPr>
      <w:ind w:left="720"/>
      <w:contextualSpacing/>
    </w:pPr>
  </w:style>
  <w:style w:type="character" w:styleId="PlaceholderText">
    <w:name w:val="Placeholder Text"/>
    <w:basedOn w:val="DefaultParagraphFont"/>
    <w:uiPriority w:val="99"/>
    <w:semiHidden/>
    <w:rsid w:val="00755868"/>
    <w:rPr>
      <w:color w:val="808080"/>
    </w:rPr>
  </w:style>
  <w:style w:type="character" w:customStyle="1" w:styleId="FooterChar">
    <w:name w:val="Footer Char"/>
    <w:basedOn w:val="DefaultParagraphFont"/>
    <w:link w:val="Footer"/>
    <w:rsid w:val="00C701F6"/>
    <w:rPr>
      <w:rFonts w:ascii="Verdana" w:hAnsi="Verdana"/>
      <w:sz w:val="24"/>
      <w:szCs w:val="24"/>
      <w:lang w:val="en-US"/>
    </w:rPr>
  </w:style>
  <w:style w:type="character" w:customStyle="1" w:styleId="Heading7Char">
    <w:name w:val="Heading 7 Char"/>
    <w:basedOn w:val="DefaultParagraphFont"/>
    <w:link w:val="Heading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Body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sid w:val="004E29C2"/>
    <w:rPr>
      <w:rFonts w:ascii="Consolas" w:hAnsi="Consolas" w:cs="Consolas"/>
      <w:b/>
      <w:sz w:val="18"/>
      <w:szCs w:val="18"/>
      <w:lang w:val="en-US"/>
    </w:rPr>
  </w:style>
  <w:style w:type="character" w:customStyle="1" w:styleId="FootnoteTextChar">
    <w:name w:val="Footnote Text Char"/>
    <w:basedOn w:val="DefaultParagraphFont"/>
    <w:link w:val="FootnoteText"/>
    <w:semiHidden/>
    <w:rsid w:val="00B2421C"/>
    <w:rPr>
      <w:rFonts w:cs="Arial"/>
      <w:sz w:val="18"/>
      <w:lang w:val="en-GB"/>
    </w:rPr>
  </w:style>
  <w:style w:type="character" w:customStyle="1" w:styleId="Heading1Char">
    <w:name w:val="Heading 1 Char"/>
    <w:basedOn w:val="DefaultParagraphFont"/>
    <w:link w:val="Heading1"/>
    <w:rsid w:val="00BD59CD"/>
    <w:rPr>
      <w:rFonts w:ascii="Arial" w:hAnsi="Arial" w:cs="Arial"/>
      <w:b/>
      <w:bCs/>
      <w:kern w:val="32"/>
      <w:sz w:val="32"/>
      <w:szCs w:val="32"/>
      <w:lang w:val="en-US"/>
    </w:rPr>
  </w:style>
  <w:style w:type="character" w:customStyle="1" w:styleId="Heading2Char">
    <w:name w:val="Heading 2 Char"/>
    <w:basedOn w:val="DefaultParagraphFont"/>
    <w:link w:val="Heading2"/>
    <w:rsid w:val="00CF5E95"/>
    <w:rPr>
      <w:rFonts w:ascii="Arial" w:hAnsi="Arial" w:cs="Arial"/>
      <w:b/>
      <w:bCs/>
      <w:kern w:val="32"/>
      <w:sz w:val="24"/>
      <w:szCs w:val="32"/>
      <w:lang w:val="en-GB"/>
    </w:rPr>
  </w:style>
  <w:style w:type="paragraph" w:customStyle="1" w:styleId="References">
    <w:name w:val="References"/>
    <w:basedOn w:val="Heading1"/>
    <w:next w:val="BodyText"/>
    <w:qFormat/>
    <w:rsid w:val="00983FD5"/>
    <w:pPr>
      <w:ind w:left="0" w:firstLine="0"/>
    </w:pPr>
  </w:style>
  <w:style w:type="paragraph" w:customStyle="1" w:styleId="Style1">
    <w:name w:val="Style1"/>
    <w:basedOn w:val="References"/>
    <w:autoRedefine/>
    <w:rsid w:val="000052DF"/>
  </w:style>
  <w:style w:type="paragraph" w:styleId="Bibliography">
    <w:name w:val="Bibliography"/>
    <w:basedOn w:val="BodyText"/>
    <w:next w:val="BodyText"/>
    <w:autoRedefine/>
    <w:uiPriority w:val="37"/>
    <w:unhideWhenUsed/>
    <w:rsid w:val="004D0E85"/>
    <w:rPr>
      <w:sz w:val="22"/>
    </w:rPr>
  </w:style>
  <w:style w:type="paragraph" w:customStyle="1" w:styleId="AAppendix">
    <w:name w:val="A Appendix"/>
    <w:basedOn w:val="Heading1"/>
    <w:next w:val="BodyText"/>
    <w:link w:val="AAppendixChar"/>
    <w:autoRedefine/>
    <w:qFormat/>
    <w:rsid w:val="00282DC8"/>
    <w:pPr>
      <w:numPr>
        <w:numId w:val="1"/>
      </w:numPr>
      <w:ind w:left="-210" w:hanging="357"/>
    </w:pPr>
  </w:style>
  <w:style w:type="character" w:customStyle="1" w:styleId="AAppendixChar">
    <w:name w:val="A Appendix Char"/>
    <w:basedOn w:val="Heading1Char"/>
    <w:link w:val="AAppendix"/>
    <w:rsid w:val="00282DC8"/>
    <w:rPr>
      <w:rFonts w:ascii="Arial" w:hAnsi="Arial" w:cs="Arial"/>
      <w:b/>
      <w:bCs/>
      <w:kern w:val="32"/>
      <w:sz w:val="32"/>
      <w:szCs w:val="32"/>
      <w:lang w:val="en-US"/>
    </w:rPr>
  </w:style>
  <w:style w:type="paragraph" w:customStyle="1" w:styleId="A1Appendix">
    <w:name w:val="A.1 Appendix"/>
    <w:basedOn w:val="Heading2"/>
    <w:next w:val="BodyText"/>
    <w:link w:val="A1AppendixChar"/>
    <w:autoRedefine/>
    <w:qFormat/>
    <w:rsid w:val="00282DC8"/>
    <w:pPr>
      <w:numPr>
        <w:numId w:val="0"/>
      </w:numPr>
      <w:tabs>
        <w:tab w:val="left" w:pos="357"/>
        <w:tab w:val="left" w:pos="1843"/>
      </w:tabs>
      <w:ind w:hanging="567"/>
    </w:pPr>
  </w:style>
  <w:style w:type="character" w:customStyle="1" w:styleId="A1AppendixChar">
    <w:name w:val="A.1 Appendix Char"/>
    <w:basedOn w:val="AAppendixChar"/>
    <w:link w:val="A1Appendix"/>
    <w:rsid w:val="00282DC8"/>
    <w:rPr>
      <w:rFonts w:ascii="Arial" w:hAnsi="Arial" w:cs="Arial"/>
      <w:b/>
      <w:bCs/>
      <w:kern w:val="32"/>
      <w:sz w:val="24"/>
      <w:szCs w:val="32"/>
      <w:lang w:val="en-GB"/>
    </w:rPr>
  </w:style>
  <w:style w:type="paragraph" w:customStyle="1" w:styleId="A11Appendix">
    <w:name w:val="A.1.1 Appendix"/>
    <w:basedOn w:val="Heading3"/>
    <w:next w:val="Body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Heading3Char"/>
    <w:link w:val="A11Appendix"/>
    <w:rsid w:val="004E29C2"/>
    <w:rPr>
      <w:rFonts w:ascii="Arial" w:hAnsi="Arial" w:cs="Arial"/>
      <w:b/>
      <w:kern w:val="32"/>
      <w:sz w:val="24"/>
      <w:szCs w:val="26"/>
      <w:lang w:val="en-US"/>
    </w:rPr>
  </w:style>
  <w:style w:type="paragraph" w:styleId="ListBullet">
    <w:name w:val="List Bullet"/>
    <w:basedOn w:val="Normal"/>
    <w:unhideWhenUsed/>
    <w:rsid w:val="00FC6F38"/>
    <w:pPr>
      <w:tabs>
        <w:tab w:val="num" w:pos="360"/>
      </w:tabs>
      <w:ind w:left="360" w:hanging="360"/>
      <w:contextualSpacing/>
    </w:pPr>
  </w:style>
  <w:style w:type="paragraph" w:styleId="Index1">
    <w:name w:val="index 1"/>
    <w:basedOn w:val="Normal"/>
    <w:next w:val="Normal"/>
    <w:autoRedefine/>
    <w:uiPriority w:val="99"/>
    <w:semiHidden/>
    <w:unhideWhenUsed/>
    <w:rsid w:val="008C055C"/>
    <w:pPr>
      <w:ind w:left="240" w:hanging="240"/>
    </w:pPr>
  </w:style>
  <w:style w:type="character" w:customStyle="1" w:styleId="Heading9Char">
    <w:name w:val="Heading 9 Char"/>
    <w:basedOn w:val="DefaultParagraphFont"/>
    <w:link w:val="Heading9"/>
    <w:semiHidden/>
    <w:rsid w:val="004E29C2"/>
    <w:rPr>
      <w:rFonts w:asciiTheme="majorHAnsi" w:eastAsiaTheme="majorEastAsia" w:hAnsiTheme="majorHAnsi" w:cstheme="majorBidi"/>
      <w:i/>
      <w:iCs/>
      <w:color w:val="272727" w:themeColor="text1" w:themeTint="D8"/>
      <w:sz w:val="21"/>
      <w:szCs w:val="21"/>
      <w:lang w:val="en-GB"/>
    </w:rPr>
  </w:style>
  <w:style w:type="paragraph" w:styleId="TableofAuthorities">
    <w:name w:val="table of authorities"/>
    <w:basedOn w:val="Normal"/>
    <w:next w:val="Normal"/>
    <w:uiPriority w:val="99"/>
    <w:semiHidden/>
    <w:unhideWhenUsed/>
    <w:rsid w:val="00FF56AB"/>
    <w:pPr>
      <w:ind w:left="240" w:hanging="240"/>
    </w:pPr>
  </w:style>
  <w:style w:type="paragraph" w:styleId="ListNumber">
    <w:name w:val="List Number"/>
    <w:basedOn w:val="Normal"/>
    <w:rsid w:val="00491F72"/>
    <w:pPr>
      <w:tabs>
        <w:tab w:val="num" w:pos="360"/>
      </w:tabs>
      <w:ind w:left="360" w:hanging="360"/>
      <w:contextualSpacing/>
    </w:pPr>
  </w:style>
  <w:style w:type="paragraph" w:customStyle="1" w:styleId="Heading">
    <w:name w:val="Heading"/>
    <w:basedOn w:val="BodyText"/>
    <w:rsid w:val="00BA3025"/>
    <w:pPr>
      <w:ind w:left="-567"/>
    </w:pPr>
    <w:rPr>
      <w:rFonts w:ascii="Arial" w:hAnsi="Arial" w:cs="Arial"/>
      <w:b/>
      <w:sz w:val="32"/>
      <w:szCs w:val="32"/>
    </w:rPr>
  </w:style>
  <w:style w:type="paragraph" w:styleId="Revision">
    <w:name w:val="Revision"/>
    <w:hidden/>
    <w:uiPriority w:val="99"/>
    <w:semiHidden/>
    <w:rsid w:val="00164757"/>
    <w:rPr>
      <w:sz w:val="24"/>
      <w:szCs w:val="24"/>
      <w:lang w:val="en-US"/>
    </w:rPr>
  </w:style>
  <w:style w:type="table" w:customStyle="1" w:styleId="4">
    <w:name w:val="4"/>
    <w:basedOn w:val="TableNormal"/>
    <w:rsid w:val="00244D41"/>
    <w:pPr>
      <w:pBdr>
        <w:top w:val="nil"/>
        <w:left w:val="nil"/>
        <w:bottom w:val="nil"/>
        <w:right w:val="nil"/>
        <w:between w:val="nil"/>
      </w:pBdr>
    </w:pPr>
    <w:rPr>
      <w:rFonts w:ascii="Arial" w:eastAsia="Arial" w:hAnsi="Arial" w:cs="Arial"/>
      <w:color w:val="000000"/>
      <w:lang w:val="en-US" w:eastAsia="en-US"/>
    </w:rPr>
    <w:tblPr>
      <w:tblStyleRowBandSize w:val="1"/>
      <w:tblStyleColBandSize w:val="1"/>
    </w:tblPr>
  </w:style>
  <w:style w:type="table" w:customStyle="1" w:styleId="3">
    <w:name w:val="3"/>
    <w:basedOn w:val="TableNormal"/>
    <w:rsid w:val="00244D41"/>
    <w:pPr>
      <w:pBdr>
        <w:top w:val="nil"/>
        <w:left w:val="nil"/>
        <w:bottom w:val="nil"/>
        <w:right w:val="nil"/>
        <w:between w:val="nil"/>
      </w:pBdr>
    </w:pPr>
    <w:rPr>
      <w:b/>
      <w:color w:val="000000"/>
      <w:sz w:val="24"/>
      <w:szCs w:val="24"/>
      <w:lang w:val="en-US" w:eastAsia="en-US"/>
    </w:rPr>
    <w:tblPr>
      <w:tblStyleRowBandSize w:val="1"/>
      <w:tblStyleColBandSize w:val="1"/>
    </w:tblPr>
    <w:tcPr>
      <w:shd w:val="clear" w:color="auto" w:fill="C0C0C0"/>
    </w:tcPr>
  </w:style>
  <w:style w:type="table" w:customStyle="1" w:styleId="2">
    <w:name w:val="2"/>
    <w:basedOn w:val="TableNormal"/>
    <w:rsid w:val="00244D41"/>
    <w:pPr>
      <w:pBdr>
        <w:top w:val="nil"/>
        <w:left w:val="nil"/>
        <w:bottom w:val="nil"/>
        <w:right w:val="nil"/>
        <w:between w:val="nil"/>
      </w:pBdr>
    </w:pPr>
    <w:rPr>
      <w:b/>
      <w:color w:val="000000"/>
      <w:sz w:val="24"/>
      <w:szCs w:val="24"/>
      <w:lang w:val="en-US" w:eastAsia="en-US"/>
    </w:rPr>
    <w:tblPr>
      <w:tblStyleRowBandSize w:val="1"/>
      <w:tblStyleColBandSize w:val="1"/>
    </w:tblPr>
    <w:tcPr>
      <w:shd w:val="clear" w:color="auto" w:fill="C0C0C0"/>
    </w:tcPr>
  </w:style>
  <w:style w:type="table" w:customStyle="1" w:styleId="1">
    <w:name w:val="1"/>
    <w:basedOn w:val="TableNormal"/>
    <w:rsid w:val="00244D41"/>
    <w:pPr>
      <w:pBdr>
        <w:top w:val="nil"/>
        <w:left w:val="nil"/>
        <w:bottom w:val="nil"/>
        <w:right w:val="nil"/>
        <w:between w:val="nil"/>
      </w:pBdr>
    </w:pPr>
    <w:rPr>
      <w:b/>
      <w:color w:val="000000"/>
      <w:sz w:val="24"/>
      <w:szCs w:val="24"/>
      <w:lang w:val="en-US" w:eastAsia="en-US"/>
    </w:rPr>
    <w:tblPr>
      <w:tblStyleRowBandSize w:val="1"/>
      <w:tblStyleColBandSize w:val="1"/>
    </w:tblPr>
    <w:tcPr>
      <w:shd w:val="clear" w:color="auto" w:fill="C0C0C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07018672">
      <w:bodyDiv w:val="1"/>
      <w:marLeft w:val="0"/>
      <w:marRight w:val="0"/>
      <w:marTop w:val="0"/>
      <w:marBottom w:val="0"/>
      <w:divBdr>
        <w:top w:val="none" w:sz="0" w:space="0" w:color="auto"/>
        <w:left w:val="none" w:sz="0" w:space="0" w:color="auto"/>
        <w:bottom w:val="none" w:sz="0" w:space="0" w:color="auto"/>
        <w:right w:val="none" w:sz="0" w:space="0" w:color="auto"/>
      </w:divBdr>
      <w:divsChild>
        <w:div w:id="692807534">
          <w:marLeft w:val="0"/>
          <w:marRight w:val="0"/>
          <w:marTop w:val="0"/>
          <w:marBottom w:val="0"/>
          <w:divBdr>
            <w:top w:val="single" w:sz="6" w:space="16" w:color="414141"/>
            <w:left w:val="single" w:sz="6" w:space="18" w:color="414141"/>
            <w:bottom w:val="single" w:sz="6" w:space="0" w:color="414141"/>
            <w:right w:val="single" w:sz="6" w:space="31" w:color="414141"/>
          </w:divBdr>
          <w:divsChild>
            <w:div w:id="7734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40332629">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06398004">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books.google.dk/books?id=h1Q9BQAAQBAJ&amp;pg=PT90&amp;lpg=PT90&amp;dq=Sometimes%20a%20single%20Vipassana%20course%20can%20give%20someone%20enough%20direct%20experience%20of%20the%20truth%20inside%20that%20for%20them%20the%20path%20is%20clear%3A%20%E2%80%9CThis%20is%20where%20I%20want%20to%20go.%20This%20is%20what%20I%20want%20to%20be.%E2%80%9D%20For%20others%20it%20takes%20longer&amp;source=bl&amp;ots=rjehF_oCFO&amp;sig=WgslXGxx7NXXkN-NFco9Aqk3nbA&amp;hl=en&amp;sa=X&amp;ved=0ahUKEwjAwPuv9ObWAhWkC5oKHRX1AN8Q6AEIJjAA"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footer" Target="footer4.xml"/><Relationship Id="rId37" Type="http://schemas.openxmlformats.org/officeDocument/2006/relationships/image" Target="media/image17.jp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19" Type="http://schemas.openxmlformats.org/officeDocument/2006/relationships/image" Target="media/image7.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onlinelibrary.wiley.com.ez-aaa.statsbiblioteket.dk:2048/doi/10.1002/smi.2562/full" TargetMode="External"/><Relationship Id="rId30" Type="http://schemas.openxmlformats.org/officeDocument/2006/relationships/footer" Target="footer3.xml"/><Relationship Id="rId35" Type="http://schemas.openxmlformats.org/officeDocument/2006/relationships/hyperlink" Target="https://en.wikipedia.org/wiki/Scrum_(software_development)"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onlinelibrary.wiley.com.ez-aaa.statsbiblioteket.dk:2048/doi/10.1002/smi.2562/full"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hyperlink" Target="http://web.a.ebscohost.com.ez-aaa.statsbiblioteket.dk:2048/ehost/ebookviewer/ebook/bmxlYmtfXzQxNDEzNF9fQU41?sid=5a2026ce-749b-40aa-8d4d-cc27513085bf@sessionmgr4007&amp;vid=0&amp;format=EB&amp;rid=1"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hyperlink" Target="https://www.ncbi.nlm.nih.gov/pmc/articles/PMC5149565/" TargetMode="External"/><Relationship Id="rId36" Type="http://schemas.openxmlformats.org/officeDocument/2006/relationships/hyperlink" Target="https://en.wikipedia.org/wiki/Kanban"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eader" Target="header5.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hyperlink" Target="https://www.ncbi.nlm.nih.gov/pmc/articles/PMC5149565/" TargetMode="External"/><Relationship Id="rId34" Type="http://schemas.openxmlformats.org/officeDocument/2006/relationships/hyperlink" Target="https://en.wikipedia.org/wiki/Waterfall_model"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header" Target="header4.xml"/><Relationship Id="rId24" Type="http://schemas.openxmlformats.org/officeDocument/2006/relationships/image" Target="media/image12.png"/><Relationship Id="rId40" Type="http://schemas.openxmlformats.org/officeDocument/2006/relationships/hyperlink" Target="http://ijaiem.org/volume3issue1/IJAIEM-2014-01-30-081.pdf" TargetMode="External"/><Relationship Id="rId45" Type="http://schemas.openxmlformats.org/officeDocument/2006/relationships/image" Target="media/image20.png"/><Relationship Id="rId66" Type="http://schemas.openxmlformats.org/officeDocument/2006/relationships/image" Target="media/image41.png"/><Relationship Id="rId61" Type="http://schemas.openxmlformats.org/officeDocument/2006/relationships/image" Target="media/image36.png"/><Relationship Id="rId8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551F7D95-F6E8-46FB-9777-AFFC49183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2</TotalTime>
  <Pages>1</Pages>
  <Words>5874</Words>
  <Characters>33482</Characters>
  <Application>Microsoft Office Word</Application>
  <DocSecurity>0</DocSecurity>
  <Lines>279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VIA Document template (IHA)</vt:lpstr>
    </vt:vector>
  </TitlesOfParts>
  <Company>Vitus Bering CVU</Company>
  <LinksUpToDate>false</LinksUpToDate>
  <CharactersWithSpaces>39278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VIA University College</dc:creator>
  <cp:lastModifiedBy>Angel Petrov</cp:lastModifiedBy>
  <cp:revision>4</cp:revision>
  <cp:lastPrinted>2017-12-19T09:18:00Z</cp:lastPrinted>
  <dcterms:created xsi:type="dcterms:W3CDTF">2017-12-19T09:17:00Z</dcterms:created>
  <dcterms:modified xsi:type="dcterms:W3CDTF">2017-12-19T09:19:00Z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